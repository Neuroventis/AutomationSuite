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5F9CA2" w14:textId="5FD31C97" w:rsidR="00BA450D" w:rsidRPr="00832A09" w:rsidRDefault="00BA450D" w:rsidP="3E5B6CE7">
      <w:pPr>
        <w:pStyle w:val="NoSpacing"/>
        <w:rPr>
          <w:lang w:val="fr-BE"/>
        </w:rPr>
      </w:pPr>
    </w:p>
    <w:sdt>
      <w:sdtPr>
        <w:rPr>
          <w:rFonts w:ascii="Times New Roman" w:eastAsia="Times New Roman" w:hAnsi="Times New Roman" w:cs="Times New Roman"/>
          <w:color w:val="747474" w:themeColor="background2"/>
          <w:sz w:val="24"/>
          <w:szCs w:val="24"/>
          <w:lang w:val="fr-BE"/>
        </w:rPr>
        <w:id w:val="344520913"/>
        <w:docPartObj>
          <w:docPartGallery w:val="Cover Pages"/>
          <w:docPartUnique/>
        </w:docPartObj>
      </w:sdtPr>
      <w:sdtEndPr>
        <w:rPr>
          <w:color w:val="auto"/>
        </w:rPr>
      </w:sdtEndPr>
      <w:sdtContent>
        <w:p w14:paraId="660593FA" w14:textId="392BD015" w:rsidR="00BA450D" w:rsidRPr="00832A09" w:rsidRDefault="00267216" w:rsidP="00CA06DE">
          <w:pPr>
            <w:pStyle w:val="NoSpacing"/>
            <w:rPr>
              <w:lang w:val="fr-BE"/>
            </w:rPr>
            <w:sectPr w:rsidR="00BA450D" w:rsidRPr="00832A09" w:rsidSect="00E31955">
              <w:headerReference w:type="default" r:id="rId11"/>
              <w:footerReference w:type="default" r:id="rId12"/>
              <w:headerReference w:type="first" r:id="rId13"/>
              <w:footerReference w:type="first" r:id="rId14"/>
              <w:pgSz w:w="11906" w:h="16838"/>
              <w:pgMar w:top="113" w:right="113" w:bottom="113" w:left="113" w:header="0" w:footer="709" w:gutter="0"/>
              <w:pgNumType w:start="1"/>
              <w:cols w:space="708"/>
              <w:titlePg/>
              <w:docGrid w:linePitch="360"/>
            </w:sectPr>
          </w:pPr>
          <w:r>
            <w:rPr>
              <w:noProof/>
            </w:rPr>
            <w:drawing>
              <wp:anchor distT="0" distB="0" distL="114300" distR="114300" simplePos="0" relativeHeight="251659267" behindDoc="0" locked="0" layoutInCell="1" allowOverlap="1" wp14:anchorId="742D8FC9" wp14:editId="260DC5DD">
                <wp:simplePos x="0" y="0"/>
                <wp:positionH relativeFrom="column">
                  <wp:posOffset>2415045</wp:posOffset>
                </wp:positionH>
                <wp:positionV relativeFrom="paragraph">
                  <wp:posOffset>8319554</wp:posOffset>
                </wp:positionV>
                <wp:extent cx="2124075" cy="8858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24075" cy="885825"/>
                        </a:xfrm>
                        <a:prstGeom prst="rect">
                          <a:avLst/>
                        </a:prstGeom>
                      </pic:spPr>
                    </pic:pic>
                  </a:graphicData>
                </a:graphic>
              </wp:anchor>
            </w:drawing>
          </w:r>
          <w:r w:rsidRPr="00832A09">
            <w:rPr>
              <w:noProof/>
              <w:lang w:val="fr-BE"/>
            </w:rPr>
            <mc:AlternateContent>
              <mc:Choice Requires="wps">
                <w:drawing>
                  <wp:anchor distT="0" distB="0" distL="114300" distR="114300" simplePos="0" relativeHeight="251658243" behindDoc="0" locked="0" layoutInCell="1" allowOverlap="1" wp14:anchorId="79C34138" wp14:editId="031EFEE3">
                    <wp:simplePos x="0" y="0"/>
                    <wp:positionH relativeFrom="column">
                      <wp:posOffset>2001111</wp:posOffset>
                    </wp:positionH>
                    <wp:positionV relativeFrom="paragraph">
                      <wp:posOffset>3744219</wp:posOffset>
                    </wp:positionV>
                    <wp:extent cx="3580109" cy="1514475"/>
                    <wp:effectExtent l="0" t="0" r="1905" b="9525"/>
                    <wp:wrapNone/>
                    <wp:docPr id="5" name="Text Box 5"/>
                    <wp:cNvGraphicFramePr/>
                    <a:graphic xmlns:a="http://schemas.openxmlformats.org/drawingml/2006/main">
                      <a:graphicData uri="http://schemas.microsoft.com/office/word/2010/wordprocessingShape">
                        <wps:wsp>
                          <wps:cNvSpPr txBox="1"/>
                          <wps:spPr>
                            <a:xfrm>
                              <a:off x="0" y="0"/>
                              <a:ext cx="3580109" cy="1514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663516" w14:textId="338DC2E8" w:rsidR="001722C5" w:rsidRPr="00A040C1" w:rsidRDefault="001722C5" w:rsidP="00E01142">
                                <w:pPr>
                                  <w:rPr>
                                    <w:rFonts w:ascii="Trebuchet MS" w:hAnsi="Trebuchet MS"/>
                                    <w:b/>
                                    <w:color w:val="0075B8"/>
                                    <w:sz w:val="44"/>
                                    <w:szCs w:val="48"/>
                                    <w:lang w:val="fr-BE"/>
                                  </w:rPr>
                                </w:pPr>
                                <w:r w:rsidRPr="00A040C1">
                                  <w:rPr>
                                    <w:rFonts w:ascii="Trebuchet MS" w:hAnsi="Trebuchet MS"/>
                                    <w:b/>
                                    <w:color w:val="0075B8"/>
                                    <w:sz w:val="44"/>
                                    <w:szCs w:val="48"/>
                                    <w:lang w:val="fr-BE"/>
                                  </w:rPr>
                                  <w:t>A</w:t>
                                </w:r>
                                <w:r>
                                  <w:rPr>
                                    <w:rFonts w:ascii="Trebuchet MS" w:hAnsi="Trebuchet MS"/>
                                    <w:b/>
                                    <w:color w:val="0075B8"/>
                                    <w:sz w:val="44"/>
                                    <w:szCs w:val="48"/>
                                    <w:lang w:val="fr-BE"/>
                                  </w:rPr>
                                  <w:t>utomation TEST Suite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C34138" id="_x0000_t202" coordsize="21600,21600" o:spt="202" path="m,l,21600r21600,l21600,xe">
                    <v:stroke joinstyle="miter"/>
                    <v:path gradientshapeok="t" o:connecttype="rect"/>
                  </v:shapetype>
                  <v:shape id="Text Box 5" o:spid="_x0000_s1026" type="#_x0000_t202" style="position:absolute;margin-left:157.55pt;margin-top:294.8pt;width:281.9pt;height:119.2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" fillcolor="white [3201]" stroked="f" strokeweight=".5pt">
                    <v:textbox>
                      <w:txbxContent>
                        <w:p w14:paraId="3B663516" w14:textId="338DC2E8" w:rsidR="001722C5" w:rsidRPr="00A040C1" w:rsidRDefault="001722C5" w:rsidP="00E01142">
                          <w:pPr>
                            <w:rPr>
                              <w:rFonts w:ascii="Trebuchet MS" w:hAnsi="Trebuchet MS"/>
                              <w:b/>
                              <w:color w:val="0075B8"/>
                              <w:sz w:val="44"/>
                              <w:szCs w:val="48"/>
                              <w:lang w:val="fr-BE"/>
                            </w:rPr>
                          </w:pPr>
                          <w:r w:rsidRPr="00A040C1">
                            <w:rPr>
                              <w:rFonts w:ascii="Trebuchet MS" w:hAnsi="Trebuchet MS"/>
                              <w:b/>
                              <w:color w:val="0075B8"/>
                              <w:sz w:val="44"/>
                              <w:szCs w:val="48"/>
                              <w:lang w:val="fr-BE"/>
                            </w:rPr>
                            <w:t>A</w:t>
                          </w:r>
                          <w:r>
                            <w:rPr>
                              <w:rFonts w:ascii="Trebuchet MS" w:hAnsi="Trebuchet MS"/>
                              <w:b/>
                              <w:color w:val="0075B8"/>
                              <w:sz w:val="44"/>
                              <w:szCs w:val="48"/>
                              <w:lang w:val="fr-BE"/>
                            </w:rPr>
                            <w:t>utomation TEST Suite</w:t>
                          </w:r>
                        </w:p>
                      </w:txbxContent>
                    </v:textbox>
                  </v:shape>
                </w:pict>
              </mc:Fallback>
            </mc:AlternateContent>
          </w:r>
        </w:p>
        <w:sdt>
          <w:sdtPr>
            <w:rPr>
              <w:caps w:val="0"/>
              <w:color w:val="747474" w:themeColor="background2"/>
              <w:spacing w:val="0"/>
              <w:sz w:val="20"/>
              <w:szCs w:val="20"/>
              <w:lang w:val="fr-FR"/>
            </w:rPr>
            <w:id w:val="-1648815341"/>
            <w:docPartObj>
              <w:docPartGallery w:val="Table of Contents"/>
              <w:docPartUnique/>
            </w:docPartObj>
          </w:sdtPr>
          <w:sdtEndPr>
            <w:rPr>
              <w:b/>
              <w:bCs/>
              <w:color w:val="auto"/>
              <w:sz w:val="24"/>
              <w:szCs w:val="24"/>
            </w:rPr>
          </w:sdtEndPr>
          <w:sdtContent>
            <w:p w14:paraId="29859F12" w14:textId="4CC7925B" w:rsidR="00EF0130" w:rsidRDefault="001A455A">
              <w:pPr>
                <w:pStyle w:val="TOCHeading"/>
              </w:pPr>
              <w:r>
                <w:rPr>
                  <w:lang w:val="fr-FR"/>
                </w:rPr>
                <w:t>Table of content</w:t>
              </w:r>
            </w:p>
            <w:p w14:paraId="2119B29C" w14:textId="05AFF574" w:rsidR="003D2EAB" w:rsidRDefault="00EF0130">
              <w:pPr>
                <w:pStyle w:val="TOC1"/>
                <w:rPr>
                  <w:rFonts w:asciiTheme="minorHAnsi" w:eastAsiaTheme="minorEastAsia" w:hAnsiTheme="minorHAnsi" w:cstheme="minorBidi"/>
                  <w:noProof/>
                  <w:sz w:val="22"/>
                  <w:szCs w:val="22"/>
                </w:rPr>
              </w:pPr>
              <w:r>
                <w:rPr>
                  <w:lang w:val="en-GB"/>
                </w:rPr>
                <w:fldChar w:fldCharType="begin"/>
              </w:r>
              <w:r>
                <w:instrText xml:space="preserve"> TOC \o "1-3" \h \z \u </w:instrText>
              </w:r>
              <w:r>
                <w:rPr>
                  <w:lang w:val="en-GB"/>
                </w:rPr>
                <w:fldChar w:fldCharType="separate"/>
              </w:r>
              <w:hyperlink w:anchor="_Toc72186813" w:history="1">
                <w:r w:rsidR="003D2EAB" w:rsidRPr="00151600">
                  <w:rPr>
                    <w:rStyle w:val="Hyperlink"/>
                    <w:noProof/>
                  </w:rPr>
                  <w:t>1</w:t>
                </w:r>
                <w:r w:rsidR="003D2EAB">
                  <w:rPr>
                    <w:rFonts w:asciiTheme="minorHAnsi" w:eastAsiaTheme="minorEastAsia" w:hAnsiTheme="minorHAnsi" w:cstheme="minorBidi"/>
                    <w:noProof/>
                    <w:sz w:val="22"/>
                    <w:szCs w:val="22"/>
                  </w:rPr>
                  <w:tab/>
                </w:r>
                <w:r w:rsidR="003D2EAB" w:rsidRPr="00151600">
                  <w:rPr>
                    <w:rStyle w:val="Hyperlink"/>
                    <w:noProof/>
                  </w:rPr>
                  <w:t>Automation test Suite</w:t>
                </w:r>
                <w:r w:rsidR="003D2EAB">
                  <w:rPr>
                    <w:noProof/>
                    <w:webHidden/>
                  </w:rPr>
                  <w:tab/>
                </w:r>
                <w:r w:rsidR="003D2EAB">
                  <w:rPr>
                    <w:noProof/>
                    <w:webHidden/>
                  </w:rPr>
                  <w:fldChar w:fldCharType="begin"/>
                </w:r>
                <w:r w:rsidR="003D2EAB">
                  <w:rPr>
                    <w:noProof/>
                    <w:webHidden/>
                  </w:rPr>
                  <w:instrText xml:space="preserve"> PAGEREF _Toc72186813 \h </w:instrText>
                </w:r>
                <w:r w:rsidR="003D2EAB">
                  <w:rPr>
                    <w:noProof/>
                    <w:webHidden/>
                  </w:rPr>
                </w:r>
                <w:r w:rsidR="003D2EAB">
                  <w:rPr>
                    <w:noProof/>
                    <w:webHidden/>
                  </w:rPr>
                  <w:fldChar w:fldCharType="separate"/>
                </w:r>
                <w:r w:rsidR="003D2EAB">
                  <w:rPr>
                    <w:noProof/>
                    <w:webHidden/>
                  </w:rPr>
                  <w:t>4</w:t>
                </w:r>
                <w:r w:rsidR="003D2EAB">
                  <w:rPr>
                    <w:noProof/>
                    <w:webHidden/>
                  </w:rPr>
                  <w:fldChar w:fldCharType="end"/>
                </w:r>
              </w:hyperlink>
            </w:p>
            <w:p w14:paraId="71E5C124" w14:textId="715F6B14" w:rsidR="003D2EAB" w:rsidRDefault="005D4A6A">
              <w:pPr>
                <w:pStyle w:val="TOC1"/>
                <w:rPr>
                  <w:rFonts w:asciiTheme="minorHAnsi" w:eastAsiaTheme="minorEastAsia" w:hAnsiTheme="minorHAnsi" w:cstheme="minorBidi"/>
                  <w:noProof/>
                  <w:sz w:val="22"/>
                  <w:szCs w:val="22"/>
                </w:rPr>
              </w:pPr>
              <w:hyperlink w:anchor="_Toc72186814" w:history="1">
                <w:r w:rsidR="003D2EAB" w:rsidRPr="00151600">
                  <w:rPr>
                    <w:rStyle w:val="Hyperlink"/>
                    <w:noProof/>
                  </w:rPr>
                  <w:t>2</w:t>
                </w:r>
                <w:r w:rsidR="003D2EAB">
                  <w:rPr>
                    <w:rFonts w:asciiTheme="minorHAnsi" w:eastAsiaTheme="minorEastAsia" w:hAnsiTheme="minorHAnsi" w:cstheme="minorBidi"/>
                    <w:noProof/>
                    <w:sz w:val="22"/>
                    <w:szCs w:val="22"/>
                  </w:rPr>
                  <w:tab/>
                </w:r>
                <w:r w:rsidR="003D2EAB" w:rsidRPr="00151600">
                  <w:rPr>
                    <w:rStyle w:val="Hyperlink"/>
                    <w:noProof/>
                  </w:rPr>
                  <w:t>Test Automation Framework</w:t>
                </w:r>
                <w:r w:rsidR="003D2EAB">
                  <w:rPr>
                    <w:noProof/>
                    <w:webHidden/>
                  </w:rPr>
                  <w:tab/>
                </w:r>
                <w:r w:rsidR="003D2EAB">
                  <w:rPr>
                    <w:noProof/>
                    <w:webHidden/>
                  </w:rPr>
                  <w:fldChar w:fldCharType="begin"/>
                </w:r>
                <w:r w:rsidR="003D2EAB">
                  <w:rPr>
                    <w:noProof/>
                    <w:webHidden/>
                  </w:rPr>
                  <w:instrText xml:space="preserve"> PAGEREF _Toc72186814 \h </w:instrText>
                </w:r>
                <w:r w:rsidR="003D2EAB">
                  <w:rPr>
                    <w:noProof/>
                    <w:webHidden/>
                  </w:rPr>
                </w:r>
                <w:r w:rsidR="003D2EAB">
                  <w:rPr>
                    <w:noProof/>
                    <w:webHidden/>
                  </w:rPr>
                  <w:fldChar w:fldCharType="separate"/>
                </w:r>
                <w:r w:rsidR="003D2EAB">
                  <w:rPr>
                    <w:noProof/>
                    <w:webHidden/>
                  </w:rPr>
                  <w:t>6</w:t>
                </w:r>
                <w:r w:rsidR="003D2EAB">
                  <w:rPr>
                    <w:noProof/>
                    <w:webHidden/>
                  </w:rPr>
                  <w:fldChar w:fldCharType="end"/>
                </w:r>
              </w:hyperlink>
            </w:p>
            <w:p w14:paraId="162F844E" w14:textId="01D2D8A8" w:rsidR="003D2EAB" w:rsidRDefault="005D4A6A">
              <w:pPr>
                <w:pStyle w:val="TOC1"/>
                <w:rPr>
                  <w:rFonts w:asciiTheme="minorHAnsi" w:eastAsiaTheme="minorEastAsia" w:hAnsiTheme="minorHAnsi" w:cstheme="minorBidi"/>
                  <w:noProof/>
                  <w:sz w:val="22"/>
                  <w:szCs w:val="22"/>
                </w:rPr>
              </w:pPr>
              <w:hyperlink w:anchor="_Toc72186815" w:history="1">
                <w:r w:rsidR="003D2EAB" w:rsidRPr="00151600">
                  <w:rPr>
                    <w:rStyle w:val="Hyperlink"/>
                    <w:noProof/>
                  </w:rPr>
                  <w:t>3</w:t>
                </w:r>
                <w:r w:rsidR="003D2EAB">
                  <w:rPr>
                    <w:rFonts w:asciiTheme="minorHAnsi" w:eastAsiaTheme="minorEastAsia" w:hAnsiTheme="minorHAnsi" w:cstheme="minorBidi"/>
                    <w:noProof/>
                    <w:sz w:val="22"/>
                    <w:szCs w:val="22"/>
                  </w:rPr>
                  <w:tab/>
                </w:r>
                <w:r w:rsidR="003D2EAB" w:rsidRPr="00151600">
                  <w:rPr>
                    <w:rStyle w:val="Hyperlink"/>
                    <w:noProof/>
                  </w:rPr>
                  <w:t>Automation tools used</w:t>
                </w:r>
                <w:r w:rsidR="003D2EAB">
                  <w:rPr>
                    <w:noProof/>
                    <w:webHidden/>
                  </w:rPr>
                  <w:tab/>
                </w:r>
                <w:r w:rsidR="003D2EAB">
                  <w:rPr>
                    <w:noProof/>
                    <w:webHidden/>
                  </w:rPr>
                  <w:fldChar w:fldCharType="begin"/>
                </w:r>
                <w:r w:rsidR="003D2EAB">
                  <w:rPr>
                    <w:noProof/>
                    <w:webHidden/>
                  </w:rPr>
                  <w:instrText xml:space="preserve"> PAGEREF _Toc72186815 \h </w:instrText>
                </w:r>
                <w:r w:rsidR="003D2EAB">
                  <w:rPr>
                    <w:noProof/>
                    <w:webHidden/>
                  </w:rPr>
                </w:r>
                <w:r w:rsidR="003D2EAB">
                  <w:rPr>
                    <w:noProof/>
                    <w:webHidden/>
                  </w:rPr>
                  <w:fldChar w:fldCharType="separate"/>
                </w:r>
                <w:r w:rsidR="003D2EAB">
                  <w:rPr>
                    <w:noProof/>
                    <w:webHidden/>
                  </w:rPr>
                  <w:t>7</w:t>
                </w:r>
                <w:r w:rsidR="003D2EAB">
                  <w:rPr>
                    <w:noProof/>
                    <w:webHidden/>
                  </w:rPr>
                  <w:fldChar w:fldCharType="end"/>
                </w:r>
              </w:hyperlink>
            </w:p>
            <w:p w14:paraId="37F3727D" w14:textId="65AEBA1E" w:rsidR="003D2EAB" w:rsidRDefault="005D4A6A">
              <w:pPr>
                <w:pStyle w:val="TOC1"/>
                <w:rPr>
                  <w:rFonts w:asciiTheme="minorHAnsi" w:eastAsiaTheme="minorEastAsia" w:hAnsiTheme="minorHAnsi" w:cstheme="minorBidi"/>
                  <w:noProof/>
                  <w:sz w:val="22"/>
                  <w:szCs w:val="22"/>
                </w:rPr>
              </w:pPr>
              <w:hyperlink w:anchor="_Toc72186816" w:history="1">
                <w:r w:rsidR="003D2EAB" w:rsidRPr="00151600">
                  <w:rPr>
                    <w:rStyle w:val="Hyperlink"/>
                    <w:noProof/>
                  </w:rPr>
                  <w:t>4</w:t>
                </w:r>
                <w:r w:rsidR="003D2EAB">
                  <w:rPr>
                    <w:rFonts w:asciiTheme="minorHAnsi" w:eastAsiaTheme="minorEastAsia" w:hAnsiTheme="minorHAnsi" w:cstheme="minorBidi"/>
                    <w:noProof/>
                    <w:sz w:val="22"/>
                    <w:szCs w:val="22"/>
                  </w:rPr>
                  <w:tab/>
                </w:r>
                <w:r w:rsidR="003D2EAB" w:rsidRPr="00151600">
                  <w:rPr>
                    <w:rStyle w:val="Hyperlink"/>
                    <w:noProof/>
                  </w:rPr>
                  <w:t>Test Suite Folder Structure</w:t>
                </w:r>
                <w:r w:rsidR="003D2EAB">
                  <w:rPr>
                    <w:noProof/>
                    <w:webHidden/>
                  </w:rPr>
                  <w:tab/>
                </w:r>
                <w:r w:rsidR="003D2EAB">
                  <w:rPr>
                    <w:noProof/>
                    <w:webHidden/>
                  </w:rPr>
                  <w:fldChar w:fldCharType="begin"/>
                </w:r>
                <w:r w:rsidR="003D2EAB">
                  <w:rPr>
                    <w:noProof/>
                    <w:webHidden/>
                  </w:rPr>
                  <w:instrText xml:space="preserve"> PAGEREF _Toc72186816 \h </w:instrText>
                </w:r>
                <w:r w:rsidR="003D2EAB">
                  <w:rPr>
                    <w:noProof/>
                    <w:webHidden/>
                  </w:rPr>
                </w:r>
                <w:r w:rsidR="003D2EAB">
                  <w:rPr>
                    <w:noProof/>
                    <w:webHidden/>
                  </w:rPr>
                  <w:fldChar w:fldCharType="separate"/>
                </w:r>
                <w:r w:rsidR="003D2EAB">
                  <w:rPr>
                    <w:noProof/>
                    <w:webHidden/>
                  </w:rPr>
                  <w:t>8</w:t>
                </w:r>
                <w:r w:rsidR="003D2EAB">
                  <w:rPr>
                    <w:noProof/>
                    <w:webHidden/>
                  </w:rPr>
                  <w:fldChar w:fldCharType="end"/>
                </w:r>
              </w:hyperlink>
            </w:p>
            <w:p w14:paraId="117BEA33" w14:textId="25A253F3" w:rsidR="003D2EAB" w:rsidRDefault="005D4A6A">
              <w:pPr>
                <w:pStyle w:val="TOC1"/>
                <w:rPr>
                  <w:rFonts w:asciiTheme="minorHAnsi" w:eastAsiaTheme="minorEastAsia" w:hAnsiTheme="minorHAnsi" w:cstheme="minorBidi"/>
                  <w:noProof/>
                  <w:sz w:val="22"/>
                  <w:szCs w:val="22"/>
                </w:rPr>
              </w:pPr>
              <w:hyperlink w:anchor="_Toc72186817" w:history="1">
                <w:r w:rsidR="003D2EAB" w:rsidRPr="00151600">
                  <w:rPr>
                    <w:rStyle w:val="Hyperlink"/>
                    <w:noProof/>
                  </w:rPr>
                  <w:t>5</w:t>
                </w:r>
                <w:r w:rsidR="003D2EAB">
                  <w:rPr>
                    <w:rFonts w:asciiTheme="minorHAnsi" w:eastAsiaTheme="minorEastAsia" w:hAnsiTheme="minorHAnsi" w:cstheme="minorBidi"/>
                    <w:noProof/>
                    <w:sz w:val="22"/>
                    <w:szCs w:val="22"/>
                  </w:rPr>
                  <w:tab/>
                </w:r>
                <w:r w:rsidR="003D2EAB" w:rsidRPr="00151600">
                  <w:rPr>
                    <w:rStyle w:val="Hyperlink"/>
                    <w:noProof/>
                  </w:rPr>
                  <w:t>Prerequistes to Run the test Suite</w:t>
                </w:r>
                <w:r w:rsidR="003D2EAB">
                  <w:rPr>
                    <w:noProof/>
                    <w:webHidden/>
                  </w:rPr>
                  <w:tab/>
                </w:r>
                <w:r w:rsidR="003D2EAB">
                  <w:rPr>
                    <w:noProof/>
                    <w:webHidden/>
                  </w:rPr>
                  <w:fldChar w:fldCharType="begin"/>
                </w:r>
                <w:r w:rsidR="003D2EAB">
                  <w:rPr>
                    <w:noProof/>
                    <w:webHidden/>
                  </w:rPr>
                  <w:instrText xml:space="preserve"> PAGEREF _Toc72186817 \h </w:instrText>
                </w:r>
                <w:r w:rsidR="003D2EAB">
                  <w:rPr>
                    <w:noProof/>
                    <w:webHidden/>
                  </w:rPr>
                </w:r>
                <w:r w:rsidR="003D2EAB">
                  <w:rPr>
                    <w:noProof/>
                    <w:webHidden/>
                  </w:rPr>
                  <w:fldChar w:fldCharType="separate"/>
                </w:r>
                <w:r w:rsidR="003D2EAB">
                  <w:rPr>
                    <w:noProof/>
                    <w:webHidden/>
                  </w:rPr>
                  <w:t>9</w:t>
                </w:r>
                <w:r w:rsidR="003D2EAB">
                  <w:rPr>
                    <w:noProof/>
                    <w:webHidden/>
                  </w:rPr>
                  <w:fldChar w:fldCharType="end"/>
                </w:r>
              </w:hyperlink>
            </w:p>
            <w:p w14:paraId="59D45043" w14:textId="30E0FF7B" w:rsidR="003D2EAB" w:rsidRDefault="005D4A6A">
              <w:pPr>
                <w:pStyle w:val="TOC2"/>
                <w:tabs>
                  <w:tab w:val="left" w:pos="880"/>
                  <w:tab w:val="right" w:leader="dot" w:pos="9742"/>
                </w:tabs>
                <w:rPr>
                  <w:rFonts w:asciiTheme="minorHAnsi" w:eastAsiaTheme="minorEastAsia" w:hAnsiTheme="minorHAnsi" w:cstheme="minorBidi"/>
                  <w:noProof/>
                  <w:sz w:val="22"/>
                  <w:szCs w:val="22"/>
                </w:rPr>
              </w:pPr>
              <w:hyperlink w:anchor="_Toc72186818" w:history="1">
                <w:r w:rsidR="003D2EAB" w:rsidRPr="00151600">
                  <w:rPr>
                    <w:rStyle w:val="Hyperlink"/>
                    <w:noProof/>
                  </w:rPr>
                  <w:t>5.1</w:t>
                </w:r>
                <w:r w:rsidR="003D2EAB">
                  <w:rPr>
                    <w:rFonts w:asciiTheme="minorHAnsi" w:eastAsiaTheme="minorEastAsia" w:hAnsiTheme="minorHAnsi" w:cstheme="minorBidi"/>
                    <w:noProof/>
                    <w:sz w:val="22"/>
                    <w:szCs w:val="22"/>
                  </w:rPr>
                  <w:tab/>
                </w:r>
                <w:r w:rsidR="003D2EAB" w:rsidRPr="00151600">
                  <w:rPr>
                    <w:rStyle w:val="Hyperlink"/>
                    <w:noProof/>
                  </w:rPr>
                  <w:t>Extract the test Suite</w:t>
                </w:r>
                <w:r w:rsidR="003D2EAB">
                  <w:rPr>
                    <w:noProof/>
                    <w:webHidden/>
                  </w:rPr>
                  <w:tab/>
                </w:r>
                <w:r w:rsidR="003D2EAB">
                  <w:rPr>
                    <w:noProof/>
                    <w:webHidden/>
                  </w:rPr>
                  <w:fldChar w:fldCharType="begin"/>
                </w:r>
                <w:r w:rsidR="003D2EAB">
                  <w:rPr>
                    <w:noProof/>
                    <w:webHidden/>
                  </w:rPr>
                  <w:instrText xml:space="preserve"> PAGEREF _Toc72186818 \h </w:instrText>
                </w:r>
                <w:r w:rsidR="003D2EAB">
                  <w:rPr>
                    <w:noProof/>
                    <w:webHidden/>
                  </w:rPr>
                </w:r>
                <w:r w:rsidR="003D2EAB">
                  <w:rPr>
                    <w:noProof/>
                    <w:webHidden/>
                  </w:rPr>
                  <w:fldChar w:fldCharType="separate"/>
                </w:r>
                <w:r w:rsidR="003D2EAB">
                  <w:rPr>
                    <w:noProof/>
                    <w:webHidden/>
                  </w:rPr>
                  <w:t>9</w:t>
                </w:r>
                <w:r w:rsidR="003D2EAB">
                  <w:rPr>
                    <w:noProof/>
                    <w:webHidden/>
                  </w:rPr>
                  <w:fldChar w:fldCharType="end"/>
                </w:r>
              </w:hyperlink>
            </w:p>
            <w:p w14:paraId="4117FAD9" w14:textId="04DA1301" w:rsidR="003D2EAB" w:rsidRDefault="005D4A6A">
              <w:pPr>
                <w:pStyle w:val="TOC2"/>
                <w:tabs>
                  <w:tab w:val="left" w:pos="880"/>
                  <w:tab w:val="right" w:leader="dot" w:pos="9742"/>
                </w:tabs>
                <w:rPr>
                  <w:rFonts w:asciiTheme="minorHAnsi" w:eastAsiaTheme="minorEastAsia" w:hAnsiTheme="minorHAnsi" w:cstheme="minorBidi"/>
                  <w:noProof/>
                  <w:sz w:val="22"/>
                  <w:szCs w:val="22"/>
                </w:rPr>
              </w:pPr>
              <w:hyperlink w:anchor="_Toc72186819" w:history="1">
                <w:r w:rsidR="003D2EAB" w:rsidRPr="00151600">
                  <w:rPr>
                    <w:rStyle w:val="Hyperlink"/>
                    <w:noProof/>
                  </w:rPr>
                  <w:t>5.2</w:t>
                </w:r>
                <w:r w:rsidR="003D2EAB">
                  <w:rPr>
                    <w:rFonts w:asciiTheme="minorHAnsi" w:eastAsiaTheme="minorEastAsia" w:hAnsiTheme="minorHAnsi" w:cstheme="minorBidi"/>
                    <w:noProof/>
                    <w:sz w:val="22"/>
                    <w:szCs w:val="22"/>
                  </w:rPr>
                  <w:tab/>
                </w:r>
                <w:r w:rsidR="003D2EAB" w:rsidRPr="00151600">
                  <w:rPr>
                    <w:rStyle w:val="Hyperlink"/>
                    <w:noProof/>
                  </w:rPr>
                  <w:t>Install Maven</w:t>
                </w:r>
                <w:r w:rsidR="003D2EAB">
                  <w:rPr>
                    <w:noProof/>
                    <w:webHidden/>
                  </w:rPr>
                  <w:tab/>
                </w:r>
                <w:r w:rsidR="003D2EAB">
                  <w:rPr>
                    <w:noProof/>
                    <w:webHidden/>
                  </w:rPr>
                  <w:fldChar w:fldCharType="begin"/>
                </w:r>
                <w:r w:rsidR="003D2EAB">
                  <w:rPr>
                    <w:noProof/>
                    <w:webHidden/>
                  </w:rPr>
                  <w:instrText xml:space="preserve"> PAGEREF _Toc72186819 \h </w:instrText>
                </w:r>
                <w:r w:rsidR="003D2EAB">
                  <w:rPr>
                    <w:noProof/>
                    <w:webHidden/>
                  </w:rPr>
                </w:r>
                <w:r w:rsidR="003D2EAB">
                  <w:rPr>
                    <w:noProof/>
                    <w:webHidden/>
                  </w:rPr>
                  <w:fldChar w:fldCharType="separate"/>
                </w:r>
                <w:r w:rsidR="003D2EAB">
                  <w:rPr>
                    <w:noProof/>
                    <w:webHidden/>
                  </w:rPr>
                  <w:t>9</w:t>
                </w:r>
                <w:r w:rsidR="003D2EAB">
                  <w:rPr>
                    <w:noProof/>
                    <w:webHidden/>
                  </w:rPr>
                  <w:fldChar w:fldCharType="end"/>
                </w:r>
              </w:hyperlink>
            </w:p>
            <w:p w14:paraId="4FFF2EDF" w14:textId="42FDB464" w:rsidR="003D2EAB" w:rsidRDefault="005D4A6A">
              <w:pPr>
                <w:pStyle w:val="TOC2"/>
                <w:tabs>
                  <w:tab w:val="left" w:pos="880"/>
                  <w:tab w:val="right" w:leader="dot" w:pos="9742"/>
                </w:tabs>
                <w:rPr>
                  <w:rFonts w:asciiTheme="minorHAnsi" w:eastAsiaTheme="minorEastAsia" w:hAnsiTheme="minorHAnsi" w:cstheme="minorBidi"/>
                  <w:noProof/>
                  <w:sz w:val="22"/>
                  <w:szCs w:val="22"/>
                </w:rPr>
              </w:pPr>
              <w:hyperlink w:anchor="_Toc72186820" w:history="1">
                <w:r w:rsidR="003D2EAB" w:rsidRPr="00151600">
                  <w:rPr>
                    <w:rStyle w:val="Hyperlink"/>
                    <w:noProof/>
                  </w:rPr>
                  <w:t>5.3</w:t>
                </w:r>
                <w:r w:rsidR="003D2EAB">
                  <w:rPr>
                    <w:rFonts w:asciiTheme="minorHAnsi" w:eastAsiaTheme="minorEastAsia" w:hAnsiTheme="minorHAnsi" w:cstheme="minorBidi"/>
                    <w:noProof/>
                    <w:sz w:val="22"/>
                    <w:szCs w:val="22"/>
                  </w:rPr>
                  <w:tab/>
                </w:r>
                <w:r w:rsidR="003D2EAB" w:rsidRPr="00151600">
                  <w:rPr>
                    <w:rStyle w:val="Hyperlink"/>
                    <w:noProof/>
                  </w:rPr>
                  <w:t>Install Java JDK</w:t>
                </w:r>
                <w:r w:rsidR="003D2EAB">
                  <w:rPr>
                    <w:noProof/>
                    <w:webHidden/>
                  </w:rPr>
                  <w:tab/>
                </w:r>
                <w:r w:rsidR="003D2EAB">
                  <w:rPr>
                    <w:noProof/>
                    <w:webHidden/>
                  </w:rPr>
                  <w:fldChar w:fldCharType="begin"/>
                </w:r>
                <w:r w:rsidR="003D2EAB">
                  <w:rPr>
                    <w:noProof/>
                    <w:webHidden/>
                  </w:rPr>
                  <w:instrText xml:space="preserve"> PAGEREF _Toc72186820 \h </w:instrText>
                </w:r>
                <w:r w:rsidR="003D2EAB">
                  <w:rPr>
                    <w:noProof/>
                    <w:webHidden/>
                  </w:rPr>
                </w:r>
                <w:r w:rsidR="003D2EAB">
                  <w:rPr>
                    <w:noProof/>
                    <w:webHidden/>
                  </w:rPr>
                  <w:fldChar w:fldCharType="separate"/>
                </w:r>
                <w:r w:rsidR="003D2EAB">
                  <w:rPr>
                    <w:noProof/>
                    <w:webHidden/>
                  </w:rPr>
                  <w:t>10</w:t>
                </w:r>
                <w:r w:rsidR="003D2EAB">
                  <w:rPr>
                    <w:noProof/>
                    <w:webHidden/>
                  </w:rPr>
                  <w:fldChar w:fldCharType="end"/>
                </w:r>
              </w:hyperlink>
            </w:p>
            <w:p w14:paraId="0BB60B43" w14:textId="2B2AF769" w:rsidR="003D2EAB" w:rsidRDefault="005D4A6A">
              <w:pPr>
                <w:pStyle w:val="TOC2"/>
                <w:tabs>
                  <w:tab w:val="left" w:pos="880"/>
                  <w:tab w:val="right" w:leader="dot" w:pos="9742"/>
                </w:tabs>
                <w:rPr>
                  <w:rFonts w:asciiTheme="minorHAnsi" w:eastAsiaTheme="minorEastAsia" w:hAnsiTheme="minorHAnsi" w:cstheme="minorBidi"/>
                  <w:noProof/>
                  <w:sz w:val="22"/>
                  <w:szCs w:val="22"/>
                </w:rPr>
              </w:pPr>
              <w:hyperlink w:anchor="_Toc72186821" w:history="1">
                <w:r w:rsidR="003D2EAB" w:rsidRPr="00151600">
                  <w:rPr>
                    <w:rStyle w:val="Hyperlink"/>
                    <w:noProof/>
                  </w:rPr>
                  <w:t>5.4</w:t>
                </w:r>
                <w:r w:rsidR="003D2EAB">
                  <w:rPr>
                    <w:rFonts w:asciiTheme="minorHAnsi" w:eastAsiaTheme="minorEastAsia" w:hAnsiTheme="minorHAnsi" w:cstheme="minorBidi"/>
                    <w:noProof/>
                    <w:sz w:val="22"/>
                    <w:szCs w:val="22"/>
                  </w:rPr>
                  <w:tab/>
                </w:r>
                <w:r w:rsidR="003D2EAB" w:rsidRPr="00151600">
                  <w:rPr>
                    <w:rStyle w:val="Hyperlink"/>
                    <w:noProof/>
                  </w:rPr>
                  <w:t>Setup Environment Variables</w:t>
                </w:r>
                <w:r w:rsidR="003D2EAB">
                  <w:rPr>
                    <w:noProof/>
                    <w:webHidden/>
                  </w:rPr>
                  <w:tab/>
                </w:r>
                <w:r w:rsidR="003D2EAB">
                  <w:rPr>
                    <w:noProof/>
                    <w:webHidden/>
                  </w:rPr>
                  <w:fldChar w:fldCharType="begin"/>
                </w:r>
                <w:r w:rsidR="003D2EAB">
                  <w:rPr>
                    <w:noProof/>
                    <w:webHidden/>
                  </w:rPr>
                  <w:instrText xml:space="preserve"> PAGEREF _Toc72186821 \h </w:instrText>
                </w:r>
                <w:r w:rsidR="003D2EAB">
                  <w:rPr>
                    <w:noProof/>
                    <w:webHidden/>
                  </w:rPr>
                </w:r>
                <w:r w:rsidR="003D2EAB">
                  <w:rPr>
                    <w:noProof/>
                    <w:webHidden/>
                  </w:rPr>
                  <w:fldChar w:fldCharType="separate"/>
                </w:r>
                <w:r w:rsidR="003D2EAB">
                  <w:rPr>
                    <w:noProof/>
                    <w:webHidden/>
                  </w:rPr>
                  <w:t>16</w:t>
                </w:r>
                <w:r w:rsidR="003D2EAB">
                  <w:rPr>
                    <w:noProof/>
                    <w:webHidden/>
                  </w:rPr>
                  <w:fldChar w:fldCharType="end"/>
                </w:r>
              </w:hyperlink>
            </w:p>
            <w:p w14:paraId="61DAD28B" w14:textId="171AD75B" w:rsidR="003D2EAB" w:rsidRDefault="005D4A6A">
              <w:pPr>
                <w:pStyle w:val="TOC2"/>
                <w:tabs>
                  <w:tab w:val="left" w:pos="880"/>
                  <w:tab w:val="right" w:leader="dot" w:pos="9742"/>
                </w:tabs>
                <w:rPr>
                  <w:rFonts w:asciiTheme="minorHAnsi" w:eastAsiaTheme="minorEastAsia" w:hAnsiTheme="minorHAnsi" w:cstheme="minorBidi"/>
                  <w:noProof/>
                  <w:sz w:val="22"/>
                  <w:szCs w:val="22"/>
                </w:rPr>
              </w:pPr>
              <w:hyperlink w:anchor="_Toc72186822" w:history="1">
                <w:r w:rsidR="003D2EAB" w:rsidRPr="00151600">
                  <w:rPr>
                    <w:rStyle w:val="Hyperlink"/>
                    <w:noProof/>
                  </w:rPr>
                  <w:t>5.5</w:t>
                </w:r>
                <w:r w:rsidR="003D2EAB">
                  <w:rPr>
                    <w:rFonts w:asciiTheme="minorHAnsi" w:eastAsiaTheme="minorEastAsia" w:hAnsiTheme="minorHAnsi" w:cstheme="minorBidi"/>
                    <w:noProof/>
                    <w:sz w:val="22"/>
                    <w:szCs w:val="22"/>
                  </w:rPr>
                  <w:tab/>
                </w:r>
                <w:r w:rsidR="003D2EAB" w:rsidRPr="00151600">
                  <w:rPr>
                    <w:rStyle w:val="Hyperlink"/>
                    <w:noProof/>
                  </w:rPr>
                  <w:t>How to Execute test Suite</w:t>
                </w:r>
                <w:r w:rsidR="003D2EAB">
                  <w:rPr>
                    <w:noProof/>
                    <w:webHidden/>
                  </w:rPr>
                  <w:tab/>
                </w:r>
                <w:r w:rsidR="003D2EAB">
                  <w:rPr>
                    <w:noProof/>
                    <w:webHidden/>
                  </w:rPr>
                  <w:fldChar w:fldCharType="begin"/>
                </w:r>
                <w:r w:rsidR="003D2EAB">
                  <w:rPr>
                    <w:noProof/>
                    <w:webHidden/>
                  </w:rPr>
                  <w:instrText xml:space="preserve"> PAGEREF _Toc72186822 \h </w:instrText>
                </w:r>
                <w:r w:rsidR="003D2EAB">
                  <w:rPr>
                    <w:noProof/>
                    <w:webHidden/>
                  </w:rPr>
                </w:r>
                <w:r w:rsidR="003D2EAB">
                  <w:rPr>
                    <w:noProof/>
                    <w:webHidden/>
                  </w:rPr>
                  <w:fldChar w:fldCharType="separate"/>
                </w:r>
                <w:r w:rsidR="003D2EAB">
                  <w:rPr>
                    <w:noProof/>
                    <w:webHidden/>
                  </w:rPr>
                  <w:t>19</w:t>
                </w:r>
                <w:r w:rsidR="003D2EAB">
                  <w:rPr>
                    <w:noProof/>
                    <w:webHidden/>
                  </w:rPr>
                  <w:fldChar w:fldCharType="end"/>
                </w:r>
              </w:hyperlink>
            </w:p>
            <w:p w14:paraId="22CC0A18" w14:textId="6CDCAA13" w:rsidR="003D2EAB" w:rsidRDefault="005D4A6A">
              <w:pPr>
                <w:pStyle w:val="TOC2"/>
                <w:tabs>
                  <w:tab w:val="left" w:pos="880"/>
                  <w:tab w:val="right" w:leader="dot" w:pos="9742"/>
                </w:tabs>
                <w:rPr>
                  <w:rFonts w:asciiTheme="minorHAnsi" w:eastAsiaTheme="minorEastAsia" w:hAnsiTheme="minorHAnsi" w:cstheme="minorBidi"/>
                  <w:noProof/>
                  <w:sz w:val="22"/>
                  <w:szCs w:val="22"/>
                </w:rPr>
              </w:pPr>
              <w:hyperlink w:anchor="_Toc72186823" w:history="1">
                <w:r w:rsidR="003D2EAB" w:rsidRPr="00151600">
                  <w:rPr>
                    <w:rStyle w:val="Hyperlink"/>
                    <w:rFonts w:ascii="Calibri" w:hAnsi="Calibri" w:cs="Calibri"/>
                    <w:noProof/>
                  </w:rPr>
                  <w:t>5.6</w:t>
                </w:r>
                <w:r w:rsidR="003D2EAB">
                  <w:rPr>
                    <w:rFonts w:asciiTheme="minorHAnsi" w:eastAsiaTheme="minorEastAsia" w:hAnsiTheme="minorHAnsi" w:cstheme="minorBidi"/>
                    <w:noProof/>
                    <w:sz w:val="22"/>
                    <w:szCs w:val="22"/>
                  </w:rPr>
                  <w:tab/>
                </w:r>
                <w:r w:rsidR="003D2EAB" w:rsidRPr="00151600">
                  <w:rPr>
                    <w:rStyle w:val="Hyperlink"/>
                    <w:noProof/>
                  </w:rPr>
                  <w:t>Sample test Email Report:</w:t>
                </w:r>
                <w:r w:rsidR="003D2EAB">
                  <w:rPr>
                    <w:noProof/>
                    <w:webHidden/>
                  </w:rPr>
                  <w:tab/>
                </w:r>
                <w:r w:rsidR="003D2EAB">
                  <w:rPr>
                    <w:noProof/>
                    <w:webHidden/>
                  </w:rPr>
                  <w:fldChar w:fldCharType="begin"/>
                </w:r>
                <w:r w:rsidR="003D2EAB">
                  <w:rPr>
                    <w:noProof/>
                    <w:webHidden/>
                  </w:rPr>
                  <w:instrText xml:space="preserve"> PAGEREF _Toc72186823 \h </w:instrText>
                </w:r>
                <w:r w:rsidR="003D2EAB">
                  <w:rPr>
                    <w:noProof/>
                    <w:webHidden/>
                  </w:rPr>
                </w:r>
                <w:r w:rsidR="003D2EAB">
                  <w:rPr>
                    <w:noProof/>
                    <w:webHidden/>
                  </w:rPr>
                  <w:fldChar w:fldCharType="separate"/>
                </w:r>
                <w:r w:rsidR="003D2EAB">
                  <w:rPr>
                    <w:noProof/>
                    <w:webHidden/>
                  </w:rPr>
                  <w:t>20</w:t>
                </w:r>
                <w:r w:rsidR="003D2EAB">
                  <w:rPr>
                    <w:noProof/>
                    <w:webHidden/>
                  </w:rPr>
                  <w:fldChar w:fldCharType="end"/>
                </w:r>
              </w:hyperlink>
            </w:p>
            <w:p w14:paraId="06342DD0" w14:textId="6919E2AB" w:rsidR="00EF0130" w:rsidRDefault="00EF0130">
              <w:r>
                <w:rPr>
                  <w:b/>
                  <w:bCs/>
                  <w:lang w:val="fr-FR"/>
                </w:rPr>
                <w:fldChar w:fldCharType="end"/>
              </w:r>
            </w:p>
          </w:sdtContent>
        </w:sdt>
        <w:p w14:paraId="5F8276B2" w14:textId="77777777" w:rsidR="002B007B" w:rsidRPr="00832A09" w:rsidRDefault="002B007B" w:rsidP="00590988">
          <w:pPr>
            <w:ind w:left="283"/>
            <w:rPr>
              <w:caps/>
              <w:color w:val="0075B8"/>
              <w:spacing w:val="10"/>
              <w:sz w:val="21"/>
              <w:szCs w:val="21"/>
              <w:lang w:val="fr-BE"/>
            </w:rPr>
          </w:pPr>
          <w:r w:rsidRPr="00832A09">
            <w:rPr>
              <w:caps/>
              <w:color w:val="0075B8"/>
              <w:spacing w:val="10"/>
              <w:sz w:val="21"/>
              <w:szCs w:val="21"/>
              <w:lang w:val="fr-BE"/>
            </w:rPr>
            <w:br w:type="page"/>
          </w:r>
        </w:p>
        <w:p w14:paraId="641E9B22" w14:textId="02001724" w:rsidR="00FB1729" w:rsidRPr="00832A09" w:rsidRDefault="00AC3A5A" w:rsidP="00FB1729">
          <w:pPr>
            <w:pStyle w:val="Subtitle"/>
            <w:jc w:val="center"/>
            <w:rPr>
              <w:b/>
              <w:sz w:val="28"/>
              <w:szCs w:val="28"/>
              <w:lang w:val="fr-BE"/>
            </w:rPr>
          </w:pPr>
          <w:r>
            <w:rPr>
              <w:b/>
              <w:color w:val="747474" w:themeColor="background2"/>
              <w:sz w:val="28"/>
              <w:szCs w:val="28"/>
              <w:lang w:val="fr-BE"/>
            </w:rPr>
            <w:lastRenderedPageBreak/>
            <w:t>Historical</w:t>
          </w:r>
        </w:p>
        <w:tbl>
          <w:tblPr>
            <w:tblW w:w="104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3"/>
            <w:gridCol w:w="2035"/>
            <w:gridCol w:w="3600"/>
            <w:gridCol w:w="3510"/>
          </w:tblGrid>
          <w:tr w:rsidR="00FB1729" w:rsidRPr="003B730D" w14:paraId="7BCD2F96" w14:textId="77777777" w:rsidTr="00E04933">
            <w:trPr>
              <w:jc w:val="center"/>
            </w:trPr>
            <w:tc>
              <w:tcPr>
                <w:tcW w:w="1313" w:type="dxa"/>
              </w:tcPr>
              <w:p w14:paraId="05324E62" w14:textId="77777777" w:rsidR="00FB1729" w:rsidRPr="00EA4A6E" w:rsidRDefault="00FB1729" w:rsidP="00E04933">
                <w:pPr>
                  <w:pStyle w:val="TableHeading"/>
                  <w:rPr>
                    <w:rFonts w:asciiTheme="minorHAnsi" w:hAnsiTheme="minorHAnsi"/>
                    <w:lang w:val="fr-BE"/>
                  </w:rPr>
                </w:pPr>
                <w:r w:rsidRPr="00EA4A6E">
                  <w:rPr>
                    <w:rFonts w:asciiTheme="minorHAnsi" w:hAnsiTheme="minorHAnsi"/>
                    <w:lang w:val="fr-BE"/>
                  </w:rPr>
                  <w:t>Version</w:t>
                </w:r>
              </w:p>
            </w:tc>
            <w:tc>
              <w:tcPr>
                <w:tcW w:w="2035" w:type="dxa"/>
              </w:tcPr>
              <w:p w14:paraId="75F5AFB5" w14:textId="77777777" w:rsidR="00FB1729" w:rsidRPr="00EA4A6E" w:rsidRDefault="00FB1729" w:rsidP="00E04933">
                <w:pPr>
                  <w:pStyle w:val="TableHeading"/>
                  <w:rPr>
                    <w:rFonts w:asciiTheme="minorHAnsi" w:hAnsiTheme="minorHAnsi"/>
                    <w:lang w:val="fr-BE"/>
                  </w:rPr>
                </w:pPr>
                <w:r w:rsidRPr="00EA4A6E">
                  <w:rPr>
                    <w:rFonts w:asciiTheme="minorHAnsi" w:hAnsiTheme="minorHAnsi"/>
                    <w:lang w:val="fr-BE"/>
                  </w:rPr>
                  <w:t>Date</w:t>
                </w:r>
              </w:p>
            </w:tc>
            <w:tc>
              <w:tcPr>
                <w:tcW w:w="3600" w:type="dxa"/>
              </w:tcPr>
              <w:p w14:paraId="6D62B61A" w14:textId="6A1E51F4" w:rsidR="00FB1729" w:rsidRPr="00EA4A6E" w:rsidRDefault="00FB1729" w:rsidP="00E04933">
                <w:pPr>
                  <w:pStyle w:val="TableHeading"/>
                  <w:rPr>
                    <w:rFonts w:asciiTheme="minorHAnsi" w:hAnsiTheme="minorHAnsi"/>
                    <w:lang w:val="fr-BE"/>
                  </w:rPr>
                </w:pPr>
                <w:r w:rsidRPr="00EA4A6E">
                  <w:rPr>
                    <w:rFonts w:asciiTheme="minorHAnsi" w:hAnsiTheme="minorHAnsi"/>
                    <w:lang w:val="fr-BE"/>
                  </w:rPr>
                  <w:t xml:space="preserve">Sections </w:t>
                </w:r>
                <w:r w:rsidR="00AC3A5A">
                  <w:rPr>
                    <w:rFonts w:asciiTheme="minorHAnsi" w:hAnsiTheme="minorHAnsi"/>
                    <w:lang w:val="fr-BE"/>
                  </w:rPr>
                  <w:t>update</w:t>
                </w:r>
                <w:r w:rsidR="00A040C1">
                  <w:rPr>
                    <w:rFonts w:asciiTheme="minorHAnsi" w:hAnsiTheme="minorHAnsi"/>
                    <w:lang w:val="fr-BE"/>
                  </w:rPr>
                  <w:t>d</w:t>
                </w:r>
              </w:p>
            </w:tc>
            <w:tc>
              <w:tcPr>
                <w:tcW w:w="3510" w:type="dxa"/>
              </w:tcPr>
              <w:p w14:paraId="7EF0ED51" w14:textId="77777777" w:rsidR="00FB1729" w:rsidRPr="00EA4A6E" w:rsidRDefault="00FB1729" w:rsidP="00E04933">
                <w:pPr>
                  <w:pStyle w:val="TableHeading"/>
                  <w:rPr>
                    <w:rFonts w:asciiTheme="minorHAnsi" w:hAnsiTheme="minorHAnsi"/>
                    <w:lang w:val="fr-BE"/>
                  </w:rPr>
                </w:pPr>
                <w:r w:rsidRPr="00EA4A6E">
                  <w:rPr>
                    <w:rFonts w:asciiTheme="minorHAnsi" w:hAnsiTheme="minorHAnsi"/>
                    <w:lang w:val="fr-BE"/>
                  </w:rPr>
                  <w:t>Description</w:t>
                </w:r>
              </w:p>
            </w:tc>
          </w:tr>
          <w:tr w:rsidR="00FB1729" w:rsidRPr="009D765F" w14:paraId="1DBCFFE9" w14:textId="77777777" w:rsidTr="00E04933">
            <w:trPr>
              <w:jc w:val="center"/>
            </w:trPr>
            <w:tc>
              <w:tcPr>
                <w:tcW w:w="1313" w:type="dxa"/>
              </w:tcPr>
              <w:p w14:paraId="09A794BE" w14:textId="1B8892CC" w:rsidR="00FB1729" w:rsidRPr="00EA4A6E" w:rsidRDefault="00267216" w:rsidP="00E04933">
                <w:pPr>
                  <w:pStyle w:val="TableText"/>
                  <w:jc w:val="center"/>
                  <w:rPr>
                    <w:lang w:val="fr-BE"/>
                  </w:rPr>
                </w:pPr>
                <w:r>
                  <w:rPr>
                    <w:lang w:val="fr-BE"/>
                  </w:rPr>
                  <w:t>1.0</w:t>
                </w:r>
              </w:p>
            </w:tc>
            <w:tc>
              <w:tcPr>
                <w:tcW w:w="2035" w:type="dxa"/>
              </w:tcPr>
              <w:p w14:paraId="7D01EB40" w14:textId="510FA7E3" w:rsidR="00FB1729" w:rsidRPr="00EA4A6E" w:rsidRDefault="00267216" w:rsidP="00E04933">
                <w:pPr>
                  <w:pStyle w:val="TableText"/>
                  <w:jc w:val="center"/>
                  <w:rPr>
                    <w:lang w:val="fr-BE"/>
                  </w:rPr>
                </w:pPr>
                <w:r>
                  <w:rPr>
                    <w:lang w:val="fr-BE"/>
                  </w:rPr>
                  <w:t>17/05/2021</w:t>
                </w:r>
              </w:p>
            </w:tc>
            <w:tc>
              <w:tcPr>
                <w:tcW w:w="3600" w:type="dxa"/>
              </w:tcPr>
              <w:p w14:paraId="4DAAF939" w14:textId="12D3244F" w:rsidR="00FB1729" w:rsidRPr="00EA4A6E" w:rsidRDefault="00267216" w:rsidP="00E04933">
                <w:pPr>
                  <w:pStyle w:val="TableText"/>
                  <w:rPr>
                    <w:lang w:val="fr-BE"/>
                  </w:rPr>
                </w:pPr>
                <w:r>
                  <w:rPr>
                    <w:lang w:val="fr-BE"/>
                  </w:rPr>
                  <w:t>All</w:t>
                </w:r>
              </w:p>
            </w:tc>
            <w:tc>
              <w:tcPr>
                <w:tcW w:w="3510" w:type="dxa"/>
              </w:tcPr>
              <w:p w14:paraId="3327ED07" w14:textId="1A2248F3" w:rsidR="00FB1729" w:rsidRPr="00EA4A6E" w:rsidRDefault="00FB1729" w:rsidP="00E04933">
                <w:pPr>
                  <w:pStyle w:val="TableText"/>
                  <w:rPr>
                    <w:lang w:val="fr-BE"/>
                  </w:rPr>
                </w:pPr>
              </w:p>
            </w:tc>
          </w:tr>
          <w:tr w:rsidR="00FB1729" w:rsidRPr="009D765F" w14:paraId="22482F14" w14:textId="77777777" w:rsidTr="00E04933">
            <w:trPr>
              <w:jc w:val="center"/>
            </w:trPr>
            <w:tc>
              <w:tcPr>
                <w:tcW w:w="1313" w:type="dxa"/>
              </w:tcPr>
              <w:p w14:paraId="76B2435D" w14:textId="1E41050E" w:rsidR="00FB1729" w:rsidRPr="00EA4A6E" w:rsidRDefault="00FB1729" w:rsidP="00E04933">
                <w:pPr>
                  <w:pStyle w:val="TableText"/>
                  <w:jc w:val="center"/>
                  <w:rPr>
                    <w:lang w:val="fr-BE"/>
                  </w:rPr>
                </w:pPr>
              </w:p>
            </w:tc>
            <w:tc>
              <w:tcPr>
                <w:tcW w:w="2035" w:type="dxa"/>
              </w:tcPr>
              <w:p w14:paraId="2FCF500E" w14:textId="08682430" w:rsidR="00FB1729" w:rsidRPr="00EA4A6E" w:rsidRDefault="00FB1729" w:rsidP="00E04933">
                <w:pPr>
                  <w:pStyle w:val="TableText"/>
                  <w:jc w:val="center"/>
                  <w:rPr>
                    <w:lang w:val="fr-BE"/>
                  </w:rPr>
                </w:pPr>
              </w:p>
            </w:tc>
            <w:tc>
              <w:tcPr>
                <w:tcW w:w="3600" w:type="dxa"/>
              </w:tcPr>
              <w:p w14:paraId="3F3EF9EF" w14:textId="6D203A44" w:rsidR="00FB1729" w:rsidRPr="00EA4A6E" w:rsidRDefault="00FB1729" w:rsidP="00E04933">
                <w:pPr>
                  <w:pStyle w:val="TableText"/>
                  <w:rPr>
                    <w:lang w:val="fr-BE"/>
                  </w:rPr>
                </w:pPr>
              </w:p>
            </w:tc>
            <w:tc>
              <w:tcPr>
                <w:tcW w:w="3510" w:type="dxa"/>
              </w:tcPr>
              <w:p w14:paraId="6E071F49" w14:textId="5927F649" w:rsidR="00FB1729" w:rsidRPr="00125483" w:rsidRDefault="00FB1729" w:rsidP="00E04933">
                <w:pPr>
                  <w:pStyle w:val="TableText"/>
                  <w:rPr>
                    <w:lang w:val="fr-BE"/>
                  </w:rPr>
                </w:pPr>
              </w:p>
            </w:tc>
          </w:tr>
          <w:tr w:rsidR="00FB1729" w:rsidRPr="009D765F" w14:paraId="3ECA5672" w14:textId="77777777" w:rsidTr="00E04933">
            <w:trPr>
              <w:jc w:val="center"/>
            </w:trPr>
            <w:tc>
              <w:tcPr>
                <w:tcW w:w="1313" w:type="dxa"/>
              </w:tcPr>
              <w:p w14:paraId="4642D9F9" w14:textId="77777777" w:rsidR="00FB1729" w:rsidRPr="00EA4A6E" w:rsidRDefault="00FB1729" w:rsidP="00E04933">
                <w:pPr>
                  <w:pStyle w:val="TableText"/>
                  <w:jc w:val="center"/>
                  <w:rPr>
                    <w:b/>
                    <w:lang w:val="fr-BE"/>
                  </w:rPr>
                </w:pPr>
              </w:p>
            </w:tc>
            <w:tc>
              <w:tcPr>
                <w:tcW w:w="2035" w:type="dxa"/>
              </w:tcPr>
              <w:p w14:paraId="0DB0F8C8" w14:textId="77777777" w:rsidR="00FB1729" w:rsidRPr="00EA4A6E" w:rsidRDefault="00FB1729" w:rsidP="00E04933">
                <w:pPr>
                  <w:pStyle w:val="TableText"/>
                  <w:rPr>
                    <w:b/>
                    <w:lang w:val="fr-BE"/>
                  </w:rPr>
                </w:pPr>
              </w:p>
            </w:tc>
            <w:tc>
              <w:tcPr>
                <w:tcW w:w="3600" w:type="dxa"/>
              </w:tcPr>
              <w:p w14:paraId="5944C388" w14:textId="77777777" w:rsidR="00FB1729" w:rsidRPr="00EA4A6E" w:rsidRDefault="00FB1729" w:rsidP="00E04933">
                <w:pPr>
                  <w:pStyle w:val="TableText"/>
                  <w:rPr>
                    <w:b/>
                    <w:lang w:val="fr-BE"/>
                  </w:rPr>
                </w:pPr>
              </w:p>
            </w:tc>
            <w:tc>
              <w:tcPr>
                <w:tcW w:w="3510" w:type="dxa"/>
              </w:tcPr>
              <w:p w14:paraId="3E0E1F0F" w14:textId="77777777" w:rsidR="00FB1729" w:rsidRPr="00EA4A6E" w:rsidRDefault="00FB1729" w:rsidP="00E04933">
                <w:pPr>
                  <w:pStyle w:val="TableText"/>
                  <w:rPr>
                    <w:b/>
                    <w:lang w:val="fr-BE"/>
                  </w:rPr>
                </w:pPr>
              </w:p>
            </w:tc>
          </w:tr>
          <w:tr w:rsidR="00FB1729" w:rsidRPr="009D765F" w14:paraId="7DE3C4B3" w14:textId="77777777" w:rsidTr="00E04933">
            <w:trPr>
              <w:jc w:val="center"/>
            </w:trPr>
            <w:tc>
              <w:tcPr>
                <w:tcW w:w="1313" w:type="dxa"/>
              </w:tcPr>
              <w:p w14:paraId="73631EA4" w14:textId="77777777" w:rsidR="00FB1729" w:rsidRPr="00EA4A6E" w:rsidRDefault="00FB1729" w:rsidP="00E04933">
                <w:pPr>
                  <w:pStyle w:val="TableText"/>
                  <w:jc w:val="center"/>
                  <w:rPr>
                    <w:b/>
                    <w:lang w:val="fr-BE"/>
                  </w:rPr>
                </w:pPr>
              </w:p>
            </w:tc>
            <w:tc>
              <w:tcPr>
                <w:tcW w:w="2035" w:type="dxa"/>
              </w:tcPr>
              <w:p w14:paraId="3C9B6181" w14:textId="77777777" w:rsidR="00FB1729" w:rsidRPr="00EA4A6E" w:rsidRDefault="00FB1729" w:rsidP="00E04933">
                <w:pPr>
                  <w:pStyle w:val="TableText"/>
                  <w:rPr>
                    <w:b/>
                    <w:lang w:val="fr-BE"/>
                  </w:rPr>
                </w:pPr>
              </w:p>
            </w:tc>
            <w:tc>
              <w:tcPr>
                <w:tcW w:w="3600" w:type="dxa"/>
              </w:tcPr>
              <w:p w14:paraId="2FF8694E" w14:textId="77777777" w:rsidR="00FB1729" w:rsidRPr="00EA4A6E" w:rsidRDefault="00FB1729" w:rsidP="00E04933">
                <w:pPr>
                  <w:pStyle w:val="TableText"/>
                  <w:rPr>
                    <w:b/>
                    <w:lang w:val="fr-BE"/>
                  </w:rPr>
                </w:pPr>
              </w:p>
            </w:tc>
            <w:tc>
              <w:tcPr>
                <w:tcW w:w="3510" w:type="dxa"/>
              </w:tcPr>
              <w:p w14:paraId="67ECAE33" w14:textId="77777777" w:rsidR="00FB1729" w:rsidRPr="00EA4A6E" w:rsidRDefault="00FB1729" w:rsidP="00E04933">
                <w:pPr>
                  <w:pStyle w:val="TableText"/>
                  <w:rPr>
                    <w:b/>
                    <w:lang w:val="fr-BE"/>
                  </w:rPr>
                </w:pPr>
              </w:p>
            </w:tc>
          </w:tr>
        </w:tbl>
        <w:p w14:paraId="25FDEFA1" w14:textId="77777777" w:rsidR="00FB1729" w:rsidRPr="00FB1729" w:rsidRDefault="00FB1729" w:rsidP="00FB1729">
          <w:pPr>
            <w:jc w:val="center"/>
            <w:rPr>
              <w:lang w:val="fr-BE"/>
            </w:rPr>
          </w:pPr>
        </w:p>
        <w:p w14:paraId="19DEBCD9" w14:textId="7824EA6F" w:rsidR="00FB1729" w:rsidRPr="00FB1729" w:rsidRDefault="004E5EEC" w:rsidP="00FB1729">
          <w:pPr>
            <w:pStyle w:val="Subtitle"/>
            <w:jc w:val="center"/>
            <w:rPr>
              <w:b/>
              <w:color w:val="747474" w:themeColor="background2"/>
              <w:sz w:val="28"/>
              <w:szCs w:val="28"/>
              <w:lang w:val="fr-BE"/>
            </w:rPr>
          </w:pPr>
          <w:r>
            <w:rPr>
              <w:b/>
              <w:color w:val="747474" w:themeColor="background2"/>
              <w:sz w:val="28"/>
              <w:szCs w:val="28"/>
              <w:lang w:val="fr-BE"/>
            </w:rPr>
            <w:t>Related Document</w:t>
          </w:r>
        </w:p>
        <w:tbl>
          <w:tblPr>
            <w:tblW w:w="10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92"/>
            <w:gridCol w:w="4210"/>
            <w:gridCol w:w="1118"/>
            <w:gridCol w:w="1677"/>
          </w:tblGrid>
          <w:tr w:rsidR="00FB1729" w:rsidRPr="003B730D" w14:paraId="1AA03C5B" w14:textId="77777777" w:rsidTr="00E04933">
            <w:trPr>
              <w:cantSplit/>
              <w:trHeight w:val="372"/>
              <w:jc w:val="center"/>
            </w:trPr>
            <w:tc>
              <w:tcPr>
                <w:tcW w:w="3392" w:type="dxa"/>
              </w:tcPr>
              <w:p w14:paraId="10FF7DA4" w14:textId="7D017745" w:rsidR="00FB1729" w:rsidRPr="00EA4A6E" w:rsidRDefault="00AC3A5A" w:rsidP="00E04933">
                <w:pPr>
                  <w:pStyle w:val="TableHeading"/>
                  <w:rPr>
                    <w:rFonts w:asciiTheme="minorHAnsi" w:hAnsiTheme="minorHAnsi"/>
                    <w:lang w:val="fr-BE"/>
                  </w:rPr>
                </w:pPr>
                <w:r>
                  <w:rPr>
                    <w:rFonts w:asciiTheme="minorHAnsi" w:hAnsiTheme="minorHAnsi"/>
                    <w:lang w:val="fr-BE"/>
                  </w:rPr>
                  <w:t>Name</w:t>
                </w:r>
              </w:p>
            </w:tc>
            <w:tc>
              <w:tcPr>
                <w:tcW w:w="4210" w:type="dxa"/>
              </w:tcPr>
              <w:p w14:paraId="3483C7E2" w14:textId="77777777" w:rsidR="00FB1729" w:rsidRPr="00EA4A6E" w:rsidRDefault="00FB1729" w:rsidP="00E04933">
                <w:pPr>
                  <w:pStyle w:val="TableHeading"/>
                  <w:rPr>
                    <w:rFonts w:asciiTheme="minorHAnsi" w:hAnsiTheme="minorHAnsi"/>
                    <w:lang w:val="fr-BE"/>
                  </w:rPr>
                </w:pPr>
                <w:r w:rsidRPr="00EA4A6E">
                  <w:rPr>
                    <w:rFonts w:asciiTheme="minorHAnsi" w:hAnsiTheme="minorHAnsi"/>
                    <w:lang w:val="fr-BE"/>
                  </w:rPr>
                  <w:t>Description</w:t>
                </w:r>
              </w:p>
            </w:tc>
            <w:tc>
              <w:tcPr>
                <w:tcW w:w="1118" w:type="dxa"/>
              </w:tcPr>
              <w:p w14:paraId="3E97F1A2" w14:textId="77777777" w:rsidR="00FB1729" w:rsidRPr="00EA4A6E" w:rsidRDefault="00FB1729" w:rsidP="00E04933">
                <w:pPr>
                  <w:pStyle w:val="TableHeading"/>
                  <w:rPr>
                    <w:rFonts w:asciiTheme="minorHAnsi" w:hAnsiTheme="minorHAnsi"/>
                    <w:lang w:val="fr-BE"/>
                  </w:rPr>
                </w:pPr>
                <w:r w:rsidRPr="00EA4A6E">
                  <w:rPr>
                    <w:rFonts w:asciiTheme="minorHAnsi" w:hAnsiTheme="minorHAnsi"/>
                    <w:lang w:val="fr-BE"/>
                  </w:rPr>
                  <w:t>Version</w:t>
                </w:r>
              </w:p>
            </w:tc>
            <w:tc>
              <w:tcPr>
                <w:tcW w:w="1677" w:type="dxa"/>
              </w:tcPr>
              <w:p w14:paraId="661DA718" w14:textId="77777777" w:rsidR="00FB1729" w:rsidRPr="00EA4A6E" w:rsidRDefault="00FB1729" w:rsidP="00E04933">
                <w:pPr>
                  <w:pStyle w:val="TableHeading"/>
                  <w:rPr>
                    <w:rFonts w:asciiTheme="minorHAnsi" w:hAnsiTheme="minorHAnsi"/>
                    <w:lang w:val="fr-BE"/>
                  </w:rPr>
                </w:pPr>
                <w:r w:rsidRPr="00EA4A6E">
                  <w:rPr>
                    <w:rFonts w:asciiTheme="minorHAnsi" w:hAnsiTheme="minorHAnsi"/>
                    <w:lang w:val="fr-BE"/>
                  </w:rPr>
                  <w:t>Date</w:t>
                </w:r>
              </w:p>
            </w:tc>
          </w:tr>
          <w:tr w:rsidR="00FB1729" w:rsidRPr="001D1254" w14:paraId="3BABC0F0" w14:textId="77777777" w:rsidTr="00E04933">
            <w:trPr>
              <w:cantSplit/>
              <w:trHeight w:val="648"/>
              <w:jc w:val="center"/>
            </w:trPr>
            <w:tc>
              <w:tcPr>
                <w:tcW w:w="3392" w:type="dxa"/>
              </w:tcPr>
              <w:p w14:paraId="10383379" w14:textId="1460FC65" w:rsidR="00FB1729" w:rsidRPr="00D5311D" w:rsidRDefault="00FB1729" w:rsidP="00E04933">
                <w:pPr>
                  <w:pStyle w:val="TableText"/>
                </w:pPr>
              </w:p>
            </w:tc>
            <w:tc>
              <w:tcPr>
                <w:tcW w:w="4210" w:type="dxa"/>
              </w:tcPr>
              <w:p w14:paraId="571B5636" w14:textId="3564EEF0" w:rsidR="00FB1729" w:rsidRPr="001D1254" w:rsidRDefault="00FB1729" w:rsidP="00E04933">
                <w:pPr>
                  <w:pStyle w:val="TableText"/>
                  <w:jc w:val="center"/>
                  <w:rPr>
                    <w:lang w:val="fr-BE"/>
                  </w:rPr>
                </w:pPr>
              </w:p>
            </w:tc>
            <w:tc>
              <w:tcPr>
                <w:tcW w:w="1118" w:type="dxa"/>
              </w:tcPr>
              <w:p w14:paraId="4EC74ABB" w14:textId="77777777" w:rsidR="00FB1729" w:rsidRPr="001D1254" w:rsidRDefault="00FB1729" w:rsidP="00E04933">
                <w:pPr>
                  <w:pStyle w:val="TableText"/>
                  <w:jc w:val="center"/>
                  <w:rPr>
                    <w:lang w:val="fr-BE"/>
                  </w:rPr>
                </w:pPr>
              </w:p>
            </w:tc>
            <w:tc>
              <w:tcPr>
                <w:tcW w:w="1677" w:type="dxa"/>
              </w:tcPr>
              <w:p w14:paraId="4E8ABE1A" w14:textId="3D2384F3" w:rsidR="00FB1729" w:rsidRPr="001D1254" w:rsidRDefault="00FB1729" w:rsidP="00E04933">
                <w:pPr>
                  <w:pStyle w:val="TableText"/>
                  <w:jc w:val="center"/>
                  <w:rPr>
                    <w:lang w:val="fr-BE"/>
                  </w:rPr>
                </w:pPr>
              </w:p>
            </w:tc>
          </w:tr>
          <w:tr w:rsidR="00FB1729" w:rsidRPr="001D1254" w14:paraId="79B60D16" w14:textId="77777777" w:rsidTr="00E04933">
            <w:trPr>
              <w:cantSplit/>
              <w:trHeight w:val="924"/>
              <w:jc w:val="center"/>
            </w:trPr>
            <w:tc>
              <w:tcPr>
                <w:tcW w:w="3392" w:type="dxa"/>
              </w:tcPr>
              <w:p w14:paraId="47159AB1" w14:textId="67BF6A7B" w:rsidR="00FB1729" w:rsidRPr="001D1254" w:rsidRDefault="00FB1729" w:rsidP="00E04933">
                <w:pPr>
                  <w:pStyle w:val="TableText"/>
                  <w:rPr>
                    <w:lang w:val="fr-BE"/>
                  </w:rPr>
                </w:pPr>
              </w:p>
            </w:tc>
            <w:tc>
              <w:tcPr>
                <w:tcW w:w="4210" w:type="dxa"/>
              </w:tcPr>
              <w:p w14:paraId="22DC5A89" w14:textId="7C2F497F" w:rsidR="00FB1729" w:rsidRPr="001D1254" w:rsidRDefault="00FB1729" w:rsidP="00E04933">
                <w:pPr>
                  <w:pStyle w:val="TableText"/>
                  <w:jc w:val="center"/>
                  <w:rPr>
                    <w:lang w:val="fr-BE"/>
                  </w:rPr>
                </w:pPr>
              </w:p>
            </w:tc>
            <w:tc>
              <w:tcPr>
                <w:tcW w:w="1118" w:type="dxa"/>
              </w:tcPr>
              <w:p w14:paraId="7A89F243" w14:textId="7E354D4C" w:rsidR="00FB1729" w:rsidRPr="001D1254" w:rsidRDefault="00FB1729" w:rsidP="00E04933">
                <w:pPr>
                  <w:pStyle w:val="TableText"/>
                  <w:jc w:val="center"/>
                  <w:rPr>
                    <w:lang w:val="fr-BE"/>
                  </w:rPr>
                </w:pPr>
              </w:p>
            </w:tc>
            <w:tc>
              <w:tcPr>
                <w:tcW w:w="1677" w:type="dxa"/>
              </w:tcPr>
              <w:p w14:paraId="191FF2E5" w14:textId="16B022D7" w:rsidR="00FB1729" w:rsidRPr="001D1254" w:rsidRDefault="00FB1729" w:rsidP="00E04933">
                <w:pPr>
                  <w:pStyle w:val="TableText"/>
                  <w:jc w:val="center"/>
                  <w:rPr>
                    <w:lang w:val="fr-BE"/>
                  </w:rPr>
                </w:pPr>
              </w:p>
            </w:tc>
          </w:tr>
        </w:tbl>
        <w:p w14:paraId="5820F349" w14:textId="77777777" w:rsidR="00FB1729" w:rsidRPr="00832A09" w:rsidRDefault="00FB1729" w:rsidP="00FB1729">
          <w:pPr>
            <w:rPr>
              <w:lang w:val="fr-BE"/>
            </w:rPr>
          </w:pPr>
        </w:p>
        <w:p w14:paraId="03221FC0" w14:textId="77777777" w:rsidR="00FB1729" w:rsidRPr="00832A09" w:rsidRDefault="00FB1729" w:rsidP="00FB1729">
          <w:pPr>
            <w:rPr>
              <w:lang w:val="fr-BE"/>
            </w:rPr>
          </w:pPr>
        </w:p>
        <w:p w14:paraId="2B606341" w14:textId="77777777" w:rsidR="00FD504B" w:rsidRPr="00832A09" w:rsidRDefault="005D4A6A">
          <w:pPr>
            <w:rPr>
              <w:lang w:val="fr-BE"/>
            </w:rPr>
          </w:pPr>
        </w:p>
      </w:sdtContent>
    </w:sdt>
    <w:p w14:paraId="5504A158" w14:textId="46CB2513" w:rsidR="004D0366" w:rsidRPr="00267216" w:rsidRDefault="00356F60" w:rsidP="00267216">
      <w:pPr>
        <w:pStyle w:val="Heading1"/>
        <w:numPr>
          <w:ilvl w:val="0"/>
          <w:numId w:val="10"/>
        </w:numPr>
      </w:pPr>
      <w:bookmarkStart w:id="0" w:name="_Toc72186813"/>
      <w:r>
        <w:lastRenderedPageBreak/>
        <w:t>Automation test Suite</w:t>
      </w:r>
      <w:bookmarkEnd w:id="0"/>
    </w:p>
    <w:p w14:paraId="5C2A0785" w14:textId="36E768FA" w:rsidR="00C247D9" w:rsidRDefault="00267216" w:rsidP="004D0366">
      <w:pPr>
        <w:rPr>
          <w:rFonts w:ascii="Calibri" w:hAnsi="Calibri" w:cs="Calibri"/>
          <w:color w:val="000000"/>
          <w:sz w:val="22"/>
          <w:szCs w:val="22"/>
        </w:rPr>
      </w:pPr>
      <w:r w:rsidRPr="00C247D9">
        <w:rPr>
          <w:rFonts w:ascii="Calibri" w:hAnsi="Calibri" w:cs="Calibri"/>
          <w:color w:val="000000"/>
          <w:sz w:val="22"/>
          <w:szCs w:val="22"/>
        </w:rPr>
        <w:t>Automated test suite is created to automate the</w:t>
      </w:r>
      <w:r w:rsidR="00B932AD" w:rsidRPr="00C247D9">
        <w:rPr>
          <w:rFonts w:ascii="Calibri" w:hAnsi="Calibri" w:cs="Calibri"/>
          <w:color w:val="000000"/>
          <w:sz w:val="22"/>
          <w:szCs w:val="22"/>
        </w:rPr>
        <w:t xml:space="preserve"> test process of </w:t>
      </w:r>
      <w:r w:rsidR="00CC358B" w:rsidRPr="00CC358B">
        <w:rPr>
          <w:rFonts w:ascii="Calibri" w:hAnsi="Calibri" w:cs="Calibri"/>
          <w:color w:val="000000"/>
          <w:sz w:val="22"/>
          <w:szCs w:val="22"/>
        </w:rPr>
        <w:t xml:space="preserve">Helpilepsy </w:t>
      </w:r>
      <w:r w:rsidR="00B932AD" w:rsidRPr="00C247D9">
        <w:rPr>
          <w:rFonts w:ascii="Calibri" w:hAnsi="Calibri" w:cs="Calibri"/>
          <w:color w:val="000000"/>
          <w:sz w:val="22"/>
          <w:szCs w:val="22"/>
        </w:rPr>
        <w:t xml:space="preserve">application, using this suite we can reduce the number of test cases to be run manually. </w:t>
      </w:r>
    </w:p>
    <w:p w14:paraId="70127FFF" w14:textId="77777777" w:rsidR="00C247D9" w:rsidRDefault="00C247D9" w:rsidP="004D0366">
      <w:pPr>
        <w:rPr>
          <w:rFonts w:ascii="Calibri" w:hAnsi="Calibri" w:cs="Calibri"/>
          <w:color w:val="000000"/>
          <w:sz w:val="22"/>
          <w:szCs w:val="22"/>
        </w:rPr>
      </w:pPr>
    </w:p>
    <w:p w14:paraId="2BE17318" w14:textId="536F4E0F" w:rsidR="00B932AD" w:rsidRDefault="00B932AD" w:rsidP="004D0366">
      <w:pPr>
        <w:rPr>
          <w:rFonts w:ascii="Calibri" w:hAnsi="Calibri" w:cs="Calibri"/>
          <w:color w:val="000000"/>
          <w:sz w:val="22"/>
          <w:szCs w:val="22"/>
        </w:rPr>
      </w:pPr>
      <w:r w:rsidRPr="00C247D9">
        <w:rPr>
          <w:rFonts w:ascii="Calibri" w:hAnsi="Calibri" w:cs="Calibri"/>
          <w:color w:val="000000"/>
          <w:sz w:val="22"/>
          <w:szCs w:val="22"/>
        </w:rPr>
        <w:t xml:space="preserve">This suite will be used to Create new Seizure and Edit the existing Seizure in the Application. </w:t>
      </w:r>
      <w:r w:rsidR="00363A51" w:rsidRPr="00C247D9">
        <w:rPr>
          <w:rFonts w:ascii="Calibri" w:hAnsi="Calibri" w:cs="Calibri"/>
          <w:color w:val="000000"/>
          <w:sz w:val="22"/>
          <w:szCs w:val="22"/>
        </w:rPr>
        <w:t>Also, suite</w:t>
      </w:r>
      <w:r w:rsidRPr="00C247D9">
        <w:rPr>
          <w:rFonts w:ascii="Calibri" w:hAnsi="Calibri" w:cs="Calibri"/>
          <w:color w:val="000000"/>
          <w:sz w:val="22"/>
          <w:szCs w:val="22"/>
        </w:rPr>
        <w:t xml:space="preserve"> will compare expected and actual results and generate detailed test reports.</w:t>
      </w:r>
    </w:p>
    <w:p w14:paraId="6B0695DA" w14:textId="77777777" w:rsidR="00C247D9" w:rsidRPr="00C247D9" w:rsidRDefault="00C247D9" w:rsidP="004D0366">
      <w:pPr>
        <w:rPr>
          <w:rFonts w:ascii="Calibri" w:hAnsi="Calibri" w:cs="Calibri"/>
          <w:color w:val="000000"/>
          <w:sz w:val="22"/>
          <w:szCs w:val="22"/>
        </w:rPr>
      </w:pPr>
    </w:p>
    <w:p w14:paraId="7EF5F521" w14:textId="1B5753D0" w:rsidR="00C247D9" w:rsidRDefault="00363A51" w:rsidP="00C247D9">
      <w:pPr>
        <w:rPr>
          <w:rFonts w:ascii="Calibri" w:hAnsi="Calibri" w:cs="Calibri"/>
          <w:color w:val="000000"/>
          <w:sz w:val="22"/>
          <w:szCs w:val="22"/>
        </w:rPr>
      </w:pPr>
      <w:r w:rsidRPr="00C247D9">
        <w:rPr>
          <w:rFonts w:ascii="Calibri" w:hAnsi="Calibri" w:cs="Calibri"/>
          <w:color w:val="000000"/>
          <w:sz w:val="22"/>
          <w:szCs w:val="22"/>
        </w:rPr>
        <w:t>Successive development cycles will require execution of same test suite repeatedly. This test suite can be re-played whenever it is required without human intervention.</w:t>
      </w:r>
    </w:p>
    <w:p w14:paraId="00370FA2" w14:textId="7981D942" w:rsidR="00DB7E72" w:rsidRDefault="00DB7E72" w:rsidP="00C247D9">
      <w:pPr>
        <w:rPr>
          <w:rFonts w:ascii="Calibri" w:hAnsi="Calibri" w:cs="Calibri"/>
          <w:color w:val="000000"/>
          <w:sz w:val="22"/>
          <w:szCs w:val="22"/>
        </w:rPr>
      </w:pPr>
    </w:p>
    <w:p w14:paraId="0578C35F" w14:textId="05862850" w:rsidR="00DB7E72" w:rsidRPr="00A94ED0" w:rsidRDefault="00DB7E72" w:rsidP="00C247D9">
      <w:pPr>
        <w:rPr>
          <w:rFonts w:ascii="Calibri" w:hAnsi="Calibri" w:cs="Calibri"/>
          <w:b/>
          <w:bCs/>
          <w:color w:val="000000"/>
          <w:sz w:val="28"/>
          <w:szCs w:val="28"/>
        </w:rPr>
      </w:pPr>
      <w:r w:rsidRPr="00A94ED0">
        <w:rPr>
          <w:rFonts w:ascii="Calibri" w:hAnsi="Calibri" w:cs="Calibri"/>
          <w:b/>
          <w:bCs/>
          <w:color w:val="000000"/>
          <w:sz w:val="28"/>
          <w:szCs w:val="28"/>
        </w:rPr>
        <w:t>Test Cases executed in Test Suite:</w:t>
      </w:r>
    </w:p>
    <w:p w14:paraId="06C53D0A" w14:textId="57C3500B" w:rsidR="00DB7E72" w:rsidRDefault="00DB7E72" w:rsidP="00C247D9">
      <w:pPr>
        <w:rPr>
          <w:rFonts w:ascii="Calibri" w:hAnsi="Calibri" w:cs="Calibri"/>
          <w:color w:val="000000"/>
          <w:sz w:val="22"/>
          <w:szCs w:val="22"/>
        </w:rPr>
      </w:pPr>
    </w:p>
    <w:tbl>
      <w:tblPr>
        <w:tblStyle w:val="TableGrid"/>
        <w:tblW w:w="0" w:type="auto"/>
        <w:tblLook w:val="04A0" w:firstRow="1" w:lastRow="0" w:firstColumn="1" w:lastColumn="0" w:noHBand="0" w:noVBand="1"/>
      </w:tblPr>
      <w:tblGrid>
        <w:gridCol w:w="2157"/>
        <w:gridCol w:w="2241"/>
        <w:gridCol w:w="2669"/>
        <w:gridCol w:w="2669"/>
      </w:tblGrid>
      <w:tr w:rsidR="00A94ED0" w:rsidRPr="00DB7E72" w14:paraId="7376F0AF" w14:textId="77777777" w:rsidTr="00A94ED0">
        <w:trPr>
          <w:trHeight w:val="300"/>
        </w:trPr>
        <w:tc>
          <w:tcPr>
            <w:tcW w:w="4760" w:type="dxa"/>
            <w:shd w:val="clear" w:color="auto" w:fill="7CCFFF" w:themeFill="accent1" w:themeFillTint="66"/>
            <w:noWrap/>
            <w:hideMark/>
          </w:tcPr>
          <w:p w14:paraId="773FF4C5" w14:textId="77777777" w:rsidR="00DB7E72" w:rsidRPr="00DB7E72" w:rsidRDefault="00DB7E72">
            <w:pPr>
              <w:rPr>
                <w:rFonts w:ascii="Calibri" w:hAnsi="Calibri" w:cs="Calibri"/>
                <w:b/>
                <w:bCs/>
                <w:color w:val="000000"/>
                <w:sz w:val="22"/>
                <w:szCs w:val="22"/>
              </w:rPr>
            </w:pPr>
            <w:r w:rsidRPr="00DB7E72">
              <w:rPr>
                <w:rFonts w:ascii="Calibri" w:hAnsi="Calibri" w:cs="Calibri"/>
                <w:b/>
                <w:bCs/>
                <w:color w:val="000000"/>
                <w:sz w:val="22"/>
                <w:szCs w:val="22"/>
              </w:rPr>
              <w:t>Test Scenario</w:t>
            </w:r>
          </w:p>
        </w:tc>
        <w:tc>
          <w:tcPr>
            <w:tcW w:w="4956" w:type="dxa"/>
            <w:shd w:val="clear" w:color="auto" w:fill="7CCFFF" w:themeFill="accent1" w:themeFillTint="66"/>
            <w:noWrap/>
            <w:hideMark/>
          </w:tcPr>
          <w:p w14:paraId="6B9E2E56" w14:textId="3F5F7276" w:rsidR="00DB7E72" w:rsidRPr="00DB7E72" w:rsidRDefault="00DB7E72">
            <w:pPr>
              <w:rPr>
                <w:rFonts w:ascii="Calibri" w:hAnsi="Calibri" w:cs="Calibri"/>
                <w:b/>
                <w:bCs/>
                <w:color w:val="000000"/>
                <w:sz w:val="22"/>
                <w:szCs w:val="22"/>
              </w:rPr>
            </w:pPr>
            <w:r w:rsidRPr="00DB7E72">
              <w:rPr>
                <w:rFonts w:ascii="Calibri" w:hAnsi="Calibri" w:cs="Calibri"/>
                <w:b/>
                <w:bCs/>
                <w:color w:val="000000"/>
                <w:sz w:val="22"/>
                <w:szCs w:val="22"/>
              </w:rPr>
              <w:t>Test</w:t>
            </w:r>
            <w:r>
              <w:rPr>
                <w:rFonts w:ascii="Calibri" w:hAnsi="Calibri" w:cs="Calibri"/>
                <w:b/>
                <w:bCs/>
                <w:color w:val="000000"/>
                <w:sz w:val="22"/>
                <w:szCs w:val="22"/>
              </w:rPr>
              <w:t xml:space="preserve"> C</w:t>
            </w:r>
            <w:r w:rsidRPr="00DB7E72">
              <w:rPr>
                <w:rFonts w:ascii="Calibri" w:hAnsi="Calibri" w:cs="Calibri"/>
                <w:b/>
                <w:bCs/>
                <w:color w:val="000000"/>
                <w:sz w:val="22"/>
                <w:szCs w:val="22"/>
              </w:rPr>
              <w:t>ases / Test</w:t>
            </w:r>
            <w:r>
              <w:rPr>
                <w:rFonts w:ascii="Calibri" w:hAnsi="Calibri" w:cs="Calibri"/>
                <w:b/>
                <w:bCs/>
                <w:color w:val="000000"/>
                <w:sz w:val="22"/>
                <w:szCs w:val="22"/>
              </w:rPr>
              <w:t xml:space="preserve"> S</w:t>
            </w:r>
            <w:r w:rsidRPr="00DB7E72">
              <w:rPr>
                <w:rFonts w:ascii="Calibri" w:hAnsi="Calibri" w:cs="Calibri"/>
                <w:b/>
                <w:bCs/>
                <w:color w:val="000000"/>
                <w:sz w:val="22"/>
                <w:szCs w:val="22"/>
              </w:rPr>
              <w:t>teps</w:t>
            </w:r>
          </w:p>
        </w:tc>
        <w:tc>
          <w:tcPr>
            <w:tcW w:w="5960" w:type="dxa"/>
            <w:shd w:val="clear" w:color="auto" w:fill="7CCFFF" w:themeFill="accent1" w:themeFillTint="66"/>
            <w:noWrap/>
            <w:hideMark/>
          </w:tcPr>
          <w:p w14:paraId="2E64945A" w14:textId="77777777" w:rsidR="00DB7E72" w:rsidRPr="00DB7E72" w:rsidRDefault="00DB7E72">
            <w:pPr>
              <w:rPr>
                <w:rFonts w:ascii="Calibri" w:hAnsi="Calibri" w:cs="Calibri"/>
                <w:b/>
                <w:bCs/>
                <w:color w:val="000000"/>
                <w:sz w:val="22"/>
                <w:szCs w:val="22"/>
              </w:rPr>
            </w:pPr>
            <w:r w:rsidRPr="00DB7E72">
              <w:rPr>
                <w:rFonts w:ascii="Calibri" w:hAnsi="Calibri" w:cs="Calibri"/>
                <w:b/>
                <w:bCs/>
                <w:color w:val="000000"/>
                <w:sz w:val="22"/>
                <w:szCs w:val="22"/>
              </w:rPr>
              <w:t>Actual Result</w:t>
            </w:r>
          </w:p>
        </w:tc>
        <w:tc>
          <w:tcPr>
            <w:tcW w:w="5960" w:type="dxa"/>
            <w:shd w:val="clear" w:color="auto" w:fill="7CCFFF" w:themeFill="accent1" w:themeFillTint="66"/>
            <w:noWrap/>
            <w:hideMark/>
          </w:tcPr>
          <w:p w14:paraId="639C04F4" w14:textId="77777777" w:rsidR="00DB7E72" w:rsidRPr="00DB7E72" w:rsidRDefault="00DB7E72">
            <w:pPr>
              <w:rPr>
                <w:rFonts w:ascii="Calibri" w:hAnsi="Calibri" w:cs="Calibri"/>
                <w:b/>
                <w:bCs/>
                <w:color w:val="000000"/>
                <w:sz w:val="22"/>
                <w:szCs w:val="22"/>
              </w:rPr>
            </w:pPr>
            <w:r w:rsidRPr="00DB7E72">
              <w:rPr>
                <w:rFonts w:ascii="Calibri" w:hAnsi="Calibri" w:cs="Calibri"/>
                <w:b/>
                <w:bCs/>
                <w:color w:val="000000"/>
                <w:sz w:val="22"/>
                <w:szCs w:val="22"/>
              </w:rPr>
              <w:t>Expected Result</w:t>
            </w:r>
          </w:p>
        </w:tc>
      </w:tr>
      <w:tr w:rsidR="00DB7E72" w:rsidRPr="00DB7E72" w14:paraId="3CC21358" w14:textId="77777777" w:rsidTr="00DB7E72">
        <w:trPr>
          <w:trHeight w:val="1440"/>
        </w:trPr>
        <w:tc>
          <w:tcPr>
            <w:tcW w:w="4760" w:type="dxa"/>
            <w:noWrap/>
            <w:hideMark/>
          </w:tcPr>
          <w:p w14:paraId="34FC66EE" w14:textId="77777777" w:rsidR="00DB7E72" w:rsidRPr="00DB7E72" w:rsidRDefault="00DB7E72">
            <w:pPr>
              <w:rPr>
                <w:rFonts w:ascii="Calibri" w:hAnsi="Calibri" w:cs="Calibri"/>
                <w:color w:val="000000"/>
                <w:sz w:val="22"/>
                <w:szCs w:val="22"/>
              </w:rPr>
            </w:pPr>
            <w:r w:rsidRPr="00DB7E72">
              <w:rPr>
                <w:rFonts w:ascii="Calibri" w:hAnsi="Calibri" w:cs="Calibri"/>
                <w:color w:val="000000"/>
                <w:sz w:val="22"/>
                <w:szCs w:val="22"/>
              </w:rPr>
              <w:t>Verify the Welcome Page</w:t>
            </w:r>
          </w:p>
        </w:tc>
        <w:tc>
          <w:tcPr>
            <w:tcW w:w="4956" w:type="dxa"/>
            <w:hideMark/>
          </w:tcPr>
          <w:p w14:paraId="52058DF4" w14:textId="77777777" w:rsidR="00DB7E72" w:rsidRPr="00DB7E72" w:rsidRDefault="00DB7E72">
            <w:pPr>
              <w:rPr>
                <w:rFonts w:ascii="Calibri" w:hAnsi="Calibri" w:cs="Calibri"/>
                <w:color w:val="000000"/>
                <w:sz w:val="22"/>
                <w:szCs w:val="22"/>
              </w:rPr>
            </w:pPr>
            <w:r w:rsidRPr="00DB7E72">
              <w:rPr>
                <w:rFonts w:ascii="Calibri" w:hAnsi="Calibri" w:cs="Calibri"/>
                <w:color w:val="000000"/>
                <w:sz w:val="22"/>
                <w:szCs w:val="22"/>
              </w:rPr>
              <w:t>1. Open the browser</w:t>
            </w:r>
            <w:r w:rsidRPr="00DB7E72">
              <w:rPr>
                <w:rFonts w:ascii="Calibri" w:hAnsi="Calibri" w:cs="Calibri"/>
                <w:color w:val="000000"/>
                <w:sz w:val="22"/>
                <w:szCs w:val="22"/>
              </w:rPr>
              <w:br/>
              <w:t xml:space="preserve">2. Enter the URL -&gt; </w:t>
            </w:r>
            <w:r w:rsidRPr="00DB7E72">
              <w:rPr>
                <w:rFonts w:ascii="Calibri" w:hAnsi="Calibri" w:cs="Calibri"/>
                <w:color w:val="000000"/>
                <w:sz w:val="22"/>
                <w:szCs w:val="22"/>
              </w:rPr>
              <w:br/>
            </w:r>
            <w:r w:rsidRPr="00DB7E72">
              <w:rPr>
                <w:rFonts w:ascii="Calibri" w:hAnsi="Calibri" w:cs="Calibri"/>
                <w:b/>
                <w:bCs/>
                <w:color w:val="000000"/>
                <w:sz w:val="22"/>
                <w:szCs w:val="22"/>
                <w:u w:val="single"/>
              </w:rPr>
              <w:t>https://d2ziclbl1px5mc.cloudfront.net/</w:t>
            </w:r>
            <w:r w:rsidRPr="00DB7E72">
              <w:rPr>
                <w:rFonts w:ascii="Calibri" w:hAnsi="Calibri" w:cs="Calibri"/>
                <w:color w:val="000000"/>
                <w:sz w:val="22"/>
                <w:szCs w:val="22"/>
              </w:rPr>
              <w:br/>
              <w:t xml:space="preserve">3. Navigate to Last page of </w:t>
            </w:r>
            <w:r w:rsidRPr="00DB7E72">
              <w:rPr>
                <w:rFonts w:ascii="Calibri" w:hAnsi="Calibri" w:cs="Calibri"/>
                <w:b/>
                <w:bCs/>
                <w:color w:val="000000"/>
                <w:sz w:val="22"/>
                <w:szCs w:val="22"/>
              </w:rPr>
              <w:t>Tutorial</w:t>
            </w:r>
            <w:r w:rsidRPr="00DB7E72">
              <w:rPr>
                <w:rFonts w:ascii="Calibri" w:hAnsi="Calibri" w:cs="Calibri"/>
                <w:color w:val="000000"/>
                <w:sz w:val="22"/>
                <w:szCs w:val="22"/>
              </w:rPr>
              <w:br/>
              <w:t xml:space="preserve">4. Click on </w:t>
            </w:r>
            <w:r w:rsidRPr="00DB7E72">
              <w:rPr>
                <w:rFonts w:ascii="Calibri" w:hAnsi="Calibri" w:cs="Calibri"/>
                <w:b/>
                <w:bCs/>
                <w:color w:val="000000"/>
                <w:sz w:val="22"/>
                <w:szCs w:val="22"/>
              </w:rPr>
              <w:t>Let's Go</w:t>
            </w:r>
            <w:r w:rsidRPr="00DB7E72">
              <w:rPr>
                <w:rFonts w:ascii="Calibri" w:hAnsi="Calibri" w:cs="Calibri"/>
                <w:color w:val="000000"/>
                <w:sz w:val="22"/>
                <w:szCs w:val="22"/>
              </w:rPr>
              <w:t xml:space="preserve"> Button</w:t>
            </w:r>
          </w:p>
        </w:tc>
        <w:tc>
          <w:tcPr>
            <w:tcW w:w="5960" w:type="dxa"/>
            <w:noWrap/>
            <w:hideMark/>
          </w:tcPr>
          <w:p w14:paraId="3A23AD25" w14:textId="77777777" w:rsidR="00DB7E72" w:rsidRPr="00DB7E72" w:rsidRDefault="00DB7E72">
            <w:pPr>
              <w:rPr>
                <w:rFonts w:ascii="Calibri" w:hAnsi="Calibri" w:cs="Calibri"/>
                <w:color w:val="000000"/>
                <w:sz w:val="22"/>
                <w:szCs w:val="22"/>
              </w:rPr>
            </w:pPr>
            <w:r w:rsidRPr="00DB7E72">
              <w:rPr>
                <w:rFonts w:ascii="Calibri" w:hAnsi="Calibri" w:cs="Calibri"/>
                <w:color w:val="000000"/>
                <w:sz w:val="22"/>
                <w:szCs w:val="22"/>
              </w:rPr>
              <w:t>Browser should navigate to Welcome page</w:t>
            </w:r>
          </w:p>
        </w:tc>
        <w:tc>
          <w:tcPr>
            <w:tcW w:w="5960" w:type="dxa"/>
            <w:noWrap/>
            <w:hideMark/>
          </w:tcPr>
          <w:p w14:paraId="05B646AD" w14:textId="77777777" w:rsidR="00DB7E72" w:rsidRPr="00DB7E72" w:rsidRDefault="00DB7E72">
            <w:pPr>
              <w:rPr>
                <w:rFonts w:ascii="Calibri" w:hAnsi="Calibri" w:cs="Calibri"/>
                <w:color w:val="000000"/>
                <w:sz w:val="22"/>
                <w:szCs w:val="22"/>
              </w:rPr>
            </w:pPr>
            <w:r w:rsidRPr="00DB7E72">
              <w:rPr>
                <w:rFonts w:ascii="Calibri" w:hAnsi="Calibri" w:cs="Calibri"/>
                <w:color w:val="000000"/>
                <w:sz w:val="22"/>
                <w:szCs w:val="22"/>
              </w:rPr>
              <w:t>Browser should navigate to Welcome page</w:t>
            </w:r>
          </w:p>
        </w:tc>
      </w:tr>
      <w:tr w:rsidR="00DB7E72" w:rsidRPr="00DB7E72" w14:paraId="61B88E72" w14:textId="77777777" w:rsidTr="00DB7E72">
        <w:trPr>
          <w:trHeight w:val="1152"/>
        </w:trPr>
        <w:tc>
          <w:tcPr>
            <w:tcW w:w="4760" w:type="dxa"/>
            <w:noWrap/>
            <w:hideMark/>
          </w:tcPr>
          <w:p w14:paraId="7C6CEF28" w14:textId="77777777" w:rsidR="00DB7E72" w:rsidRPr="00DB7E72" w:rsidRDefault="00DB7E72">
            <w:pPr>
              <w:rPr>
                <w:rFonts w:ascii="Calibri" w:hAnsi="Calibri" w:cs="Calibri"/>
                <w:color w:val="000000"/>
                <w:sz w:val="22"/>
                <w:szCs w:val="22"/>
              </w:rPr>
            </w:pPr>
            <w:r w:rsidRPr="00DB7E72">
              <w:rPr>
                <w:rFonts w:ascii="Calibri" w:hAnsi="Calibri" w:cs="Calibri"/>
                <w:color w:val="000000"/>
                <w:sz w:val="22"/>
                <w:szCs w:val="22"/>
              </w:rPr>
              <w:t>Login with the Account</w:t>
            </w:r>
          </w:p>
        </w:tc>
        <w:tc>
          <w:tcPr>
            <w:tcW w:w="4956" w:type="dxa"/>
            <w:hideMark/>
          </w:tcPr>
          <w:p w14:paraId="7A1FC9B7" w14:textId="77777777" w:rsidR="00DB7E72" w:rsidRPr="00DB7E72" w:rsidRDefault="00DB7E72">
            <w:pPr>
              <w:rPr>
                <w:rFonts w:ascii="Calibri" w:hAnsi="Calibri" w:cs="Calibri"/>
                <w:color w:val="000000"/>
                <w:sz w:val="22"/>
                <w:szCs w:val="22"/>
              </w:rPr>
            </w:pPr>
            <w:r w:rsidRPr="00DB7E72">
              <w:rPr>
                <w:rFonts w:ascii="Calibri" w:hAnsi="Calibri" w:cs="Calibri"/>
                <w:color w:val="000000"/>
                <w:sz w:val="22"/>
                <w:szCs w:val="22"/>
              </w:rPr>
              <w:t>1. Click on "</w:t>
            </w:r>
            <w:r w:rsidRPr="00DB7E72">
              <w:rPr>
                <w:rFonts w:ascii="Calibri" w:hAnsi="Calibri" w:cs="Calibri"/>
                <w:b/>
                <w:bCs/>
                <w:color w:val="000000"/>
                <w:sz w:val="22"/>
                <w:szCs w:val="22"/>
              </w:rPr>
              <w:t>I already have an Account</w:t>
            </w:r>
            <w:r w:rsidRPr="00DB7E72">
              <w:rPr>
                <w:rFonts w:ascii="Calibri" w:hAnsi="Calibri" w:cs="Calibri"/>
                <w:color w:val="000000"/>
                <w:sz w:val="22"/>
                <w:szCs w:val="22"/>
              </w:rPr>
              <w:t>"</w:t>
            </w:r>
            <w:r w:rsidRPr="00DB7E72">
              <w:rPr>
                <w:rFonts w:ascii="Calibri" w:hAnsi="Calibri" w:cs="Calibri"/>
                <w:color w:val="000000"/>
                <w:sz w:val="22"/>
                <w:szCs w:val="22"/>
              </w:rPr>
              <w:br/>
              <w:t xml:space="preserve">2. Give Email as -&gt; </w:t>
            </w:r>
            <w:r w:rsidRPr="00DB7E72">
              <w:rPr>
                <w:rFonts w:ascii="Calibri" w:hAnsi="Calibri" w:cs="Calibri"/>
                <w:b/>
                <w:bCs/>
                <w:color w:val="000000"/>
                <w:sz w:val="22"/>
                <w:szCs w:val="22"/>
              </w:rPr>
              <w:t>Neurotest@gmail.com</w:t>
            </w:r>
            <w:r w:rsidRPr="00DB7E72">
              <w:rPr>
                <w:rFonts w:ascii="Calibri" w:hAnsi="Calibri" w:cs="Calibri"/>
                <w:color w:val="000000"/>
                <w:sz w:val="22"/>
                <w:szCs w:val="22"/>
              </w:rPr>
              <w:br/>
              <w:t xml:space="preserve">3. Give Password as -&gt; </w:t>
            </w:r>
            <w:r w:rsidRPr="00DB7E72">
              <w:rPr>
                <w:rFonts w:ascii="Calibri" w:hAnsi="Calibri" w:cs="Calibri"/>
                <w:b/>
                <w:bCs/>
                <w:color w:val="000000"/>
                <w:sz w:val="22"/>
                <w:szCs w:val="22"/>
              </w:rPr>
              <w:t>test</w:t>
            </w:r>
            <w:r w:rsidRPr="00DB7E72">
              <w:rPr>
                <w:rFonts w:ascii="Calibri" w:hAnsi="Calibri" w:cs="Calibri"/>
                <w:color w:val="000000"/>
                <w:sz w:val="22"/>
                <w:szCs w:val="22"/>
              </w:rPr>
              <w:br/>
              <w:t xml:space="preserve">4. Click on </w:t>
            </w:r>
            <w:r w:rsidRPr="00DB7E72">
              <w:rPr>
                <w:rFonts w:ascii="Calibri" w:hAnsi="Calibri" w:cs="Calibri"/>
                <w:b/>
                <w:bCs/>
                <w:color w:val="000000"/>
                <w:sz w:val="22"/>
                <w:szCs w:val="22"/>
              </w:rPr>
              <w:t>Login</w:t>
            </w:r>
            <w:r w:rsidRPr="00DB7E72">
              <w:rPr>
                <w:rFonts w:ascii="Calibri" w:hAnsi="Calibri" w:cs="Calibri"/>
                <w:color w:val="000000"/>
                <w:sz w:val="22"/>
                <w:szCs w:val="22"/>
              </w:rPr>
              <w:t xml:space="preserve"> Button</w:t>
            </w:r>
          </w:p>
        </w:tc>
        <w:tc>
          <w:tcPr>
            <w:tcW w:w="5960" w:type="dxa"/>
            <w:noWrap/>
            <w:hideMark/>
          </w:tcPr>
          <w:p w14:paraId="308A58CF" w14:textId="2D1CF232" w:rsidR="00DB7E72" w:rsidRPr="00DB7E72" w:rsidRDefault="00DB7E72">
            <w:pPr>
              <w:rPr>
                <w:rFonts w:ascii="Calibri" w:hAnsi="Calibri" w:cs="Calibri"/>
                <w:color w:val="000000"/>
                <w:sz w:val="22"/>
                <w:szCs w:val="22"/>
              </w:rPr>
            </w:pPr>
            <w:r w:rsidRPr="00DB7E72">
              <w:rPr>
                <w:rFonts w:ascii="Calibri" w:hAnsi="Calibri" w:cs="Calibri"/>
                <w:color w:val="000000"/>
                <w:sz w:val="22"/>
                <w:szCs w:val="22"/>
              </w:rPr>
              <w:t>Login should be success</w:t>
            </w:r>
          </w:p>
        </w:tc>
        <w:tc>
          <w:tcPr>
            <w:tcW w:w="5960" w:type="dxa"/>
            <w:noWrap/>
            <w:hideMark/>
          </w:tcPr>
          <w:p w14:paraId="467DC342" w14:textId="1108E45B" w:rsidR="00DB7E72" w:rsidRPr="00DB7E72" w:rsidRDefault="00DB7E72">
            <w:pPr>
              <w:rPr>
                <w:rFonts w:ascii="Calibri" w:hAnsi="Calibri" w:cs="Calibri"/>
                <w:color w:val="000000"/>
                <w:sz w:val="22"/>
                <w:szCs w:val="22"/>
              </w:rPr>
            </w:pPr>
            <w:r w:rsidRPr="00DB7E72">
              <w:rPr>
                <w:rFonts w:ascii="Calibri" w:hAnsi="Calibri" w:cs="Calibri"/>
                <w:color w:val="000000"/>
                <w:sz w:val="22"/>
                <w:szCs w:val="22"/>
              </w:rPr>
              <w:t>Login should be success</w:t>
            </w:r>
          </w:p>
        </w:tc>
      </w:tr>
      <w:tr w:rsidR="00DB7E72" w:rsidRPr="00DB7E72" w14:paraId="11C8E69E" w14:textId="77777777" w:rsidTr="00DB7E72">
        <w:trPr>
          <w:trHeight w:val="576"/>
        </w:trPr>
        <w:tc>
          <w:tcPr>
            <w:tcW w:w="4760" w:type="dxa"/>
            <w:noWrap/>
            <w:hideMark/>
          </w:tcPr>
          <w:p w14:paraId="003D9298" w14:textId="77777777" w:rsidR="00DB7E72" w:rsidRPr="00DB7E72" w:rsidRDefault="00DB7E72">
            <w:pPr>
              <w:rPr>
                <w:rFonts w:ascii="Calibri" w:hAnsi="Calibri" w:cs="Calibri"/>
                <w:color w:val="000000"/>
                <w:sz w:val="22"/>
                <w:szCs w:val="22"/>
              </w:rPr>
            </w:pPr>
            <w:r w:rsidRPr="00DB7E72">
              <w:rPr>
                <w:rFonts w:ascii="Calibri" w:hAnsi="Calibri" w:cs="Calibri"/>
                <w:color w:val="000000"/>
                <w:sz w:val="22"/>
                <w:szCs w:val="22"/>
              </w:rPr>
              <w:t xml:space="preserve">Create/Add an Event </w:t>
            </w:r>
          </w:p>
        </w:tc>
        <w:tc>
          <w:tcPr>
            <w:tcW w:w="4956" w:type="dxa"/>
            <w:hideMark/>
          </w:tcPr>
          <w:p w14:paraId="552D8944" w14:textId="77777777" w:rsidR="00DB7E72" w:rsidRPr="00DB7E72" w:rsidRDefault="00DB7E72">
            <w:pPr>
              <w:rPr>
                <w:rFonts w:ascii="Calibri" w:hAnsi="Calibri" w:cs="Calibri"/>
                <w:color w:val="000000"/>
                <w:sz w:val="22"/>
                <w:szCs w:val="22"/>
              </w:rPr>
            </w:pPr>
            <w:r w:rsidRPr="00DB7E72">
              <w:rPr>
                <w:rFonts w:ascii="Calibri" w:hAnsi="Calibri" w:cs="Calibri"/>
                <w:color w:val="000000"/>
                <w:sz w:val="22"/>
                <w:szCs w:val="22"/>
              </w:rPr>
              <w:t xml:space="preserve">1. Click on </w:t>
            </w:r>
            <w:r w:rsidRPr="00DB7E72">
              <w:rPr>
                <w:rFonts w:ascii="Calibri" w:hAnsi="Calibri" w:cs="Calibri"/>
                <w:b/>
                <w:bCs/>
                <w:color w:val="000000"/>
                <w:sz w:val="22"/>
                <w:szCs w:val="22"/>
              </w:rPr>
              <w:t>Add(+)</w:t>
            </w:r>
            <w:r w:rsidRPr="00DB7E72">
              <w:rPr>
                <w:rFonts w:ascii="Calibri" w:hAnsi="Calibri" w:cs="Calibri"/>
                <w:color w:val="000000"/>
                <w:sz w:val="22"/>
                <w:szCs w:val="22"/>
              </w:rPr>
              <w:t xml:space="preserve"> Button</w:t>
            </w:r>
          </w:p>
        </w:tc>
        <w:tc>
          <w:tcPr>
            <w:tcW w:w="5960" w:type="dxa"/>
            <w:noWrap/>
            <w:hideMark/>
          </w:tcPr>
          <w:p w14:paraId="4EF7CA73" w14:textId="77777777" w:rsidR="00DB7E72" w:rsidRPr="00DB7E72" w:rsidRDefault="00DB7E72">
            <w:pPr>
              <w:rPr>
                <w:rFonts w:ascii="Calibri" w:hAnsi="Calibri" w:cs="Calibri"/>
                <w:color w:val="000000"/>
                <w:sz w:val="22"/>
                <w:szCs w:val="22"/>
              </w:rPr>
            </w:pPr>
            <w:r w:rsidRPr="00DB7E72">
              <w:rPr>
                <w:rFonts w:ascii="Calibri" w:hAnsi="Calibri" w:cs="Calibri"/>
                <w:color w:val="000000"/>
                <w:sz w:val="22"/>
                <w:szCs w:val="22"/>
              </w:rPr>
              <w:t>Browser should show all Available Events to add</w:t>
            </w:r>
          </w:p>
        </w:tc>
        <w:tc>
          <w:tcPr>
            <w:tcW w:w="5960" w:type="dxa"/>
            <w:noWrap/>
            <w:hideMark/>
          </w:tcPr>
          <w:p w14:paraId="131E705A" w14:textId="77777777" w:rsidR="00DB7E72" w:rsidRPr="00DB7E72" w:rsidRDefault="00DB7E72">
            <w:pPr>
              <w:rPr>
                <w:rFonts w:ascii="Calibri" w:hAnsi="Calibri" w:cs="Calibri"/>
                <w:color w:val="000000"/>
                <w:sz w:val="22"/>
                <w:szCs w:val="22"/>
              </w:rPr>
            </w:pPr>
            <w:r w:rsidRPr="00DB7E72">
              <w:rPr>
                <w:rFonts w:ascii="Calibri" w:hAnsi="Calibri" w:cs="Calibri"/>
                <w:color w:val="000000"/>
                <w:sz w:val="22"/>
                <w:szCs w:val="22"/>
              </w:rPr>
              <w:t>Browser should show all Available Events to add</w:t>
            </w:r>
          </w:p>
        </w:tc>
      </w:tr>
      <w:tr w:rsidR="00DB7E72" w:rsidRPr="00DB7E72" w14:paraId="353647B2" w14:textId="77777777" w:rsidTr="00DB7E72">
        <w:trPr>
          <w:trHeight w:val="4032"/>
        </w:trPr>
        <w:tc>
          <w:tcPr>
            <w:tcW w:w="4760" w:type="dxa"/>
            <w:noWrap/>
            <w:hideMark/>
          </w:tcPr>
          <w:p w14:paraId="6343FE88" w14:textId="77777777" w:rsidR="00DB7E72" w:rsidRPr="00DB7E72" w:rsidRDefault="00DB7E72">
            <w:pPr>
              <w:rPr>
                <w:rFonts w:ascii="Calibri" w:hAnsi="Calibri" w:cs="Calibri"/>
                <w:color w:val="000000"/>
                <w:sz w:val="22"/>
                <w:szCs w:val="22"/>
              </w:rPr>
            </w:pPr>
            <w:r w:rsidRPr="00DB7E72">
              <w:rPr>
                <w:rFonts w:ascii="Calibri" w:hAnsi="Calibri" w:cs="Calibri"/>
                <w:color w:val="000000"/>
                <w:sz w:val="22"/>
                <w:szCs w:val="22"/>
              </w:rPr>
              <w:t>Create a new Seizure</w:t>
            </w:r>
          </w:p>
        </w:tc>
        <w:tc>
          <w:tcPr>
            <w:tcW w:w="4956" w:type="dxa"/>
            <w:hideMark/>
          </w:tcPr>
          <w:p w14:paraId="42889E05" w14:textId="7F97B1D7" w:rsidR="00DB7E72" w:rsidRPr="00DB7E72" w:rsidRDefault="00DB7E72">
            <w:pPr>
              <w:rPr>
                <w:rFonts w:ascii="Calibri" w:hAnsi="Calibri" w:cs="Calibri"/>
                <w:color w:val="000000"/>
                <w:sz w:val="22"/>
                <w:szCs w:val="22"/>
              </w:rPr>
            </w:pPr>
            <w:r w:rsidRPr="00DB7E72">
              <w:rPr>
                <w:rFonts w:ascii="Calibri" w:hAnsi="Calibri" w:cs="Calibri"/>
                <w:color w:val="000000"/>
                <w:sz w:val="22"/>
                <w:szCs w:val="22"/>
              </w:rPr>
              <w:t xml:space="preserve">1. Select </w:t>
            </w:r>
            <w:r w:rsidRPr="00DB7E72">
              <w:rPr>
                <w:rFonts w:ascii="Calibri" w:hAnsi="Calibri" w:cs="Calibri"/>
                <w:b/>
                <w:bCs/>
                <w:color w:val="000000"/>
                <w:sz w:val="22"/>
                <w:szCs w:val="22"/>
              </w:rPr>
              <w:t>Seizure</w:t>
            </w:r>
            <w:r w:rsidRPr="00DB7E72">
              <w:rPr>
                <w:rFonts w:ascii="Calibri" w:hAnsi="Calibri" w:cs="Calibri"/>
                <w:color w:val="000000"/>
                <w:sz w:val="22"/>
                <w:szCs w:val="22"/>
              </w:rPr>
              <w:t xml:space="preserve"> as a new Event</w:t>
            </w:r>
            <w:r w:rsidRPr="00DB7E72">
              <w:rPr>
                <w:rFonts w:ascii="Calibri" w:hAnsi="Calibri" w:cs="Calibri"/>
                <w:color w:val="000000"/>
                <w:sz w:val="22"/>
                <w:szCs w:val="22"/>
              </w:rPr>
              <w:br/>
              <w:t xml:space="preserve">2. </w:t>
            </w:r>
            <w:r w:rsidRPr="00DB7E72">
              <w:rPr>
                <w:rFonts w:ascii="Calibri" w:hAnsi="Calibri" w:cs="Calibri"/>
                <w:b/>
                <w:bCs/>
                <w:color w:val="000000"/>
                <w:sz w:val="22"/>
                <w:szCs w:val="22"/>
              </w:rPr>
              <w:t>Date</w:t>
            </w:r>
            <w:r w:rsidRPr="00DB7E72">
              <w:rPr>
                <w:rFonts w:ascii="Calibri" w:hAnsi="Calibri" w:cs="Calibri"/>
                <w:color w:val="000000"/>
                <w:sz w:val="22"/>
                <w:szCs w:val="22"/>
              </w:rPr>
              <w:t xml:space="preserve"> field should auto display as Current Date and should be non-editable</w:t>
            </w:r>
            <w:r w:rsidRPr="00DB7E72">
              <w:rPr>
                <w:rFonts w:ascii="Calibri" w:hAnsi="Calibri" w:cs="Calibri"/>
                <w:color w:val="000000"/>
                <w:sz w:val="22"/>
                <w:szCs w:val="22"/>
              </w:rPr>
              <w:br/>
              <w:t xml:space="preserve">3. </w:t>
            </w:r>
            <w:r w:rsidRPr="00DB7E72">
              <w:rPr>
                <w:rFonts w:ascii="Calibri" w:hAnsi="Calibri" w:cs="Calibri"/>
                <w:b/>
                <w:bCs/>
                <w:color w:val="000000"/>
                <w:sz w:val="22"/>
                <w:szCs w:val="22"/>
              </w:rPr>
              <w:t>Time</w:t>
            </w:r>
            <w:r w:rsidRPr="00DB7E72">
              <w:rPr>
                <w:rFonts w:ascii="Calibri" w:hAnsi="Calibri" w:cs="Calibri"/>
                <w:color w:val="000000"/>
                <w:sz w:val="22"/>
                <w:szCs w:val="22"/>
              </w:rPr>
              <w:t xml:space="preserve"> Field should auto display as Current Time and should be non-editable</w:t>
            </w:r>
            <w:r w:rsidRPr="00DB7E72">
              <w:rPr>
                <w:rFonts w:ascii="Calibri" w:hAnsi="Calibri" w:cs="Calibri"/>
                <w:color w:val="000000"/>
                <w:sz w:val="22"/>
                <w:szCs w:val="22"/>
              </w:rPr>
              <w:br/>
              <w:t>2. Click on the "</w:t>
            </w:r>
            <w:r w:rsidRPr="00DB7E72">
              <w:rPr>
                <w:rFonts w:ascii="Calibri" w:hAnsi="Calibri" w:cs="Calibri"/>
                <w:b/>
                <w:bCs/>
                <w:color w:val="000000"/>
                <w:sz w:val="22"/>
                <w:szCs w:val="22"/>
              </w:rPr>
              <w:t>Type</w:t>
            </w:r>
            <w:r w:rsidRPr="00DB7E72">
              <w:rPr>
                <w:rFonts w:ascii="Calibri" w:hAnsi="Calibri" w:cs="Calibri"/>
                <w:color w:val="000000"/>
                <w:sz w:val="22"/>
                <w:szCs w:val="22"/>
              </w:rPr>
              <w:t>" dropdown</w:t>
            </w:r>
            <w:r w:rsidRPr="00DB7E72">
              <w:rPr>
                <w:rFonts w:ascii="Calibri" w:hAnsi="Calibri" w:cs="Calibri"/>
                <w:color w:val="000000"/>
                <w:sz w:val="22"/>
                <w:szCs w:val="22"/>
              </w:rPr>
              <w:br/>
              <w:t>3. Select '</w:t>
            </w:r>
            <w:r w:rsidRPr="00DB7E72">
              <w:rPr>
                <w:rFonts w:ascii="Calibri" w:hAnsi="Calibri" w:cs="Calibri"/>
                <w:b/>
                <w:bCs/>
                <w:color w:val="000000"/>
                <w:sz w:val="22"/>
                <w:szCs w:val="22"/>
              </w:rPr>
              <w:t xml:space="preserve">General Absence Seizure </w:t>
            </w:r>
            <w:r w:rsidRPr="00DB7E72">
              <w:rPr>
                <w:rFonts w:ascii="Calibri" w:hAnsi="Calibri" w:cs="Calibri"/>
                <w:b/>
                <w:bCs/>
                <w:color w:val="000000"/>
                <w:sz w:val="22"/>
                <w:szCs w:val="22"/>
              </w:rPr>
              <w:lastRenderedPageBreak/>
              <w:t>value</w:t>
            </w:r>
            <w:r w:rsidRPr="00DB7E72">
              <w:rPr>
                <w:rFonts w:ascii="Calibri" w:hAnsi="Calibri" w:cs="Calibri"/>
                <w:color w:val="000000"/>
                <w:sz w:val="22"/>
                <w:szCs w:val="22"/>
              </w:rPr>
              <w:t>' from the dropdown list values</w:t>
            </w:r>
            <w:r w:rsidRPr="00DB7E72">
              <w:rPr>
                <w:rFonts w:ascii="Calibri" w:hAnsi="Calibri" w:cs="Calibri"/>
                <w:color w:val="000000"/>
                <w:sz w:val="22"/>
                <w:szCs w:val="22"/>
              </w:rPr>
              <w:br/>
              <w:t>4. Select the Radio Button value as No for "</w:t>
            </w:r>
            <w:r w:rsidRPr="00DB7E72">
              <w:rPr>
                <w:rFonts w:ascii="Calibri" w:hAnsi="Calibri" w:cs="Calibri"/>
                <w:b/>
                <w:bCs/>
                <w:color w:val="000000"/>
                <w:sz w:val="22"/>
                <w:szCs w:val="22"/>
              </w:rPr>
              <w:t>Felt it Coming?</w:t>
            </w:r>
            <w:r w:rsidRPr="00DB7E72">
              <w:rPr>
                <w:rFonts w:ascii="Calibri" w:hAnsi="Calibri" w:cs="Calibri"/>
                <w:color w:val="000000"/>
                <w:sz w:val="22"/>
                <w:szCs w:val="22"/>
              </w:rPr>
              <w:t>"</w:t>
            </w:r>
            <w:r w:rsidRPr="00DB7E72">
              <w:rPr>
                <w:rFonts w:ascii="Calibri" w:hAnsi="Calibri" w:cs="Calibri"/>
                <w:color w:val="000000"/>
                <w:sz w:val="22"/>
                <w:szCs w:val="22"/>
              </w:rPr>
              <w:br/>
              <w:t xml:space="preserve">5. Scroll Down and see </w:t>
            </w:r>
            <w:r w:rsidRPr="00DB7E72">
              <w:rPr>
                <w:rFonts w:ascii="Calibri" w:hAnsi="Calibri" w:cs="Calibri"/>
                <w:b/>
                <w:bCs/>
                <w:color w:val="000000"/>
                <w:sz w:val="22"/>
                <w:szCs w:val="22"/>
              </w:rPr>
              <w:t>Save Seizure</w:t>
            </w:r>
            <w:r w:rsidRPr="00DB7E72">
              <w:rPr>
                <w:rFonts w:ascii="Calibri" w:hAnsi="Calibri" w:cs="Calibri"/>
                <w:color w:val="000000"/>
                <w:sz w:val="22"/>
                <w:szCs w:val="22"/>
              </w:rPr>
              <w:t xml:space="preserve"> Button is visible or not</w:t>
            </w:r>
            <w:r w:rsidRPr="00DB7E72">
              <w:rPr>
                <w:rFonts w:ascii="Calibri" w:hAnsi="Calibri" w:cs="Calibri"/>
                <w:color w:val="000000"/>
                <w:sz w:val="22"/>
                <w:szCs w:val="22"/>
              </w:rPr>
              <w:br/>
              <w:t xml:space="preserve">5.  Click on </w:t>
            </w:r>
            <w:r w:rsidRPr="00DB7E72">
              <w:rPr>
                <w:rFonts w:ascii="Calibri" w:hAnsi="Calibri" w:cs="Calibri"/>
                <w:b/>
                <w:bCs/>
                <w:color w:val="000000"/>
                <w:sz w:val="22"/>
                <w:szCs w:val="22"/>
              </w:rPr>
              <w:t>Save Seizure</w:t>
            </w:r>
            <w:r w:rsidRPr="00DB7E72">
              <w:rPr>
                <w:rFonts w:ascii="Calibri" w:hAnsi="Calibri" w:cs="Calibri"/>
                <w:color w:val="000000"/>
                <w:sz w:val="22"/>
                <w:szCs w:val="22"/>
              </w:rPr>
              <w:t xml:space="preserve"> Button.</w:t>
            </w:r>
            <w:r w:rsidRPr="00DB7E72">
              <w:rPr>
                <w:rFonts w:ascii="Calibri" w:hAnsi="Calibri" w:cs="Calibri"/>
                <w:color w:val="000000"/>
                <w:sz w:val="22"/>
                <w:szCs w:val="22"/>
              </w:rPr>
              <w:br/>
              <w:t xml:space="preserve">6. Click on </w:t>
            </w:r>
            <w:r w:rsidRPr="00DB7E72">
              <w:rPr>
                <w:rFonts w:ascii="Calibri" w:hAnsi="Calibri" w:cs="Calibri"/>
                <w:b/>
                <w:bCs/>
                <w:color w:val="000000"/>
                <w:sz w:val="22"/>
                <w:szCs w:val="22"/>
              </w:rPr>
              <w:t>OK</w:t>
            </w:r>
            <w:r w:rsidRPr="00DB7E72">
              <w:rPr>
                <w:rFonts w:ascii="Calibri" w:hAnsi="Calibri" w:cs="Calibri"/>
                <w:color w:val="000000"/>
                <w:sz w:val="22"/>
                <w:szCs w:val="22"/>
              </w:rPr>
              <w:t xml:space="preserve"> button in </w:t>
            </w:r>
            <w:r w:rsidRPr="00DB7E72">
              <w:rPr>
                <w:rFonts w:ascii="Calibri" w:hAnsi="Calibri" w:cs="Calibri"/>
                <w:b/>
                <w:bCs/>
                <w:color w:val="000000"/>
                <w:sz w:val="22"/>
                <w:szCs w:val="22"/>
              </w:rPr>
              <w:t>Info</w:t>
            </w:r>
            <w:r w:rsidRPr="00DB7E72">
              <w:rPr>
                <w:rFonts w:ascii="Calibri" w:hAnsi="Calibri" w:cs="Calibri"/>
                <w:color w:val="000000"/>
                <w:sz w:val="22"/>
                <w:szCs w:val="22"/>
              </w:rPr>
              <w:t xml:space="preserve"> Alert Box</w:t>
            </w:r>
          </w:p>
        </w:tc>
        <w:tc>
          <w:tcPr>
            <w:tcW w:w="5960" w:type="dxa"/>
            <w:noWrap/>
            <w:hideMark/>
          </w:tcPr>
          <w:p w14:paraId="0E22EDE7" w14:textId="556232E1" w:rsidR="00DB7E72" w:rsidRPr="00DB7E72" w:rsidRDefault="00DB7E72">
            <w:pPr>
              <w:rPr>
                <w:rFonts w:ascii="Calibri" w:hAnsi="Calibri" w:cs="Calibri"/>
                <w:color w:val="000000"/>
                <w:sz w:val="22"/>
                <w:szCs w:val="22"/>
              </w:rPr>
            </w:pPr>
            <w:r w:rsidRPr="00DB7E72">
              <w:rPr>
                <w:rFonts w:ascii="Calibri" w:hAnsi="Calibri" w:cs="Calibri"/>
                <w:color w:val="000000"/>
                <w:sz w:val="22"/>
                <w:szCs w:val="22"/>
              </w:rPr>
              <w:lastRenderedPageBreak/>
              <w:t>New Seizure should be saved/added successfully</w:t>
            </w:r>
          </w:p>
        </w:tc>
        <w:tc>
          <w:tcPr>
            <w:tcW w:w="5960" w:type="dxa"/>
            <w:noWrap/>
            <w:hideMark/>
          </w:tcPr>
          <w:p w14:paraId="6D0D605A" w14:textId="50B37D58" w:rsidR="00DB7E72" w:rsidRPr="00DB7E72" w:rsidRDefault="00DB7E72">
            <w:pPr>
              <w:rPr>
                <w:rFonts w:ascii="Calibri" w:hAnsi="Calibri" w:cs="Calibri"/>
                <w:color w:val="000000"/>
                <w:sz w:val="22"/>
                <w:szCs w:val="22"/>
              </w:rPr>
            </w:pPr>
            <w:r w:rsidRPr="00DB7E72">
              <w:rPr>
                <w:rFonts w:ascii="Calibri" w:hAnsi="Calibri" w:cs="Calibri"/>
                <w:color w:val="000000"/>
                <w:sz w:val="22"/>
                <w:szCs w:val="22"/>
              </w:rPr>
              <w:t>New Seizure should be saved/added successfully</w:t>
            </w:r>
          </w:p>
        </w:tc>
      </w:tr>
      <w:tr w:rsidR="00DB7E72" w:rsidRPr="00DB7E72" w14:paraId="6ABDBB31" w14:textId="77777777" w:rsidTr="00DB7E72">
        <w:trPr>
          <w:trHeight w:val="2304"/>
        </w:trPr>
        <w:tc>
          <w:tcPr>
            <w:tcW w:w="4760" w:type="dxa"/>
            <w:noWrap/>
            <w:hideMark/>
          </w:tcPr>
          <w:p w14:paraId="7E6939D2" w14:textId="77777777" w:rsidR="00DB7E72" w:rsidRPr="00DB7E72" w:rsidRDefault="00DB7E72">
            <w:pPr>
              <w:rPr>
                <w:rFonts w:ascii="Calibri" w:hAnsi="Calibri" w:cs="Calibri"/>
                <w:color w:val="000000"/>
                <w:sz w:val="22"/>
                <w:szCs w:val="22"/>
              </w:rPr>
            </w:pPr>
            <w:r w:rsidRPr="00DB7E72">
              <w:rPr>
                <w:rFonts w:ascii="Calibri" w:hAnsi="Calibri" w:cs="Calibri"/>
                <w:color w:val="000000"/>
                <w:sz w:val="22"/>
                <w:szCs w:val="22"/>
              </w:rPr>
              <w:t>Edit/Change the newly created Seizure</w:t>
            </w:r>
          </w:p>
        </w:tc>
        <w:tc>
          <w:tcPr>
            <w:tcW w:w="4956" w:type="dxa"/>
            <w:hideMark/>
          </w:tcPr>
          <w:p w14:paraId="25DC3C67" w14:textId="77777777" w:rsidR="00DB7E72" w:rsidRPr="00DB7E72" w:rsidRDefault="00DB7E72">
            <w:pPr>
              <w:rPr>
                <w:rFonts w:ascii="Calibri" w:hAnsi="Calibri" w:cs="Calibri"/>
                <w:color w:val="000000"/>
                <w:sz w:val="22"/>
                <w:szCs w:val="22"/>
              </w:rPr>
            </w:pPr>
            <w:r w:rsidRPr="00DB7E72">
              <w:rPr>
                <w:rFonts w:ascii="Calibri" w:hAnsi="Calibri" w:cs="Calibri"/>
                <w:color w:val="000000"/>
                <w:sz w:val="22"/>
                <w:szCs w:val="22"/>
              </w:rPr>
              <w:t xml:space="preserve">1. Under </w:t>
            </w:r>
            <w:r w:rsidRPr="00DB7E72">
              <w:rPr>
                <w:rFonts w:ascii="Calibri" w:hAnsi="Calibri" w:cs="Calibri"/>
                <w:b/>
                <w:bCs/>
                <w:color w:val="000000"/>
                <w:sz w:val="22"/>
                <w:szCs w:val="22"/>
              </w:rPr>
              <w:t>My Seizures</w:t>
            </w:r>
            <w:r w:rsidRPr="00DB7E72">
              <w:rPr>
                <w:rFonts w:ascii="Calibri" w:hAnsi="Calibri" w:cs="Calibri"/>
                <w:color w:val="000000"/>
                <w:sz w:val="22"/>
                <w:szCs w:val="22"/>
              </w:rPr>
              <w:t xml:space="preserve"> click on the current week existing Seizure</w:t>
            </w:r>
            <w:r w:rsidRPr="00DB7E72">
              <w:rPr>
                <w:rFonts w:ascii="Calibri" w:hAnsi="Calibri" w:cs="Calibri"/>
                <w:color w:val="000000"/>
                <w:sz w:val="22"/>
                <w:szCs w:val="22"/>
              </w:rPr>
              <w:br/>
              <w:t xml:space="preserve">2. In </w:t>
            </w:r>
            <w:r w:rsidRPr="00DB7E72">
              <w:rPr>
                <w:rFonts w:ascii="Calibri" w:hAnsi="Calibri" w:cs="Calibri"/>
                <w:b/>
                <w:bCs/>
                <w:color w:val="000000"/>
                <w:sz w:val="22"/>
                <w:szCs w:val="22"/>
              </w:rPr>
              <w:t>Diary</w:t>
            </w:r>
            <w:r w:rsidRPr="00DB7E72">
              <w:rPr>
                <w:rFonts w:ascii="Calibri" w:hAnsi="Calibri" w:cs="Calibri"/>
                <w:color w:val="000000"/>
                <w:sz w:val="22"/>
                <w:szCs w:val="22"/>
              </w:rPr>
              <w:t xml:space="preserve"> Schedule, click on the existing Seizure displayed as  </w:t>
            </w:r>
            <w:r w:rsidRPr="00DB7E72">
              <w:rPr>
                <w:rFonts w:ascii="Calibri" w:hAnsi="Calibri" w:cs="Calibri"/>
                <w:b/>
                <w:bCs/>
                <w:color w:val="000000"/>
                <w:sz w:val="22"/>
                <w:szCs w:val="22"/>
              </w:rPr>
              <w:t>'General Absence Seizure value'</w:t>
            </w:r>
            <w:r w:rsidRPr="00DB7E72">
              <w:rPr>
                <w:rFonts w:ascii="Calibri" w:hAnsi="Calibri" w:cs="Calibri"/>
                <w:color w:val="000000"/>
                <w:sz w:val="22"/>
                <w:szCs w:val="22"/>
              </w:rPr>
              <w:br/>
              <w:t>3. In</w:t>
            </w:r>
            <w:r w:rsidRPr="00DB7E72">
              <w:rPr>
                <w:rFonts w:ascii="Calibri" w:hAnsi="Calibri" w:cs="Calibri"/>
                <w:b/>
                <w:bCs/>
                <w:color w:val="000000"/>
                <w:sz w:val="22"/>
                <w:szCs w:val="22"/>
              </w:rPr>
              <w:t xml:space="preserve"> Edit Seizure</w:t>
            </w:r>
            <w:r w:rsidRPr="00DB7E72">
              <w:rPr>
                <w:rFonts w:ascii="Calibri" w:hAnsi="Calibri" w:cs="Calibri"/>
                <w:color w:val="000000"/>
                <w:sz w:val="22"/>
                <w:szCs w:val="22"/>
              </w:rPr>
              <w:t xml:space="preserve"> form, Change the "</w:t>
            </w:r>
            <w:r w:rsidRPr="00DB7E72">
              <w:rPr>
                <w:rFonts w:ascii="Calibri" w:hAnsi="Calibri" w:cs="Calibri"/>
                <w:b/>
                <w:bCs/>
                <w:color w:val="000000"/>
                <w:sz w:val="22"/>
                <w:szCs w:val="22"/>
              </w:rPr>
              <w:t>Type</w:t>
            </w:r>
            <w:r w:rsidRPr="00DB7E72">
              <w:rPr>
                <w:rFonts w:ascii="Calibri" w:hAnsi="Calibri" w:cs="Calibri"/>
                <w:color w:val="000000"/>
                <w:sz w:val="22"/>
                <w:szCs w:val="22"/>
              </w:rPr>
              <w:t>" dropdown value as '</w:t>
            </w:r>
            <w:r w:rsidRPr="00DB7E72">
              <w:rPr>
                <w:rFonts w:ascii="Calibri" w:hAnsi="Calibri" w:cs="Calibri"/>
                <w:b/>
                <w:bCs/>
                <w:color w:val="000000"/>
                <w:sz w:val="22"/>
                <w:szCs w:val="22"/>
              </w:rPr>
              <w:t>Focal aware seizure</w:t>
            </w:r>
            <w:r w:rsidRPr="00DB7E72">
              <w:rPr>
                <w:rFonts w:ascii="Calibri" w:hAnsi="Calibri" w:cs="Calibri"/>
                <w:color w:val="000000"/>
                <w:sz w:val="22"/>
                <w:szCs w:val="22"/>
              </w:rPr>
              <w:t>'</w:t>
            </w:r>
            <w:r w:rsidRPr="00DB7E72">
              <w:rPr>
                <w:rFonts w:ascii="Calibri" w:hAnsi="Calibri" w:cs="Calibri"/>
                <w:color w:val="000000"/>
                <w:sz w:val="22"/>
                <w:szCs w:val="22"/>
              </w:rPr>
              <w:br/>
              <w:t xml:space="preserve">4. Now, Click on </w:t>
            </w:r>
            <w:r w:rsidRPr="00DB7E72">
              <w:rPr>
                <w:rFonts w:ascii="Calibri" w:hAnsi="Calibri" w:cs="Calibri"/>
                <w:b/>
                <w:bCs/>
                <w:color w:val="000000"/>
                <w:sz w:val="22"/>
                <w:szCs w:val="22"/>
              </w:rPr>
              <w:t>Save</w:t>
            </w:r>
            <w:r w:rsidRPr="00DB7E72">
              <w:rPr>
                <w:rFonts w:ascii="Calibri" w:hAnsi="Calibri" w:cs="Calibri"/>
                <w:color w:val="000000"/>
                <w:sz w:val="22"/>
                <w:szCs w:val="22"/>
              </w:rPr>
              <w:t xml:space="preserve"> button on the Top of the page</w:t>
            </w:r>
          </w:p>
        </w:tc>
        <w:tc>
          <w:tcPr>
            <w:tcW w:w="5960" w:type="dxa"/>
            <w:hideMark/>
          </w:tcPr>
          <w:p w14:paraId="0D0612DD" w14:textId="77777777" w:rsidR="00DB7E72" w:rsidRPr="00DB7E72" w:rsidRDefault="00DB7E72">
            <w:pPr>
              <w:rPr>
                <w:rFonts w:ascii="Calibri" w:hAnsi="Calibri" w:cs="Calibri"/>
                <w:color w:val="000000"/>
                <w:sz w:val="22"/>
                <w:szCs w:val="22"/>
              </w:rPr>
            </w:pPr>
            <w:r w:rsidRPr="00DB7E72">
              <w:rPr>
                <w:rFonts w:ascii="Calibri" w:hAnsi="Calibri" w:cs="Calibri"/>
                <w:color w:val="000000"/>
                <w:sz w:val="22"/>
                <w:szCs w:val="22"/>
              </w:rPr>
              <w:t>Changes/updates of Seizure should be saved and in Diary Schedule, existing Seizure will be displayed as  'Focal aware seizure'</w:t>
            </w:r>
          </w:p>
        </w:tc>
        <w:tc>
          <w:tcPr>
            <w:tcW w:w="5960" w:type="dxa"/>
            <w:hideMark/>
          </w:tcPr>
          <w:p w14:paraId="3D0E5ACA" w14:textId="77777777" w:rsidR="00DB7E72" w:rsidRPr="00DB7E72" w:rsidRDefault="00DB7E72">
            <w:pPr>
              <w:rPr>
                <w:rFonts w:ascii="Calibri" w:hAnsi="Calibri" w:cs="Calibri"/>
                <w:color w:val="000000"/>
                <w:sz w:val="22"/>
                <w:szCs w:val="22"/>
              </w:rPr>
            </w:pPr>
            <w:r w:rsidRPr="00DB7E72">
              <w:rPr>
                <w:rFonts w:ascii="Calibri" w:hAnsi="Calibri" w:cs="Calibri"/>
                <w:color w:val="000000"/>
                <w:sz w:val="22"/>
                <w:szCs w:val="22"/>
              </w:rPr>
              <w:t>Changes/updates of Seizure should be saved and in Diary Schedule, existing Seizure will be displayed as  'Focal aware seizure'</w:t>
            </w:r>
          </w:p>
        </w:tc>
      </w:tr>
      <w:tr w:rsidR="00DB7E72" w:rsidRPr="00DB7E72" w14:paraId="611488B5" w14:textId="77777777" w:rsidTr="00A94ED0">
        <w:trPr>
          <w:trHeight w:val="2518"/>
        </w:trPr>
        <w:tc>
          <w:tcPr>
            <w:tcW w:w="4760" w:type="dxa"/>
            <w:noWrap/>
            <w:hideMark/>
          </w:tcPr>
          <w:p w14:paraId="0BC32F67" w14:textId="77777777" w:rsidR="00DB7E72" w:rsidRPr="00DB7E72" w:rsidRDefault="00DB7E72">
            <w:pPr>
              <w:rPr>
                <w:rFonts w:ascii="Calibri" w:hAnsi="Calibri" w:cs="Calibri"/>
                <w:color w:val="000000"/>
                <w:sz w:val="22"/>
                <w:szCs w:val="22"/>
              </w:rPr>
            </w:pPr>
            <w:r w:rsidRPr="00DB7E72">
              <w:rPr>
                <w:rFonts w:ascii="Calibri" w:hAnsi="Calibri" w:cs="Calibri"/>
                <w:color w:val="000000"/>
                <w:sz w:val="22"/>
                <w:szCs w:val="22"/>
              </w:rPr>
              <w:t>My Seizures should have a list of modified Seizure</w:t>
            </w:r>
          </w:p>
        </w:tc>
        <w:tc>
          <w:tcPr>
            <w:tcW w:w="4956" w:type="dxa"/>
            <w:noWrap/>
            <w:hideMark/>
          </w:tcPr>
          <w:p w14:paraId="59FE4BC6" w14:textId="7C2FD773" w:rsidR="00DB7E72" w:rsidRPr="00DB7E72" w:rsidRDefault="00DB7E72">
            <w:pPr>
              <w:rPr>
                <w:rFonts w:ascii="Calibri" w:hAnsi="Calibri" w:cs="Calibri"/>
                <w:color w:val="000000"/>
                <w:sz w:val="22"/>
                <w:szCs w:val="22"/>
              </w:rPr>
            </w:pPr>
          </w:p>
          <w:p w14:paraId="3C914155" w14:textId="49371D73" w:rsidR="00A94ED0" w:rsidRPr="00A94ED0" w:rsidRDefault="00A94ED0" w:rsidP="00A94ED0">
            <w:pPr>
              <w:rPr>
                <w:rFonts w:ascii="Calibri" w:hAnsi="Calibri" w:cs="Calibri"/>
                <w:color w:val="000000"/>
                <w:sz w:val="22"/>
                <w:szCs w:val="22"/>
              </w:rPr>
            </w:pPr>
            <w:r w:rsidRPr="00A94ED0">
              <w:rPr>
                <w:rFonts w:ascii="Calibri" w:hAnsi="Calibri" w:cs="Calibri"/>
                <w:color w:val="000000"/>
                <w:sz w:val="22"/>
                <w:szCs w:val="22"/>
              </w:rPr>
              <w:t xml:space="preserve">1. Click on </w:t>
            </w:r>
            <w:r w:rsidRPr="00A94ED0">
              <w:rPr>
                <w:rFonts w:ascii="Calibri" w:hAnsi="Calibri" w:cs="Calibri"/>
                <w:b/>
                <w:bCs/>
                <w:color w:val="000000"/>
                <w:sz w:val="22"/>
                <w:szCs w:val="22"/>
              </w:rPr>
              <w:t>My Seizures</w:t>
            </w:r>
            <w:r w:rsidRPr="00A94ED0">
              <w:rPr>
                <w:rFonts w:ascii="Calibri" w:hAnsi="Calibri" w:cs="Calibri"/>
                <w:color w:val="000000"/>
                <w:sz w:val="22"/>
                <w:szCs w:val="22"/>
              </w:rPr>
              <w:t xml:space="preserve"> Icon in Home Page of Dashboard</w:t>
            </w:r>
          </w:p>
          <w:p w14:paraId="2B842ED9" w14:textId="77777777" w:rsidR="00A94ED0" w:rsidRPr="00A94ED0" w:rsidRDefault="00A94ED0" w:rsidP="00A94ED0">
            <w:pPr>
              <w:rPr>
                <w:rFonts w:ascii="Calibri" w:hAnsi="Calibri" w:cs="Calibri"/>
                <w:color w:val="000000"/>
                <w:sz w:val="22"/>
                <w:szCs w:val="22"/>
              </w:rPr>
            </w:pPr>
          </w:p>
          <w:p w14:paraId="1D09AC48" w14:textId="090613ED" w:rsidR="00DB7E72" w:rsidRPr="00DB7E72" w:rsidRDefault="00A94ED0" w:rsidP="00A94ED0">
            <w:pPr>
              <w:rPr>
                <w:rFonts w:ascii="Calibri" w:hAnsi="Calibri" w:cs="Calibri"/>
                <w:color w:val="000000"/>
                <w:sz w:val="22"/>
                <w:szCs w:val="22"/>
              </w:rPr>
            </w:pPr>
            <w:r w:rsidRPr="00A94ED0">
              <w:rPr>
                <w:rFonts w:ascii="Calibri" w:hAnsi="Calibri" w:cs="Calibri"/>
                <w:color w:val="000000"/>
                <w:sz w:val="22"/>
                <w:szCs w:val="22"/>
              </w:rPr>
              <w:t xml:space="preserve">2. Check whether Seizure exists as </w:t>
            </w:r>
            <w:r w:rsidRPr="00A94ED0">
              <w:rPr>
                <w:rFonts w:ascii="Calibri" w:hAnsi="Calibri" w:cs="Calibri"/>
                <w:b/>
                <w:bCs/>
                <w:color w:val="000000"/>
                <w:sz w:val="22"/>
                <w:szCs w:val="22"/>
              </w:rPr>
              <w:t>'Focal aware seizure</w:t>
            </w:r>
            <w:r w:rsidRPr="00A94ED0">
              <w:rPr>
                <w:rFonts w:ascii="Calibri" w:hAnsi="Calibri" w:cs="Calibri"/>
                <w:color w:val="000000"/>
                <w:sz w:val="22"/>
                <w:szCs w:val="22"/>
              </w:rPr>
              <w:t>'</w:t>
            </w:r>
          </w:p>
        </w:tc>
        <w:tc>
          <w:tcPr>
            <w:tcW w:w="5960" w:type="dxa"/>
            <w:hideMark/>
          </w:tcPr>
          <w:p w14:paraId="17231968" w14:textId="77777777" w:rsidR="00DB7E72" w:rsidRPr="00DB7E72" w:rsidRDefault="00DB7E72">
            <w:pPr>
              <w:rPr>
                <w:rFonts w:ascii="Calibri" w:hAnsi="Calibri" w:cs="Calibri"/>
                <w:color w:val="000000"/>
                <w:sz w:val="22"/>
                <w:szCs w:val="22"/>
              </w:rPr>
            </w:pPr>
            <w:r w:rsidRPr="00DB7E72">
              <w:rPr>
                <w:rFonts w:ascii="Calibri" w:hAnsi="Calibri" w:cs="Calibri"/>
                <w:color w:val="000000"/>
                <w:sz w:val="22"/>
                <w:szCs w:val="22"/>
              </w:rPr>
              <w:t>Under My Seizures, Seizure type of  '</w:t>
            </w:r>
            <w:r w:rsidRPr="00DB7E72">
              <w:rPr>
                <w:rFonts w:ascii="Calibri" w:hAnsi="Calibri" w:cs="Calibri"/>
                <w:b/>
                <w:bCs/>
                <w:color w:val="000000"/>
                <w:sz w:val="22"/>
                <w:szCs w:val="22"/>
              </w:rPr>
              <w:t>Focal aware seizure</w:t>
            </w:r>
            <w:r w:rsidRPr="00DB7E72">
              <w:rPr>
                <w:rFonts w:ascii="Calibri" w:hAnsi="Calibri" w:cs="Calibri"/>
                <w:color w:val="000000"/>
                <w:sz w:val="22"/>
                <w:szCs w:val="22"/>
              </w:rPr>
              <w:t>' should exists</w:t>
            </w:r>
          </w:p>
        </w:tc>
        <w:tc>
          <w:tcPr>
            <w:tcW w:w="5960" w:type="dxa"/>
            <w:hideMark/>
          </w:tcPr>
          <w:p w14:paraId="389256B1" w14:textId="77777777" w:rsidR="00DB7E72" w:rsidRPr="00DB7E72" w:rsidRDefault="00DB7E72">
            <w:pPr>
              <w:rPr>
                <w:rFonts w:ascii="Calibri" w:hAnsi="Calibri" w:cs="Calibri"/>
                <w:color w:val="000000"/>
                <w:sz w:val="22"/>
                <w:szCs w:val="22"/>
              </w:rPr>
            </w:pPr>
            <w:r w:rsidRPr="00DB7E72">
              <w:rPr>
                <w:rFonts w:ascii="Calibri" w:hAnsi="Calibri" w:cs="Calibri"/>
                <w:color w:val="000000"/>
                <w:sz w:val="22"/>
                <w:szCs w:val="22"/>
              </w:rPr>
              <w:t>Under My Seizures, Seizure type of  '</w:t>
            </w:r>
            <w:r w:rsidRPr="00DB7E72">
              <w:rPr>
                <w:rFonts w:ascii="Calibri" w:hAnsi="Calibri" w:cs="Calibri"/>
                <w:b/>
                <w:bCs/>
                <w:color w:val="000000"/>
                <w:sz w:val="22"/>
                <w:szCs w:val="22"/>
              </w:rPr>
              <w:t>Focal aware seizure</w:t>
            </w:r>
            <w:r w:rsidRPr="00DB7E72">
              <w:rPr>
                <w:rFonts w:ascii="Calibri" w:hAnsi="Calibri" w:cs="Calibri"/>
                <w:color w:val="000000"/>
                <w:sz w:val="22"/>
                <w:szCs w:val="22"/>
              </w:rPr>
              <w:t>' should exists</w:t>
            </w:r>
          </w:p>
        </w:tc>
      </w:tr>
    </w:tbl>
    <w:p w14:paraId="791337AE" w14:textId="7A03CDAA" w:rsidR="00F14F77" w:rsidRPr="004D0366" w:rsidRDefault="00F14F77" w:rsidP="00C247D9">
      <w:pPr>
        <w:pStyle w:val="Heading1"/>
        <w:numPr>
          <w:ilvl w:val="0"/>
          <w:numId w:val="10"/>
        </w:numPr>
      </w:pPr>
      <w:bookmarkStart w:id="1" w:name="_Toc72186814"/>
      <w:r>
        <w:lastRenderedPageBreak/>
        <w:t>Test Automation Framework</w:t>
      </w:r>
      <w:bookmarkEnd w:id="1"/>
    </w:p>
    <w:p w14:paraId="1D9E4328" w14:textId="5F64C7F5" w:rsidR="00F14F77" w:rsidRDefault="00F14F77" w:rsidP="00F14F77">
      <w:pPr>
        <w:rPr>
          <w:rFonts w:ascii="Calibri" w:hAnsi="Calibri" w:cs="Calibri"/>
          <w:color w:val="000000"/>
          <w:sz w:val="22"/>
          <w:szCs w:val="22"/>
        </w:rPr>
      </w:pPr>
      <w:r w:rsidRPr="00C247D9">
        <w:rPr>
          <w:rFonts w:ascii="Calibri" w:hAnsi="Calibri" w:cs="Calibri"/>
          <w:color w:val="000000"/>
          <w:sz w:val="22"/>
          <w:szCs w:val="22"/>
        </w:rPr>
        <w:t>This test suite is implemented with the Hybrid framework, which is the combination of both Keyword and Data-Driven framework.</w:t>
      </w:r>
      <w:r w:rsidR="00C247D9">
        <w:rPr>
          <w:rFonts w:ascii="Calibri" w:hAnsi="Calibri" w:cs="Calibri"/>
          <w:color w:val="000000"/>
          <w:sz w:val="22"/>
          <w:szCs w:val="22"/>
        </w:rPr>
        <w:t xml:space="preserve"> </w:t>
      </w:r>
      <w:r w:rsidR="00CC358B">
        <w:rPr>
          <w:rFonts w:ascii="Calibri" w:hAnsi="Calibri" w:cs="Calibri"/>
          <w:color w:val="000000"/>
          <w:sz w:val="22"/>
          <w:szCs w:val="22"/>
        </w:rPr>
        <w:t>T</w:t>
      </w:r>
      <w:r w:rsidR="00C247D9">
        <w:rPr>
          <w:rFonts w:ascii="Calibri" w:hAnsi="Calibri" w:cs="Calibri"/>
          <w:color w:val="000000"/>
          <w:sz w:val="22"/>
          <w:szCs w:val="22"/>
        </w:rPr>
        <w:t>his</w:t>
      </w:r>
      <w:r w:rsidRPr="00C247D9">
        <w:rPr>
          <w:rFonts w:ascii="Calibri" w:hAnsi="Calibri" w:cs="Calibri"/>
          <w:color w:val="000000"/>
          <w:sz w:val="22"/>
          <w:szCs w:val="22"/>
        </w:rPr>
        <w:t xml:space="preserve"> framework leads to increased code reusability, higher portability, reduced cost of script maintenance, better code readability.</w:t>
      </w:r>
    </w:p>
    <w:p w14:paraId="6DF97CF4" w14:textId="77777777" w:rsidR="00C247D9" w:rsidRPr="00C247D9" w:rsidRDefault="00C247D9" w:rsidP="00F14F77">
      <w:pPr>
        <w:rPr>
          <w:rFonts w:ascii="Calibri" w:hAnsi="Calibri" w:cs="Calibri"/>
          <w:color w:val="000000"/>
          <w:sz w:val="22"/>
          <w:szCs w:val="22"/>
        </w:rPr>
      </w:pPr>
    </w:p>
    <w:p w14:paraId="3446F778" w14:textId="2CC0A1C0" w:rsidR="00F14F77" w:rsidRDefault="00F14F77" w:rsidP="00F14F77">
      <w:pPr>
        <w:rPr>
          <w:rFonts w:ascii="Calibri" w:hAnsi="Calibri" w:cs="Calibri"/>
          <w:color w:val="000000"/>
          <w:sz w:val="22"/>
          <w:szCs w:val="22"/>
        </w:rPr>
      </w:pPr>
      <w:r w:rsidRPr="00C247D9">
        <w:rPr>
          <w:rFonts w:ascii="Calibri" w:hAnsi="Calibri" w:cs="Calibri"/>
          <w:color w:val="000000"/>
          <w:sz w:val="22"/>
          <w:szCs w:val="22"/>
        </w:rPr>
        <w:t>The diagram below depicts the architectural design of the Hybrid framework:</w:t>
      </w:r>
    </w:p>
    <w:p w14:paraId="7509FDB7" w14:textId="77777777" w:rsidR="00DB7E72" w:rsidRPr="00C247D9" w:rsidRDefault="00DB7E72" w:rsidP="00F14F77">
      <w:pPr>
        <w:rPr>
          <w:rFonts w:ascii="Calibri" w:hAnsi="Calibri" w:cs="Calibri"/>
          <w:color w:val="000000"/>
          <w:sz w:val="22"/>
          <w:szCs w:val="22"/>
        </w:rPr>
      </w:pPr>
    </w:p>
    <w:p w14:paraId="49BD7474" w14:textId="77777777" w:rsidR="00F14F77" w:rsidRPr="00AD062D" w:rsidRDefault="00F14F77" w:rsidP="00F14F77">
      <w:pPr>
        <w:rPr>
          <w:caps/>
          <w:color w:val="30363D" w:themeColor="text1"/>
          <w:spacing w:val="15"/>
        </w:rPr>
      </w:pPr>
    </w:p>
    <w:p w14:paraId="7C699201" w14:textId="60B33383" w:rsidR="00F14F77" w:rsidRPr="00363A51" w:rsidRDefault="00F14F77" w:rsidP="004D0366">
      <w:pPr>
        <w:rPr>
          <w:rFonts w:asciiTheme="minorHAnsi" w:hAnsiTheme="minorHAnsi"/>
          <w:color w:val="747474" w:themeColor="background2"/>
          <w:sz w:val="20"/>
          <w:szCs w:val="20"/>
        </w:rPr>
      </w:pPr>
      <w:r>
        <w:rPr>
          <w:noProof/>
        </w:rPr>
        <w:drawing>
          <wp:inline distT="0" distB="0" distL="0" distR="0" wp14:anchorId="55CC18AE" wp14:editId="094D5DE6">
            <wp:extent cx="5943600" cy="3916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9517" cy="3920579"/>
                    </a:xfrm>
                    <a:prstGeom prst="rect">
                      <a:avLst/>
                    </a:prstGeom>
                  </pic:spPr>
                </pic:pic>
              </a:graphicData>
            </a:graphic>
          </wp:inline>
        </w:drawing>
      </w:r>
    </w:p>
    <w:p w14:paraId="70BF6663" w14:textId="5FBC0C3E" w:rsidR="00185253" w:rsidRPr="004D0366" w:rsidRDefault="00267216" w:rsidP="00267216">
      <w:pPr>
        <w:pStyle w:val="Heading1"/>
        <w:numPr>
          <w:ilvl w:val="0"/>
          <w:numId w:val="10"/>
        </w:numPr>
      </w:pPr>
      <w:bookmarkStart w:id="2" w:name="_Toc72186815"/>
      <w:r>
        <w:lastRenderedPageBreak/>
        <w:t>Automation tools used</w:t>
      </w:r>
      <w:bookmarkEnd w:id="2"/>
    </w:p>
    <w:tbl>
      <w:tblPr>
        <w:tblW w:w="9732" w:type="dxa"/>
        <w:tblLook w:val="04A0" w:firstRow="1" w:lastRow="0" w:firstColumn="1" w:lastColumn="0" w:noHBand="0" w:noVBand="1"/>
      </w:tblPr>
      <w:tblGrid>
        <w:gridCol w:w="2060"/>
        <w:gridCol w:w="3412"/>
        <w:gridCol w:w="4260"/>
      </w:tblGrid>
      <w:tr w:rsidR="00267216" w:rsidRPr="007B5B11" w14:paraId="480BD37D" w14:textId="77777777" w:rsidTr="00267216">
        <w:trPr>
          <w:trHeight w:val="300"/>
        </w:trPr>
        <w:tc>
          <w:tcPr>
            <w:tcW w:w="2060" w:type="dxa"/>
            <w:tcBorders>
              <w:top w:val="single" w:sz="8" w:space="0" w:color="auto"/>
              <w:left w:val="single" w:sz="8" w:space="0" w:color="auto"/>
              <w:bottom w:val="single" w:sz="4" w:space="0" w:color="auto"/>
              <w:right w:val="single" w:sz="4" w:space="0" w:color="auto"/>
            </w:tcBorders>
            <w:shd w:val="clear" w:color="000000" w:fill="8EA9DB"/>
            <w:noWrap/>
            <w:vAlign w:val="bottom"/>
            <w:hideMark/>
          </w:tcPr>
          <w:p w14:paraId="21C7AA1F" w14:textId="596C0DDE" w:rsidR="00267216" w:rsidRPr="007B5B11" w:rsidRDefault="00267216" w:rsidP="001722C5">
            <w:pPr>
              <w:rPr>
                <w:rFonts w:ascii="Calibri" w:hAnsi="Calibri" w:cs="Calibri"/>
                <w:b/>
                <w:bCs/>
                <w:color w:val="000000"/>
                <w:sz w:val="22"/>
                <w:szCs w:val="22"/>
              </w:rPr>
            </w:pPr>
            <w:r>
              <w:rPr>
                <w:rFonts w:ascii="Calibri" w:hAnsi="Calibri" w:cs="Calibri"/>
                <w:b/>
                <w:bCs/>
                <w:color w:val="000000"/>
                <w:sz w:val="22"/>
                <w:szCs w:val="22"/>
              </w:rPr>
              <w:t>Name of the tool</w:t>
            </w:r>
          </w:p>
        </w:tc>
        <w:tc>
          <w:tcPr>
            <w:tcW w:w="3412" w:type="dxa"/>
            <w:tcBorders>
              <w:top w:val="single" w:sz="4" w:space="0" w:color="auto"/>
              <w:left w:val="nil"/>
              <w:bottom w:val="single" w:sz="4" w:space="0" w:color="auto"/>
              <w:right w:val="single" w:sz="4" w:space="0" w:color="auto"/>
            </w:tcBorders>
            <w:shd w:val="clear" w:color="000000" w:fill="8EA9DB"/>
          </w:tcPr>
          <w:p w14:paraId="0F91B70C" w14:textId="1CDCB458" w:rsidR="00267216" w:rsidRPr="007B5B11" w:rsidRDefault="00267216" w:rsidP="001722C5">
            <w:pPr>
              <w:rPr>
                <w:rFonts w:ascii="Calibri" w:hAnsi="Calibri" w:cs="Calibri"/>
                <w:b/>
                <w:bCs/>
                <w:color w:val="000000"/>
                <w:sz w:val="22"/>
                <w:szCs w:val="22"/>
              </w:rPr>
            </w:pPr>
            <w:r>
              <w:rPr>
                <w:rFonts w:ascii="Calibri" w:hAnsi="Calibri" w:cs="Calibri"/>
                <w:b/>
                <w:bCs/>
                <w:color w:val="000000"/>
                <w:sz w:val="22"/>
                <w:szCs w:val="22"/>
              </w:rPr>
              <w:t>Version</w:t>
            </w:r>
          </w:p>
        </w:tc>
        <w:tc>
          <w:tcPr>
            <w:tcW w:w="426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03D61C64" w14:textId="50F985E0" w:rsidR="00267216" w:rsidRPr="007B5B11" w:rsidRDefault="00267216" w:rsidP="001722C5">
            <w:pPr>
              <w:rPr>
                <w:rFonts w:ascii="Calibri" w:hAnsi="Calibri" w:cs="Calibri"/>
                <w:b/>
                <w:bCs/>
                <w:color w:val="000000"/>
                <w:sz w:val="22"/>
                <w:szCs w:val="22"/>
              </w:rPr>
            </w:pPr>
            <w:r w:rsidRPr="007B5B11">
              <w:rPr>
                <w:rFonts w:ascii="Calibri" w:hAnsi="Calibri" w:cs="Calibri"/>
                <w:b/>
                <w:bCs/>
                <w:color w:val="000000"/>
                <w:sz w:val="22"/>
                <w:szCs w:val="22"/>
              </w:rPr>
              <w:t>Usage</w:t>
            </w:r>
          </w:p>
        </w:tc>
      </w:tr>
      <w:tr w:rsidR="00267216" w:rsidRPr="007B5B11" w14:paraId="66D4B01D" w14:textId="77777777" w:rsidTr="00267216">
        <w:trPr>
          <w:trHeight w:val="864"/>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BD2DDE" w14:textId="160C9B73" w:rsidR="00267216" w:rsidRPr="007B5B11" w:rsidRDefault="00267216" w:rsidP="001722C5">
            <w:pPr>
              <w:rPr>
                <w:rFonts w:ascii="Calibri" w:hAnsi="Calibri" w:cs="Calibri"/>
                <w:color w:val="000000"/>
                <w:sz w:val="22"/>
                <w:szCs w:val="22"/>
              </w:rPr>
            </w:pPr>
            <w:r>
              <w:rPr>
                <w:rFonts w:ascii="Calibri" w:hAnsi="Calibri" w:cs="Calibri"/>
                <w:color w:val="000000"/>
                <w:sz w:val="22"/>
                <w:szCs w:val="22"/>
              </w:rPr>
              <w:t>Selenium Web driver</w:t>
            </w:r>
          </w:p>
        </w:tc>
        <w:tc>
          <w:tcPr>
            <w:tcW w:w="3412" w:type="dxa"/>
            <w:tcBorders>
              <w:top w:val="single" w:sz="4" w:space="0" w:color="auto"/>
              <w:left w:val="nil"/>
              <w:bottom w:val="single" w:sz="4" w:space="0" w:color="auto"/>
              <w:right w:val="single" w:sz="4" w:space="0" w:color="auto"/>
            </w:tcBorders>
          </w:tcPr>
          <w:p w14:paraId="6E446499" w14:textId="6C60D412" w:rsidR="00267216" w:rsidRPr="007B5B11" w:rsidRDefault="00267216" w:rsidP="001722C5">
            <w:pPr>
              <w:rPr>
                <w:rFonts w:ascii="Calibri" w:hAnsi="Calibri" w:cs="Calibri"/>
                <w:color w:val="000000"/>
                <w:sz w:val="22"/>
                <w:szCs w:val="22"/>
              </w:rPr>
            </w:pPr>
            <w:r>
              <w:rPr>
                <w:rFonts w:ascii="Calibri" w:hAnsi="Calibri" w:cs="Calibri"/>
                <w:color w:val="000000"/>
                <w:sz w:val="22"/>
                <w:szCs w:val="22"/>
              </w:rPr>
              <w:t>3.14</w:t>
            </w:r>
          </w:p>
        </w:tc>
        <w:tc>
          <w:tcPr>
            <w:tcW w:w="42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C954DC0" w14:textId="2CB524EB" w:rsidR="00267216" w:rsidRPr="007B5B11" w:rsidRDefault="00D217EF" w:rsidP="001722C5">
            <w:pPr>
              <w:rPr>
                <w:rFonts w:ascii="Calibri" w:hAnsi="Calibri" w:cs="Calibri"/>
                <w:color w:val="000000"/>
                <w:sz w:val="22"/>
                <w:szCs w:val="22"/>
              </w:rPr>
            </w:pPr>
            <w:r w:rsidRPr="00D217EF">
              <w:rPr>
                <w:rFonts w:ascii="Calibri" w:hAnsi="Calibri" w:cs="Calibri"/>
                <w:color w:val="000000"/>
                <w:sz w:val="22"/>
                <w:szCs w:val="22"/>
              </w:rPr>
              <w:t xml:space="preserve">To validate </w:t>
            </w:r>
            <w:r w:rsidR="00CC358B" w:rsidRPr="00CC358B">
              <w:rPr>
                <w:rFonts w:ascii="Calibri" w:hAnsi="Calibri" w:cs="Calibri"/>
                <w:color w:val="000000"/>
                <w:sz w:val="22"/>
                <w:szCs w:val="22"/>
              </w:rPr>
              <w:t xml:space="preserve">Helpilepsy </w:t>
            </w:r>
            <w:r w:rsidRPr="00D217EF">
              <w:rPr>
                <w:rFonts w:ascii="Calibri" w:hAnsi="Calibri" w:cs="Calibri"/>
                <w:color w:val="000000"/>
                <w:sz w:val="22"/>
                <w:szCs w:val="22"/>
              </w:rPr>
              <w:t xml:space="preserve">application across different browsers and platforms </w:t>
            </w:r>
            <w:r w:rsidR="00CC358B">
              <w:rPr>
                <w:rFonts w:ascii="Calibri" w:hAnsi="Calibri" w:cs="Calibri"/>
                <w:color w:val="000000"/>
                <w:sz w:val="22"/>
                <w:szCs w:val="22"/>
              </w:rPr>
              <w:t>using Java</w:t>
            </w:r>
            <w:r w:rsidRPr="00D217EF">
              <w:rPr>
                <w:rFonts w:ascii="Calibri" w:hAnsi="Calibri" w:cs="Calibri"/>
                <w:color w:val="000000"/>
                <w:sz w:val="22"/>
                <w:szCs w:val="22"/>
              </w:rPr>
              <w:t xml:space="preserve"> programming language to create Selenium Test Scripts.</w:t>
            </w:r>
            <w:r>
              <w:rPr>
                <w:rFonts w:ascii="Source Sans Pro" w:hAnsi="Source Sans Pro"/>
                <w:color w:val="222222"/>
                <w:sz w:val="27"/>
                <w:szCs w:val="27"/>
                <w:shd w:val="clear" w:color="auto" w:fill="FFFFFF"/>
              </w:rPr>
              <w:t> </w:t>
            </w:r>
          </w:p>
        </w:tc>
      </w:tr>
      <w:tr w:rsidR="00267216" w:rsidRPr="007B5B11" w14:paraId="247870DD" w14:textId="77777777" w:rsidTr="00267216">
        <w:trPr>
          <w:trHeight w:val="864"/>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8FCC54" w14:textId="55CBBF06" w:rsidR="00267216" w:rsidRDefault="00267216" w:rsidP="001722C5">
            <w:pPr>
              <w:rPr>
                <w:rFonts w:ascii="Calibri" w:hAnsi="Calibri" w:cs="Calibri"/>
                <w:color w:val="000000"/>
                <w:sz w:val="22"/>
                <w:szCs w:val="22"/>
              </w:rPr>
            </w:pPr>
            <w:r>
              <w:rPr>
                <w:rFonts w:ascii="Calibri" w:hAnsi="Calibri" w:cs="Calibri"/>
                <w:color w:val="000000"/>
                <w:sz w:val="22"/>
                <w:szCs w:val="22"/>
              </w:rPr>
              <w:t>Maven</w:t>
            </w:r>
          </w:p>
        </w:tc>
        <w:tc>
          <w:tcPr>
            <w:tcW w:w="3412" w:type="dxa"/>
            <w:tcBorders>
              <w:top w:val="single" w:sz="4" w:space="0" w:color="auto"/>
              <w:left w:val="nil"/>
              <w:bottom w:val="single" w:sz="4" w:space="0" w:color="auto"/>
              <w:right w:val="single" w:sz="4" w:space="0" w:color="auto"/>
            </w:tcBorders>
          </w:tcPr>
          <w:p w14:paraId="7A0F0C36" w14:textId="4DFFF52D" w:rsidR="00267216" w:rsidRPr="007B5B11" w:rsidRDefault="00267216" w:rsidP="001722C5">
            <w:pPr>
              <w:rPr>
                <w:rFonts w:ascii="Calibri" w:hAnsi="Calibri" w:cs="Calibri"/>
                <w:color w:val="000000"/>
                <w:sz w:val="22"/>
                <w:szCs w:val="22"/>
              </w:rPr>
            </w:pPr>
            <w:r>
              <w:rPr>
                <w:rFonts w:ascii="Calibri" w:hAnsi="Calibri" w:cs="Calibri"/>
                <w:color w:val="000000"/>
                <w:sz w:val="22"/>
                <w:szCs w:val="22"/>
              </w:rPr>
              <w:t>3.8.1</w:t>
            </w:r>
          </w:p>
        </w:tc>
        <w:tc>
          <w:tcPr>
            <w:tcW w:w="4260" w:type="dxa"/>
            <w:tcBorders>
              <w:top w:val="single" w:sz="4" w:space="0" w:color="auto"/>
              <w:left w:val="single" w:sz="4" w:space="0" w:color="auto"/>
              <w:bottom w:val="single" w:sz="4" w:space="0" w:color="auto"/>
              <w:right w:val="single" w:sz="4" w:space="0" w:color="auto"/>
            </w:tcBorders>
            <w:shd w:val="clear" w:color="auto" w:fill="auto"/>
            <w:vAlign w:val="bottom"/>
          </w:tcPr>
          <w:p w14:paraId="739E8C47" w14:textId="6B87C6FF" w:rsidR="00267216" w:rsidRPr="007B5B11" w:rsidRDefault="00D217EF" w:rsidP="001722C5">
            <w:pPr>
              <w:rPr>
                <w:rFonts w:ascii="Calibri" w:hAnsi="Calibri" w:cs="Calibri"/>
                <w:color w:val="000000"/>
                <w:sz w:val="22"/>
                <w:szCs w:val="22"/>
              </w:rPr>
            </w:pPr>
            <w:r w:rsidRPr="00D217EF">
              <w:rPr>
                <w:rFonts w:ascii="Calibri" w:hAnsi="Calibri" w:cs="Calibri"/>
                <w:color w:val="000000"/>
                <w:sz w:val="22"/>
                <w:szCs w:val="22"/>
              </w:rPr>
              <w:t>To create projects, dependency</w:t>
            </w:r>
            <w:r>
              <w:rPr>
                <w:rFonts w:ascii="Calibri" w:hAnsi="Calibri" w:cs="Calibri"/>
                <w:color w:val="000000"/>
                <w:sz w:val="22"/>
                <w:szCs w:val="22"/>
              </w:rPr>
              <w:t xml:space="preserve"> libraries</w:t>
            </w:r>
            <w:r w:rsidRPr="00D217EF">
              <w:rPr>
                <w:rFonts w:ascii="Calibri" w:hAnsi="Calibri" w:cs="Calibri"/>
                <w:color w:val="000000"/>
                <w:sz w:val="22"/>
                <w:szCs w:val="22"/>
              </w:rPr>
              <w:t>, and documentation using Project Object Model and plugins.</w:t>
            </w:r>
          </w:p>
        </w:tc>
      </w:tr>
      <w:tr w:rsidR="00267216" w:rsidRPr="007B5B11" w14:paraId="5B5EB0AF" w14:textId="77777777" w:rsidTr="00267216">
        <w:trPr>
          <w:trHeight w:val="864"/>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27B49B" w14:textId="33C91976" w:rsidR="00267216" w:rsidRDefault="00267216" w:rsidP="001722C5">
            <w:pPr>
              <w:rPr>
                <w:rFonts w:ascii="Calibri" w:hAnsi="Calibri" w:cs="Calibri"/>
                <w:color w:val="000000"/>
                <w:sz w:val="22"/>
                <w:szCs w:val="22"/>
              </w:rPr>
            </w:pPr>
            <w:r>
              <w:rPr>
                <w:rFonts w:ascii="Calibri" w:hAnsi="Calibri" w:cs="Calibri"/>
                <w:color w:val="000000"/>
                <w:sz w:val="22"/>
                <w:szCs w:val="22"/>
              </w:rPr>
              <w:t>IntelliJ IDE</w:t>
            </w:r>
            <w:r w:rsidR="00363A51">
              <w:rPr>
                <w:rFonts w:ascii="Calibri" w:hAnsi="Calibri" w:cs="Calibri"/>
                <w:color w:val="000000"/>
                <w:sz w:val="22"/>
                <w:szCs w:val="22"/>
              </w:rPr>
              <w:t>A</w:t>
            </w:r>
          </w:p>
        </w:tc>
        <w:tc>
          <w:tcPr>
            <w:tcW w:w="3412" w:type="dxa"/>
            <w:tcBorders>
              <w:top w:val="single" w:sz="4" w:space="0" w:color="auto"/>
              <w:left w:val="nil"/>
              <w:bottom w:val="single" w:sz="4" w:space="0" w:color="auto"/>
              <w:right w:val="single" w:sz="4" w:space="0" w:color="auto"/>
            </w:tcBorders>
          </w:tcPr>
          <w:p w14:paraId="783CB8FF" w14:textId="3A2526C3" w:rsidR="00267216" w:rsidRPr="007B5B11" w:rsidRDefault="00363A51" w:rsidP="001722C5">
            <w:pPr>
              <w:rPr>
                <w:rFonts w:ascii="Calibri" w:hAnsi="Calibri" w:cs="Calibri"/>
                <w:color w:val="000000"/>
                <w:sz w:val="22"/>
                <w:szCs w:val="22"/>
              </w:rPr>
            </w:pPr>
            <w:r>
              <w:rPr>
                <w:rFonts w:ascii="Calibri" w:hAnsi="Calibri" w:cs="Calibri"/>
                <w:color w:val="000000"/>
                <w:sz w:val="22"/>
                <w:szCs w:val="22"/>
              </w:rPr>
              <w:t>2020.1.2</w:t>
            </w:r>
          </w:p>
        </w:tc>
        <w:tc>
          <w:tcPr>
            <w:tcW w:w="4260" w:type="dxa"/>
            <w:tcBorders>
              <w:top w:val="single" w:sz="4" w:space="0" w:color="auto"/>
              <w:left w:val="single" w:sz="4" w:space="0" w:color="auto"/>
              <w:bottom w:val="single" w:sz="4" w:space="0" w:color="auto"/>
              <w:right w:val="single" w:sz="4" w:space="0" w:color="auto"/>
            </w:tcBorders>
            <w:shd w:val="clear" w:color="auto" w:fill="auto"/>
            <w:vAlign w:val="bottom"/>
          </w:tcPr>
          <w:p w14:paraId="1E486BDD" w14:textId="6AE3F9BF" w:rsidR="00267216" w:rsidRPr="007B5B11" w:rsidRDefault="00D217EF" w:rsidP="001722C5">
            <w:pPr>
              <w:rPr>
                <w:rFonts w:ascii="Calibri" w:hAnsi="Calibri" w:cs="Calibri"/>
                <w:color w:val="000000"/>
                <w:sz w:val="22"/>
                <w:szCs w:val="22"/>
              </w:rPr>
            </w:pPr>
            <w:r w:rsidRPr="00D217EF">
              <w:rPr>
                <w:rFonts w:ascii="Calibri" w:hAnsi="Calibri" w:cs="Calibri"/>
                <w:color w:val="000000"/>
                <w:sz w:val="22"/>
                <w:szCs w:val="22"/>
              </w:rPr>
              <w:t>It is an integrated development environment (IDE) used for the development of test classes within the test suite using Java program.</w:t>
            </w:r>
          </w:p>
        </w:tc>
      </w:tr>
      <w:tr w:rsidR="00267216" w:rsidRPr="007B5B11" w14:paraId="07FE3317" w14:textId="77777777" w:rsidTr="00267216">
        <w:trPr>
          <w:trHeight w:val="864"/>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D72F5C" w14:textId="546EFFA0" w:rsidR="00267216" w:rsidRDefault="00267216" w:rsidP="001722C5">
            <w:pPr>
              <w:rPr>
                <w:rFonts w:ascii="Calibri" w:hAnsi="Calibri" w:cs="Calibri"/>
                <w:color w:val="000000"/>
                <w:sz w:val="22"/>
                <w:szCs w:val="22"/>
              </w:rPr>
            </w:pPr>
            <w:r>
              <w:rPr>
                <w:rFonts w:ascii="Calibri" w:hAnsi="Calibri" w:cs="Calibri"/>
                <w:color w:val="000000"/>
                <w:sz w:val="22"/>
                <w:szCs w:val="22"/>
              </w:rPr>
              <w:t>TestNG</w:t>
            </w:r>
          </w:p>
        </w:tc>
        <w:tc>
          <w:tcPr>
            <w:tcW w:w="3412" w:type="dxa"/>
            <w:tcBorders>
              <w:top w:val="single" w:sz="4" w:space="0" w:color="auto"/>
              <w:left w:val="nil"/>
              <w:bottom w:val="single" w:sz="4" w:space="0" w:color="auto"/>
              <w:right w:val="single" w:sz="4" w:space="0" w:color="auto"/>
            </w:tcBorders>
          </w:tcPr>
          <w:p w14:paraId="19C34644" w14:textId="366D1F18" w:rsidR="00267216" w:rsidRPr="007B5B11" w:rsidRDefault="00267216" w:rsidP="001722C5">
            <w:pPr>
              <w:rPr>
                <w:rFonts w:ascii="Calibri" w:hAnsi="Calibri" w:cs="Calibri"/>
                <w:color w:val="000000"/>
                <w:sz w:val="22"/>
                <w:szCs w:val="22"/>
              </w:rPr>
            </w:pPr>
            <w:r>
              <w:rPr>
                <w:rFonts w:ascii="Calibri" w:hAnsi="Calibri" w:cs="Calibri"/>
                <w:color w:val="000000"/>
                <w:sz w:val="22"/>
                <w:szCs w:val="22"/>
              </w:rPr>
              <w:t>6.14</w:t>
            </w:r>
          </w:p>
        </w:tc>
        <w:tc>
          <w:tcPr>
            <w:tcW w:w="4260" w:type="dxa"/>
            <w:tcBorders>
              <w:top w:val="single" w:sz="4" w:space="0" w:color="auto"/>
              <w:left w:val="single" w:sz="4" w:space="0" w:color="auto"/>
              <w:bottom w:val="single" w:sz="4" w:space="0" w:color="auto"/>
              <w:right w:val="single" w:sz="4" w:space="0" w:color="auto"/>
            </w:tcBorders>
            <w:shd w:val="clear" w:color="auto" w:fill="auto"/>
            <w:vAlign w:val="bottom"/>
          </w:tcPr>
          <w:p w14:paraId="17FB46C4" w14:textId="77777777" w:rsidR="00D217EF" w:rsidRPr="00D217EF" w:rsidRDefault="00D217EF" w:rsidP="00D217EF">
            <w:pPr>
              <w:rPr>
                <w:rFonts w:ascii="Calibri" w:hAnsi="Calibri" w:cs="Calibri"/>
                <w:color w:val="000000"/>
                <w:sz w:val="22"/>
                <w:szCs w:val="22"/>
              </w:rPr>
            </w:pPr>
            <w:r w:rsidRPr="00D217EF">
              <w:rPr>
                <w:rFonts w:ascii="Calibri" w:hAnsi="Calibri" w:cs="Calibri"/>
                <w:color w:val="000000"/>
                <w:sz w:val="22"/>
                <w:szCs w:val="22"/>
              </w:rPr>
              <w:t xml:space="preserve">It is used to organize test cases. It allows to create and handle multiple test classes, define test suites and tests. </w:t>
            </w:r>
          </w:p>
          <w:p w14:paraId="2340CCD1" w14:textId="1DD682B4" w:rsidR="00267216" w:rsidRPr="007B5B11" w:rsidRDefault="00D217EF" w:rsidP="00D217EF">
            <w:pPr>
              <w:rPr>
                <w:rFonts w:ascii="Calibri" w:hAnsi="Calibri" w:cs="Calibri"/>
                <w:color w:val="000000"/>
                <w:sz w:val="22"/>
                <w:szCs w:val="22"/>
              </w:rPr>
            </w:pPr>
            <w:r w:rsidRPr="00D217EF">
              <w:rPr>
                <w:rFonts w:ascii="Calibri" w:hAnsi="Calibri" w:cs="Calibri"/>
                <w:color w:val="000000"/>
                <w:sz w:val="22"/>
                <w:szCs w:val="22"/>
              </w:rPr>
              <w:t>Also used to control the execution of tests by putting all the test cases together and run it under one XML file.</w:t>
            </w:r>
          </w:p>
        </w:tc>
      </w:tr>
      <w:tr w:rsidR="00267216" w:rsidRPr="007B5B11" w14:paraId="09D321E1" w14:textId="77777777" w:rsidTr="00267216">
        <w:trPr>
          <w:trHeight w:val="864"/>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684F751" w14:textId="4F6406F4" w:rsidR="00267216" w:rsidRDefault="00267216" w:rsidP="001722C5">
            <w:pPr>
              <w:rPr>
                <w:rFonts w:ascii="Calibri" w:hAnsi="Calibri" w:cs="Calibri"/>
                <w:color w:val="000000"/>
                <w:sz w:val="22"/>
                <w:szCs w:val="22"/>
              </w:rPr>
            </w:pPr>
            <w:r>
              <w:rPr>
                <w:rFonts w:ascii="Calibri" w:hAnsi="Calibri" w:cs="Calibri"/>
                <w:color w:val="000000"/>
                <w:sz w:val="22"/>
                <w:szCs w:val="22"/>
              </w:rPr>
              <w:t>Java(JDK &amp; JSE)</w:t>
            </w:r>
          </w:p>
        </w:tc>
        <w:tc>
          <w:tcPr>
            <w:tcW w:w="3412" w:type="dxa"/>
            <w:tcBorders>
              <w:top w:val="single" w:sz="4" w:space="0" w:color="auto"/>
              <w:left w:val="nil"/>
              <w:bottom w:val="single" w:sz="4" w:space="0" w:color="auto"/>
              <w:right w:val="single" w:sz="4" w:space="0" w:color="auto"/>
            </w:tcBorders>
          </w:tcPr>
          <w:p w14:paraId="7AC5F7A4" w14:textId="1F60AC01" w:rsidR="00267216" w:rsidRPr="007B5B11" w:rsidRDefault="00267216" w:rsidP="001722C5">
            <w:pPr>
              <w:rPr>
                <w:rFonts w:ascii="Calibri" w:hAnsi="Calibri" w:cs="Calibri"/>
                <w:color w:val="000000"/>
                <w:sz w:val="22"/>
                <w:szCs w:val="22"/>
              </w:rPr>
            </w:pPr>
            <w:r>
              <w:rPr>
                <w:rFonts w:ascii="Calibri" w:hAnsi="Calibri" w:cs="Calibri"/>
                <w:color w:val="000000"/>
                <w:sz w:val="22"/>
                <w:szCs w:val="22"/>
              </w:rPr>
              <w:t>8u241</w:t>
            </w:r>
          </w:p>
        </w:tc>
        <w:tc>
          <w:tcPr>
            <w:tcW w:w="4260" w:type="dxa"/>
            <w:tcBorders>
              <w:top w:val="single" w:sz="4" w:space="0" w:color="auto"/>
              <w:left w:val="single" w:sz="4" w:space="0" w:color="auto"/>
              <w:bottom w:val="single" w:sz="4" w:space="0" w:color="auto"/>
              <w:right w:val="single" w:sz="4" w:space="0" w:color="auto"/>
            </w:tcBorders>
            <w:shd w:val="clear" w:color="auto" w:fill="auto"/>
            <w:vAlign w:val="bottom"/>
          </w:tcPr>
          <w:p w14:paraId="4610B3EB" w14:textId="0E19C0F7" w:rsidR="00267216" w:rsidRPr="007B5B11" w:rsidRDefault="003A4E74" w:rsidP="001722C5">
            <w:pPr>
              <w:rPr>
                <w:rFonts w:ascii="Calibri" w:hAnsi="Calibri" w:cs="Calibri"/>
                <w:color w:val="000000"/>
                <w:sz w:val="22"/>
                <w:szCs w:val="22"/>
              </w:rPr>
            </w:pPr>
            <w:r w:rsidRPr="003A4E74">
              <w:rPr>
                <w:rFonts w:ascii="Calibri" w:hAnsi="Calibri" w:cs="Calibri"/>
                <w:color w:val="000000"/>
                <w:sz w:val="22"/>
                <w:szCs w:val="22"/>
              </w:rPr>
              <w:t>This tool is useful for developing and testing programs written in the Java programming language and running on the Java platform in IntelliJ</w:t>
            </w:r>
            <w:r>
              <w:rPr>
                <w:rFonts w:ascii="Calibri" w:hAnsi="Calibri" w:cs="Calibri"/>
                <w:color w:val="000000"/>
                <w:sz w:val="22"/>
                <w:szCs w:val="22"/>
              </w:rPr>
              <w:t>.</w:t>
            </w:r>
          </w:p>
        </w:tc>
      </w:tr>
    </w:tbl>
    <w:p w14:paraId="7E01AD53" w14:textId="7A60155E" w:rsidR="00B32606" w:rsidRDefault="00B32606" w:rsidP="00B32606">
      <w:pPr>
        <w:rPr>
          <w:caps/>
          <w:color w:val="FFFFFF" w:themeColor="background1"/>
          <w:spacing w:val="15"/>
        </w:rPr>
      </w:pPr>
    </w:p>
    <w:p w14:paraId="26AB861A" w14:textId="7F3A20F5" w:rsidR="003A4E74" w:rsidRPr="004D0366" w:rsidRDefault="003A4E74" w:rsidP="003A4E74">
      <w:pPr>
        <w:pStyle w:val="Heading1"/>
        <w:numPr>
          <w:ilvl w:val="0"/>
          <w:numId w:val="10"/>
        </w:numPr>
      </w:pPr>
      <w:bookmarkStart w:id="3" w:name="_Toc72186816"/>
      <w:r>
        <w:lastRenderedPageBreak/>
        <w:t>Test Suite Folder Structure</w:t>
      </w:r>
      <w:bookmarkEnd w:id="3"/>
    </w:p>
    <w:p w14:paraId="13C9ED1E" w14:textId="261DFB89" w:rsidR="003A4E74" w:rsidRPr="001722C5" w:rsidRDefault="001722C5" w:rsidP="003A4E74">
      <w:pPr>
        <w:rPr>
          <w:rFonts w:ascii="Calibri" w:hAnsi="Calibri" w:cs="Calibri"/>
          <w:color w:val="000000"/>
          <w:sz w:val="22"/>
          <w:szCs w:val="22"/>
        </w:rPr>
      </w:pPr>
      <w:r w:rsidRPr="001722C5">
        <w:rPr>
          <w:rFonts w:ascii="Calibri" w:hAnsi="Calibri" w:cs="Calibri"/>
          <w:color w:val="000000"/>
          <w:sz w:val="22"/>
          <w:szCs w:val="22"/>
        </w:rPr>
        <w:t>Below picture illustrates the folder structure and framework design implemented in Test Suite:</w:t>
      </w:r>
    </w:p>
    <w:p w14:paraId="67476CA4" w14:textId="3A1FC06C" w:rsidR="001722C5" w:rsidRDefault="001722C5" w:rsidP="003A4E74">
      <w:pPr>
        <w:rPr>
          <w:rFonts w:ascii="Calibri" w:hAnsi="Calibri" w:cs="Calibri"/>
          <w:caps/>
          <w:color w:val="30363D" w:themeColor="text1"/>
          <w:spacing w:val="15"/>
          <w:sz w:val="22"/>
          <w:szCs w:val="22"/>
        </w:rPr>
      </w:pPr>
    </w:p>
    <w:p w14:paraId="6F25B7D6" w14:textId="1472256C" w:rsidR="001722C5" w:rsidRDefault="001722C5" w:rsidP="003A4E74">
      <w:pPr>
        <w:rPr>
          <w:rFonts w:ascii="Calibri" w:hAnsi="Calibri" w:cs="Calibri"/>
          <w:caps/>
          <w:color w:val="30363D" w:themeColor="text1"/>
          <w:spacing w:val="15"/>
          <w:sz w:val="22"/>
          <w:szCs w:val="22"/>
        </w:rPr>
      </w:pPr>
      <w:r>
        <w:rPr>
          <w:caps/>
          <w:noProof/>
          <w:color w:val="FFFFFF" w:themeColor="background1"/>
          <w:spacing w:val="15"/>
        </w:rPr>
        <w:drawing>
          <wp:inline distT="0" distB="0" distL="0" distR="0" wp14:anchorId="11729D58" wp14:editId="6EE6CA82">
            <wp:extent cx="5974597" cy="299148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9314" cy="2993847"/>
                    </a:xfrm>
                    <a:prstGeom prst="rect">
                      <a:avLst/>
                    </a:prstGeom>
                    <a:noFill/>
                    <a:ln>
                      <a:noFill/>
                    </a:ln>
                  </pic:spPr>
                </pic:pic>
              </a:graphicData>
            </a:graphic>
          </wp:inline>
        </w:drawing>
      </w:r>
    </w:p>
    <w:p w14:paraId="098B635B" w14:textId="08AE63AF" w:rsidR="001722C5" w:rsidRPr="001722C5" w:rsidRDefault="001722C5" w:rsidP="003A4E74">
      <w:pPr>
        <w:rPr>
          <w:rFonts w:ascii="Calibri" w:hAnsi="Calibri" w:cs="Calibri"/>
          <w:caps/>
          <w:color w:val="30363D" w:themeColor="text1"/>
          <w:spacing w:val="15"/>
          <w:sz w:val="22"/>
          <w:szCs w:val="22"/>
        </w:rPr>
      </w:pPr>
    </w:p>
    <w:p w14:paraId="740F6238" w14:textId="14F00BEB" w:rsidR="003A4E74" w:rsidRPr="004D0366" w:rsidRDefault="003A4E74" w:rsidP="003A4E74">
      <w:pPr>
        <w:pStyle w:val="Heading1"/>
        <w:numPr>
          <w:ilvl w:val="0"/>
          <w:numId w:val="10"/>
        </w:numPr>
      </w:pPr>
      <w:bookmarkStart w:id="4" w:name="_Toc72186817"/>
      <w:r>
        <w:lastRenderedPageBreak/>
        <w:t>Prerequistes to Run the test Suite</w:t>
      </w:r>
      <w:bookmarkEnd w:id="4"/>
    </w:p>
    <w:p w14:paraId="2A62AEDB" w14:textId="08731B1E" w:rsidR="003A4E74" w:rsidRDefault="003A4E74" w:rsidP="003A4E74">
      <w:pPr>
        <w:pStyle w:val="Heading2"/>
      </w:pPr>
      <w:bookmarkStart w:id="5" w:name="_Toc72186818"/>
      <w:r>
        <w:t>Extract the test Suite</w:t>
      </w:r>
      <w:bookmarkEnd w:id="5"/>
    </w:p>
    <w:p w14:paraId="1DB4CDFC" w14:textId="0BB21A56" w:rsidR="003A4E74" w:rsidRPr="003A4E74" w:rsidRDefault="00CB78C1" w:rsidP="003A4E74">
      <w:pPr>
        <w:rPr>
          <w:rFonts w:ascii="Calibri" w:hAnsi="Calibri" w:cs="Calibri"/>
          <w:color w:val="000000"/>
          <w:sz w:val="22"/>
          <w:szCs w:val="22"/>
        </w:rPr>
      </w:pPr>
      <w:r>
        <w:rPr>
          <w:rFonts w:ascii="Calibri" w:hAnsi="Calibri" w:cs="Calibri"/>
          <w:color w:val="000000"/>
          <w:sz w:val="22"/>
          <w:szCs w:val="22"/>
        </w:rPr>
        <w:t xml:space="preserve">1) </w:t>
      </w:r>
      <w:r w:rsidR="003A4E74">
        <w:rPr>
          <w:rFonts w:ascii="Calibri" w:hAnsi="Calibri" w:cs="Calibri"/>
          <w:color w:val="000000"/>
          <w:sz w:val="22"/>
          <w:szCs w:val="22"/>
        </w:rPr>
        <w:t>T</w:t>
      </w:r>
      <w:r w:rsidR="003A4E74" w:rsidRPr="003A4E74">
        <w:rPr>
          <w:rFonts w:ascii="Calibri" w:hAnsi="Calibri" w:cs="Calibri"/>
          <w:color w:val="000000"/>
          <w:sz w:val="22"/>
          <w:szCs w:val="22"/>
        </w:rPr>
        <w:t xml:space="preserve">est suite </w:t>
      </w:r>
      <w:r w:rsidR="003A4E74">
        <w:rPr>
          <w:rFonts w:ascii="Calibri" w:hAnsi="Calibri" w:cs="Calibri"/>
          <w:color w:val="000000"/>
          <w:sz w:val="22"/>
          <w:szCs w:val="22"/>
        </w:rPr>
        <w:t>is</w:t>
      </w:r>
      <w:r w:rsidR="003A4E74" w:rsidRPr="003A4E74">
        <w:rPr>
          <w:rFonts w:ascii="Calibri" w:hAnsi="Calibri" w:cs="Calibri"/>
          <w:color w:val="000000"/>
          <w:sz w:val="22"/>
          <w:szCs w:val="22"/>
        </w:rPr>
        <w:t xml:space="preserve"> in the GitHub repository URL</w:t>
      </w:r>
    </w:p>
    <w:p w14:paraId="601B9726" w14:textId="77777777" w:rsidR="00327AAA" w:rsidRDefault="00327AAA" w:rsidP="003A4E74">
      <w:pPr>
        <w:rPr>
          <w:rFonts w:ascii="Calibri" w:hAnsi="Calibri" w:cs="Calibri"/>
          <w:color w:val="000000"/>
          <w:sz w:val="22"/>
          <w:szCs w:val="22"/>
        </w:rPr>
      </w:pPr>
    </w:p>
    <w:p w14:paraId="2BE5A14E" w14:textId="69B418D9" w:rsidR="003A4E74" w:rsidRPr="00327AAA" w:rsidRDefault="00327AAA" w:rsidP="003A4E74">
      <w:pPr>
        <w:rPr>
          <w:rFonts w:ascii="Calibri" w:hAnsi="Calibri" w:cs="Calibri"/>
          <w:color w:val="000000"/>
          <w:sz w:val="22"/>
          <w:szCs w:val="22"/>
          <w:u w:val="single"/>
        </w:rPr>
      </w:pPr>
      <w:r w:rsidRPr="00327AAA">
        <w:rPr>
          <w:rFonts w:ascii="Calibri" w:hAnsi="Calibri" w:cs="Calibri"/>
          <w:color w:val="000000"/>
          <w:sz w:val="22"/>
          <w:szCs w:val="22"/>
        </w:rPr>
        <w:t xml:space="preserve">   </w:t>
      </w:r>
      <w:r>
        <w:rPr>
          <w:rFonts w:ascii="Calibri" w:hAnsi="Calibri" w:cs="Calibri"/>
          <w:color w:val="000000"/>
          <w:sz w:val="22"/>
          <w:szCs w:val="22"/>
        </w:rPr>
        <w:t xml:space="preserve">  </w:t>
      </w:r>
      <w:hyperlink r:id="rId18" w:history="1">
        <w:r w:rsidRPr="00CC72B1">
          <w:rPr>
            <w:rStyle w:val="Hyperlink"/>
            <w:rFonts w:ascii="Calibri" w:hAnsi="Calibri" w:cs="Calibri"/>
            <w:sz w:val="22"/>
            <w:szCs w:val="22"/>
          </w:rPr>
          <w:t>https://github.com/Neuroventis/AutomationSuite</w:t>
        </w:r>
      </w:hyperlink>
    </w:p>
    <w:p w14:paraId="215675E1" w14:textId="7296A46F" w:rsidR="003A4E74" w:rsidRPr="00327AAA" w:rsidRDefault="003A4E74" w:rsidP="00327AAA">
      <w:pPr>
        <w:ind w:left="720"/>
        <w:rPr>
          <w:rFonts w:ascii="Calibri" w:hAnsi="Calibri" w:cs="Calibri"/>
          <w:b/>
          <w:bCs/>
          <w:color w:val="000000"/>
          <w:sz w:val="22"/>
          <w:szCs w:val="22"/>
          <w:lang w:val="fr-BE"/>
        </w:rPr>
      </w:pPr>
      <w:proofErr w:type="spellStart"/>
      <w:proofErr w:type="gramStart"/>
      <w:r w:rsidRPr="00327AAA">
        <w:rPr>
          <w:rFonts w:ascii="Calibri" w:hAnsi="Calibri" w:cs="Calibri"/>
          <w:color w:val="000000"/>
          <w:sz w:val="22"/>
          <w:szCs w:val="22"/>
          <w:lang w:val="fr-BE"/>
        </w:rPr>
        <w:t>UserName</w:t>
      </w:r>
      <w:proofErr w:type="spellEnd"/>
      <w:r w:rsidRPr="00327AAA">
        <w:rPr>
          <w:rFonts w:ascii="Calibri" w:hAnsi="Calibri" w:cs="Calibri"/>
          <w:color w:val="000000"/>
          <w:sz w:val="22"/>
          <w:szCs w:val="22"/>
          <w:lang w:val="fr-BE"/>
        </w:rPr>
        <w:t>:</w:t>
      </w:r>
      <w:proofErr w:type="gramEnd"/>
      <w:r w:rsidRPr="00327AAA">
        <w:rPr>
          <w:rFonts w:ascii="Calibri" w:hAnsi="Calibri" w:cs="Calibri"/>
          <w:color w:val="000000"/>
          <w:sz w:val="22"/>
          <w:szCs w:val="22"/>
          <w:lang w:val="fr-BE"/>
        </w:rPr>
        <w:t xml:space="preserve"> </w:t>
      </w:r>
      <w:proofErr w:type="spellStart"/>
      <w:r w:rsidRPr="00327AAA">
        <w:rPr>
          <w:rFonts w:ascii="Calibri" w:hAnsi="Calibri" w:cs="Calibri"/>
          <w:b/>
          <w:bCs/>
          <w:color w:val="000000"/>
          <w:sz w:val="22"/>
          <w:szCs w:val="22"/>
          <w:lang w:val="fr-BE"/>
        </w:rPr>
        <w:t>Neuroventis</w:t>
      </w:r>
      <w:proofErr w:type="spellEnd"/>
    </w:p>
    <w:p w14:paraId="1BF5C56B" w14:textId="101F1176" w:rsidR="003A4E74" w:rsidRPr="00327AAA" w:rsidRDefault="003A4E74" w:rsidP="00327AAA">
      <w:pPr>
        <w:spacing w:line="480" w:lineRule="auto"/>
        <w:ind w:left="720"/>
        <w:rPr>
          <w:rFonts w:ascii="Calibri" w:hAnsi="Calibri" w:cs="Calibri"/>
          <w:b/>
          <w:bCs/>
          <w:color w:val="000000"/>
          <w:sz w:val="22"/>
          <w:szCs w:val="22"/>
          <w:lang w:val="fr-BE"/>
        </w:rPr>
      </w:pPr>
      <w:proofErr w:type="spellStart"/>
      <w:proofErr w:type="gramStart"/>
      <w:r w:rsidRPr="00327AAA">
        <w:rPr>
          <w:rFonts w:ascii="Calibri" w:hAnsi="Calibri" w:cs="Calibri"/>
          <w:color w:val="000000"/>
          <w:sz w:val="22"/>
          <w:szCs w:val="22"/>
          <w:lang w:val="fr-BE"/>
        </w:rPr>
        <w:t>Pwd</w:t>
      </w:r>
      <w:proofErr w:type="spellEnd"/>
      <w:r w:rsidRPr="00327AAA">
        <w:rPr>
          <w:rFonts w:ascii="Calibri" w:hAnsi="Calibri" w:cs="Calibri"/>
          <w:color w:val="000000"/>
          <w:sz w:val="22"/>
          <w:szCs w:val="22"/>
          <w:lang w:val="fr-BE"/>
        </w:rPr>
        <w:t>:</w:t>
      </w:r>
      <w:proofErr w:type="gramEnd"/>
      <w:r w:rsidRPr="00327AAA">
        <w:rPr>
          <w:rFonts w:ascii="Calibri" w:hAnsi="Calibri" w:cs="Calibri"/>
          <w:color w:val="000000"/>
          <w:sz w:val="22"/>
          <w:szCs w:val="22"/>
          <w:lang w:val="fr-BE"/>
        </w:rPr>
        <w:t xml:space="preserve"> </w:t>
      </w:r>
      <w:r w:rsidRPr="00327AAA">
        <w:rPr>
          <w:rFonts w:ascii="Calibri" w:hAnsi="Calibri" w:cs="Calibri"/>
          <w:b/>
          <w:bCs/>
          <w:color w:val="000000"/>
          <w:sz w:val="22"/>
          <w:szCs w:val="22"/>
          <w:lang w:val="fr-BE"/>
        </w:rPr>
        <w:t>Ne</w:t>
      </w:r>
      <w:r w:rsidR="00CB78C1" w:rsidRPr="00327AAA">
        <w:rPr>
          <w:rFonts w:ascii="Calibri" w:hAnsi="Calibri" w:cs="Calibri"/>
          <w:b/>
          <w:bCs/>
          <w:color w:val="000000"/>
          <w:sz w:val="22"/>
          <w:szCs w:val="22"/>
          <w:lang w:val="fr-BE"/>
        </w:rPr>
        <w:t>uroventis@123</w:t>
      </w:r>
    </w:p>
    <w:p w14:paraId="12EDA813" w14:textId="4AA904AC" w:rsidR="00CB78C1" w:rsidRDefault="00CB78C1" w:rsidP="00CB78C1">
      <w:pPr>
        <w:spacing w:line="480" w:lineRule="auto"/>
        <w:rPr>
          <w:rFonts w:ascii="Calibri" w:hAnsi="Calibri" w:cs="Calibri"/>
          <w:color w:val="000000"/>
          <w:sz w:val="22"/>
          <w:szCs w:val="22"/>
        </w:rPr>
      </w:pPr>
      <w:r>
        <w:rPr>
          <w:noProof/>
        </w:rPr>
        <w:drawing>
          <wp:inline distT="0" distB="0" distL="0" distR="0" wp14:anchorId="639D916B" wp14:editId="2DFF4FA7">
            <wp:extent cx="5927725" cy="2956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1565" cy="2958475"/>
                    </a:xfrm>
                    <a:prstGeom prst="rect">
                      <a:avLst/>
                    </a:prstGeom>
                  </pic:spPr>
                </pic:pic>
              </a:graphicData>
            </a:graphic>
          </wp:inline>
        </w:drawing>
      </w:r>
    </w:p>
    <w:p w14:paraId="51251380" w14:textId="6085C816" w:rsidR="00CB78C1" w:rsidRDefault="00CB78C1" w:rsidP="00CB78C1">
      <w:pPr>
        <w:spacing w:line="480" w:lineRule="auto"/>
        <w:rPr>
          <w:rFonts w:ascii="Calibri" w:hAnsi="Calibri" w:cs="Calibri"/>
          <w:color w:val="000000"/>
          <w:sz w:val="22"/>
          <w:szCs w:val="22"/>
        </w:rPr>
      </w:pPr>
      <w:r>
        <w:rPr>
          <w:rFonts w:ascii="Calibri" w:hAnsi="Calibri" w:cs="Calibri"/>
          <w:color w:val="000000"/>
          <w:sz w:val="22"/>
          <w:szCs w:val="22"/>
        </w:rPr>
        <w:t>2) Copy the zip file and extract the file to “C:” drive with the same project folder name.</w:t>
      </w:r>
    </w:p>
    <w:p w14:paraId="0759D687" w14:textId="43F78C15" w:rsidR="00CB78C1" w:rsidRDefault="00CB78C1" w:rsidP="00CB78C1">
      <w:pPr>
        <w:spacing w:line="480" w:lineRule="auto"/>
        <w:rPr>
          <w:rFonts w:ascii="Calibri" w:hAnsi="Calibri" w:cs="Calibri"/>
          <w:color w:val="000000"/>
          <w:sz w:val="22"/>
          <w:szCs w:val="22"/>
        </w:rPr>
      </w:pPr>
      <w:r>
        <w:rPr>
          <w:noProof/>
        </w:rPr>
        <w:drawing>
          <wp:inline distT="0" distB="0" distL="0" distR="0" wp14:anchorId="5B963AE9" wp14:editId="75F41288">
            <wp:extent cx="5928102" cy="21075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3312" cy="2109417"/>
                    </a:xfrm>
                    <a:prstGeom prst="rect">
                      <a:avLst/>
                    </a:prstGeom>
                  </pic:spPr>
                </pic:pic>
              </a:graphicData>
            </a:graphic>
          </wp:inline>
        </w:drawing>
      </w:r>
    </w:p>
    <w:p w14:paraId="6314212E" w14:textId="534AAF31" w:rsidR="007E536F" w:rsidRDefault="007E536F" w:rsidP="007E536F">
      <w:pPr>
        <w:pStyle w:val="Heading2"/>
      </w:pPr>
      <w:bookmarkStart w:id="6" w:name="_Toc72186819"/>
      <w:r>
        <w:t>Install Maven</w:t>
      </w:r>
      <w:bookmarkEnd w:id="6"/>
    </w:p>
    <w:p w14:paraId="0AC5D8A0" w14:textId="77777777" w:rsidR="007E536F" w:rsidRDefault="007E536F" w:rsidP="00CB78C1">
      <w:pPr>
        <w:spacing w:line="480" w:lineRule="auto"/>
        <w:rPr>
          <w:rFonts w:ascii="Calibri" w:hAnsi="Calibri" w:cs="Calibri"/>
          <w:color w:val="000000"/>
          <w:sz w:val="22"/>
          <w:szCs w:val="22"/>
        </w:rPr>
      </w:pPr>
    </w:p>
    <w:p w14:paraId="2E7E9D74" w14:textId="09A06460" w:rsidR="003A4E74" w:rsidRDefault="007E536F" w:rsidP="003A4E74">
      <w:pPr>
        <w:rPr>
          <w:rFonts w:ascii="Calibri" w:hAnsi="Calibri" w:cs="Calibri"/>
          <w:color w:val="000000"/>
          <w:sz w:val="22"/>
          <w:szCs w:val="22"/>
        </w:rPr>
      </w:pPr>
      <w:r>
        <w:rPr>
          <w:rFonts w:ascii="Calibri" w:hAnsi="Calibri" w:cs="Calibri"/>
          <w:color w:val="000000"/>
          <w:sz w:val="22"/>
          <w:szCs w:val="22"/>
        </w:rPr>
        <w:t>1</w:t>
      </w:r>
      <w:r w:rsidR="00CB78C1">
        <w:rPr>
          <w:rFonts w:ascii="Calibri" w:hAnsi="Calibri" w:cs="Calibri"/>
          <w:color w:val="000000"/>
          <w:sz w:val="22"/>
          <w:szCs w:val="22"/>
        </w:rPr>
        <w:t>) Now need to install Maven related software in the system, Maven zip file is in the GitHub repository:</w:t>
      </w:r>
    </w:p>
    <w:p w14:paraId="7A5CB2F3" w14:textId="77777777" w:rsidR="00327AAA" w:rsidRDefault="00327AAA" w:rsidP="003A4E74">
      <w:pPr>
        <w:rPr>
          <w:rFonts w:ascii="Calibri" w:hAnsi="Calibri" w:cs="Calibri"/>
          <w:color w:val="000000"/>
          <w:sz w:val="22"/>
          <w:szCs w:val="22"/>
        </w:rPr>
      </w:pPr>
    </w:p>
    <w:p w14:paraId="2F4B4836" w14:textId="6F77B061" w:rsidR="00CB78C1" w:rsidRPr="00327AAA" w:rsidRDefault="00327AAA" w:rsidP="00CB78C1">
      <w:pPr>
        <w:rPr>
          <w:rFonts w:ascii="Calibri" w:hAnsi="Calibri" w:cs="Calibri"/>
          <w:color w:val="000000"/>
          <w:sz w:val="22"/>
          <w:szCs w:val="22"/>
          <w:u w:val="single"/>
        </w:rPr>
      </w:pPr>
      <w:r w:rsidRPr="00327AAA">
        <w:rPr>
          <w:rFonts w:ascii="Calibri" w:hAnsi="Calibri" w:cs="Calibri"/>
          <w:color w:val="000000"/>
          <w:sz w:val="22"/>
          <w:szCs w:val="22"/>
        </w:rPr>
        <w:t xml:space="preserve"> </w:t>
      </w:r>
      <w:r>
        <w:rPr>
          <w:rFonts w:ascii="Calibri" w:hAnsi="Calibri" w:cs="Calibri"/>
          <w:color w:val="000000"/>
          <w:sz w:val="22"/>
          <w:szCs w:val="22"/>
        </w:rPr>
        <w:t xml:space="preserve">   </w:t>
      </w:r>
      <w:hyperlink r:id="rId21" w:history="1">
        <w:r w:rsidR="00CB78C1" w:rsidRPr="00327AAA">
          <w:rPr>
            <w:rFonts w:ascii="Calibri" w:hAnsi="Calibri" w:cs="Calibri"/>
            <w:color w:val="000000"/>
            <w:sz w:val="22"/>
            <w:szCs w:val="22"/>
            <w:u w:val="single"/>
          </w:rPr>
          <w:t>https://github.com/Neuroventis/AutomationSuite</w:t>
        </w:r>
      </w:hyperlink>
    </w:p>
    <w:p w14:paraId="761E0C1E" w14:textId="77777777" w:rsidR="00CB78C1" w:rsidRPr="00CB78C1" w:rsidRDefault="00CB78C1" w:rsidP="00327AAA">
      <w:pPr>
        <w:ind w:left="720"/>
        <w:rPr>
          <w:rFonts w:ascii="Calibri" w:hAnsi="Calibri" w:cs="Calibri"/>
          <w:b/>
          <w:bCs/>
          <w:color w:val="000000"/>
          <w:sz w:val="22"/>
          <w:szCs w:val="22"/>
          <w:lang w:val="fr-BE"/>
        </w:rPr>
      </w:pPr>
      <w:proofErr w:type="spellStart"/>
      <w:proofErr w:type="gramStart"/>
      <w:r w:rsidRPr="00CB78C1">
        <w:rPr>
          <w:rFonts w:ascii="Calibri" w:hAnsi="Calibri" w:cs="Calibri"/>
          <w:color w:val="000000"/>
          <w:sz w:val="22"/>
          <w:szCs w:val="22"/>
          <w:lang w:val="fr-BE"/>
        </w:rPr>
        <w:t>UserName</w:t>
      </w:r>
      <w:proofErr w:type="spellEnd"/>
      <w:r w:rsidRPr="00CB78C1">
        <w:rPr>
          <w:rFonts w:ascii="Calibri" w:hAnsi="Calibri" w:cs="Calibri"/>
          <w:color w:val="000000"/>
          <w:sz w:val="22"/>
          <w:szCs w:val="22"/>
          <w:lang w:val="fr-BE"/>
        </w:rPr>
        <w:t>:</w:t>
      </w:r>
      <w:proofErr w:type="gramEnd"/>
      <w:r w:rsidRPr="00CB78C1">
        <w:rPr>
          <w:rFonts w:ascii="Calibri" w:hAnsi="Calibri" w:cs="Calibri"/>
          <w:color w:val="000000"/>
          <w:sz w:val="22"/>
          <w:szCs w:val="22"/>
          <w:lang w:val="fr-BE"/>
        </w:rPr>
        <w:t xml:space="preserve"> </w:t>
      </w:r>
      <w:proofErr w:type="spellStart"/>
      <w:r w:rsidRPr="00CB78C1">
        <w:rPr>
          <w:rFonts w:ascii="Calibri" w:hAnsi="Calibri" w:cs="Calibri"/>
          <w:b/>
          <w:bCs/>
          <w:color w:val="000000"/>
          <w:sz w:val="22"/>
          <w:szCs w:val="22"/>
          <w:lang w:val="fr-BE"/>
        </w:rPr>
        <w:t>Neuroventis</w:t>
      </w:r>
      <w:proofErr w:type="spellEnd"/>
    </w:p>
    <w:p w14:paraId="79C3C631" w14:textId="77777777" w:rsidR="00CB78C1" w:rsidRDefault="00CB78C1" w:rsidP="00327AAA">
      <w:pPr>
        <w:spacing w:line="480" w:lineRule="auto"/>
        <w:ind w:left="720"/>
        <w:rPr>
          <w:rFonts w:ascii="Calibri" w:hAnsi="Calibri" w:cs="Calibri"/>
          <w:b/>
          <w:bCs/>
          <w:color w:val="000000"/>
          <w:sz w:val="22"/>
          <w:szCs w:val="22"/>
        </w:rPr>
      </w:pPr>
      <w:proofErr w:type="spellStart"/>
      <w:r>
        <w:rPr>
          <w:rFonts w:ascii="Calibri" w:hAnsi="Calibri" w:cs="Calibri"/>
          <w:color w:val="000000"/>
          <w:sz w:val="22"/>
          <w:szCs w:val="22"/>
        </w:rPr>
        <w:t>Pwd</w:t>
      </w:r>
      <w:proofErr w:type="spellEnd"/>
      <w:r>
        <w:rPr>
          <w:rFonts w:ascii="Calibri" w:hAnsi="Calibri" w:cs="Calibri"/>
          <w:color w:val="000000"/>
          <w:sz w:val="22"/>
          <w:szCs w:val="22"/>
        </w:rPr>
        <w:t xml:space="preserve">: </w:t>
      </w:r>
      <w:r w:rsidRPr="00CB78C1">
        <w:rPr>
          <w:rFonts w:ascii="Calibri" w:hAnsi="Calibri" w:cs="Calibri"/>
          <w:b/>
          <w:bCs/>
          <w:color w:val="000000"/>
          <w:sz w:val="22"/>
          <w:szCs w:val="22"/>
        </w:rPr>
        <w:t>Neuroventis@123</w:t>
      </w:r>
    </w:p>
    <w:p w14:paraId="760EC292" w14:textId="1916D79F" w:rsidR="00CB78C1" w:rsidRDefault="00CB78C1" w:rsidP="003A4E74">
      <w:pPr>
        <w:rPr>
          <w:rFonts w:ascii="Calibri" w:hAnsi="Calibri" w:cs="Calibri"/>
          <w:color w:val="000000"/>
          <w:sz w:val="22"/>
          <w:szCs w:val="22"/>
        </w:rPr>
      </w:pPr>
      <w:r>
        <w:rPr>
          <w:noProof/>
        </w:rPr>
        <w:lastRenderedPageBreak/>
        <w:drawing>
          <wp:inline distT="0" distB="0" distL="0" distR="0" wp14:anchorId="7488886D" wp14:editId="6B13811E">
            <wp:extent cx="5935345" cy="244411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316" cy="2445750"/>
                    </a:xfrm>
                    <a:prstGeom prst="rect">
                      <a:avLst/>
                    </a:prstGeom>
                  </pic:spPr>
                </pic:pic>
              </a:graphicData>
            </a:graphic>
          </wp:inline>
        </w:drawing>
      </w:r>
    </w:p>
    <w:p w14:paraId="1C5A9FB1" w14:textId="77777777" w:rsidR="00327AAA" w:rsidRDefault="00327AAA" w:rsidP="003A4E74">
      <w:pPr>
        <w:rPr>
          <w:rFonts w:ascii="Calibri" w:hAnsi="Calibri" w:cs="Calibri"/>
          <w:color w:val="000000"/>
          <w:sz w:val="22"/>
          <w:szCs w:val="22"/>
        </w:rPr>
      </w:pPr>
    </w:p>
    <w:p w14:paraId="6ED33317" w14:textId="0F45415E" w:rsidR="00CB78C1" w:rsidRDefault="007E536F" w:rsidP="003A4E74">
      <w:pPr>
        <w:rPr>
          <w:rFonts w:ascii="Calibri" w:hAnsi="Calibri" w:cs="Calibri"/>
          <w:color w:val="000000"/>
          <w:sz w:val="22"/>
          <w:szCs w:val="22"/>
        </w:rPr>
      </w:pPr>
      <w:r>
        <w:rPr>
          <w:rFonts w:ascii="Calibri" w:hAnsi="Calibri" w:cs="Calibri"/>
          <w:color w:val="000000"/>
          <w:sz w:val="22"/>
          <w:szCs w:val="22"/>
        </w:rPr>
        <w:t>2</w:t>
      </w:r>
      <w:r w:rsidR="00CB78C1">
        <w:rPr>
          <w:rFonts w:ascii="Calibri" w:hAnsi="Calibri" w:cs="Calibri"/>
          <w:color w:val="000000"/>
          <w:sz w:val="22"/>
          <w:szCs w:val="22"/>
        </w:rPr>
        <w:t>) Extract the zip file into your “C:” drive, it can be extracted into any location but keep remember the location of the files:</w:t>
      </w:r>
    </w:p>
    <w:p w14:paraId="19EDE77D" w14:textId="77777777" w:rsidR="00327AAA" w:rsidRDefault="00327AAA" w:rsidP="003A4E74">
      <w:pPr>
        <w:rPr>
          <w:rFonts w:ascii="Calibri" w:hAnsi="Calibri" w:cs="Calibri"/>
          <w:color w:val="000000"/>
          <w:sz w:val="22"/>
          <w:szCs w:val="22"/>
        </w:rPr>
      </w:pPr>
    </w:p>
    <w:p w14:paraId="7628A2C3" w14:textId="2A29FF36" w:rsidR="00CB78C1" w:rsidRDefault="00CB78C1" w:rsidP="00CB78C1">
      <w:pPr>
        <w:ind w:left="1440"/>
        <w:rPr>
          <w:rFonts w:ascii="Calibri" w:hAnsi="Calibri" w:cs="Calibri"/>
          <w:color w:val="000000"/>
          <w:sz w:val="22"/>
          <w:szCs w:val="22"/>
        </w:rPr>
      </w:pPr>
      <w:r>
        <w:rPr>
          <w:noProof/>
        </w:rPr>
        <w:drawing>
          <wp:inline distT="0" distB="0" distL="0" distR="0" wp14:anchorId="76F31503" wp14:editId="19E997BE">
            <wp:extent cx="5021451" cy="31242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4889" cy="3126339"/>
                    </a:xfrm>
                    <a:prstGeom prst="rect">
                      <a:avLst/>
                    </a:prstGeom>
                  </pic:spPr>
                </pic:pic>
              </a:graphicData>
            </a:graphic>
          </wp:inline>
        </w:drawing>
      </w:r>
    </w:p>
    <w:p w14:paraId="2830773C" w14:textId="6EE97ADA" w:rsidR="00327AAA" w:rsidRDefault="00327AAA" w:rsidP="00CB78C1">
      <w:pPr>
        <w:ind w:left="1440"/>
        <w:rPr>
          <w:rFonts w:ascii="Calibri" w:hAnsi="Calibri" w:cs="Calibri"/>
          <w:color w:val="000000"/>
          <w:sz w:val="22"/>
          <w:szCs w:val="22"/>
        </w:rPr>
      </w:pPr>
    </w:p>
    <w:p w14:paraId="3B7DEEFA" w14:textId="6EFCF2C0" w:rsidR="007E536F" w:rsidRDefault="007E536F" w:rsidP="007E536F">
      <w:pPr>
        <w:pStyle w:val="Heading2"/>
      </w:pPr>
      <w:bookmarkStart w:id="7" w:name="_Toc72186820"/>
      <w:r>
        <w:t>Install Java JDK</w:t>
      </w:r>
      <w:bookmarkEnd w:id="7"/>
    </w:p>
    <w:p w14:paraId="0E1AF6E2" w14:textId="77777777" w:rsidR="007E536F" w:rsidRPr="003A4E74" w:rsidRDefault="007E536F" w:rsidP="00CB78C1">
      <w:pPr>
        <w:ind w:left="1440"/>
        <w:rPr>
          <w:rFonts w:ascii="Calibri" w:hAnsi="Calibri" w:cs="Calibri"/>
          <w:color w:val="000000"/>
          <w:sz w:val="22"/>
          <w:szCs w:val="22"/>
        </w:rPr>
      </w:pPr>
    </w:p>
    <w:p w14:paraId="0C5CF690" w14:textId="1A4DDE84" w:rsidR="00CB78C1" w:rsidRDefault="007E536F" w:rsidP="00327AAA">
      <w:pPr>
        <w:rPr>
          <w:rFonts w:ascii="Calibri" w:hAnsi="Calibri" w:cs="Calibri"/>
          <w:color w:val="000000"/>
          <w:sz w:val="22"/>
          <w:szCs w:val="22"/>
        </w:rPr>
      </w:pPr>
      <w:r>
        <w:rPr>
          <w:rFonts w:ascii="Calibri" w:hAnsi="Calibri" w:cs="Calibri"/>
          <w:color w:val="000000"/>
          <w:sz w:val="22"/>
          <w:szCs w:val="22"/>
        </w:rPr>
        <w:t>1</w:t>
      </w:r>
      <w:r w:rsidR="00CB78C1" w:rsidRPr="00327AAA">
        <w:rPr>
          <w:rFonts w:ascii="Calibri" w:hAnsi="Calibri" w:cs="Calibri"/>
          <w:color w:val="000000"/>
          <w:sz w:val="22"/>
          <w:szCs w:val="22"/>
        </w:rPr>
        <w:t xml:space="preserve">) </w:t>
      </w:r>
      <w:r w:rsidR="00327AAA">
        <w:rPr>
          <w:rFonts w:ascii="Calibri" w:hAnsi="Calibri" w:cs="Calibri"/>
          <w:color w:val="000000"/>
          <w:sz w:val="22"/>
          <w:szCs w:val="22"/>
        </w:rPr>
        <w:t xml:space="preserve">Step-1: </w:t>
      </w:r>
      <w:r w:rsidR="00CB78C1" w:rsidRPr="00327AAA">
        <w:rPr>
          <w:rFonts w:ascii="Calibri" w:hAnsi="Calibri" w:cs="Calibri"/>
          <w:color w:val="000000"/>
          <w:sz w:val="22"/>
          <w:szCs w:val="22"/>
        </w:rPr>
        <w:t>Download Java JDK 8</w:t>
      </w:r>
    </w:p>
    <w:p w14:paraId="4E992C61" w14:textId="77777777" w:rsidR="00327AAA" w:rsidRPr="00327AAA" w:rsidRDefault="00327AAA" w:rsidP="00327AAA">
      <w:pPr>
        <w:rPr>
          <w:rFonts w:ascii="Calibri" w:hAnsi="Calibri" w:cs="Calibri"/>
          <w:color w:val="000000"/>
          <w:sz w:val="22"/>
          <w:szCs w:val="22"/>
        </w:rPr>
      </w:pPr>
    </w:p>
    <w:p w14:paraId="656B9886" w14:textId="77777777" w:rsidR="00CB78C1" w:rsidRPr="00CB78C1" w:rsidRDefault="00CB78C1" w:rsidP="00CB78C1">
      <w:pPr>
        <w:shd w:val="clear" w:color="auto" w:fill="FFFFFF"/>
        <w:rPr>
          <w:rFonts w:ascii="Calibri" w:hAnsi="Calibri" w:cs="Calibri"/>
          <w:color w:val="000000"/>
          <w:sz w:val="22"/>
          <w:szCs w:val="22"/>
        </w:rPr>
      </w:pPr>
      <w:r w:rsidRPr="00CB78C1">
        <w:rPr>
          <w:rFonts w:ascii="Calibri" w:hAnsi="Calibri" w:cs="Calibri"/>
          <w:color w:val="000000"/>
          <w:sz w:val="22"/>
          <w:szCs w:val="22"/>
        </w:rPr>
        <w:t>You can download Java 8 from the Oracle’s </w:t>
      </w:r>
      <w:hyperlink r:id="rId24" w:tgtFrame="_blank" w:history="1">
        <w:r w:rsidRPr="00CB78C1">
          <w:rPr>
            <w:rFonts w:ascii="Calibri" w:hAnsi="Calibri" w:cs="Calibri"/>
            <w:color w:val="005789" w:themeColor="accent1" w:themeShade="BF"/>
            <w:sz w:val="22"/>
            <w:szCs w:val="22"/>
            <w:u w:val="single"/>
          </w:rPr>
          <w:t>Java official website</w:t>
        </w:r>
      </w:hyperlink>
      <w:r w:rsidRPr="00CB78C1">
        <w:rPr>
          <w:rFonts w:ascii="Calibri" w:hAnsi="Calibri" w:cs="Calibri"/>
          <w:color w:val="000000"/>
          <w:sz w:val="22"/>
          <w:szCs w:val="22"/>
        </w:rPr>
        <w:t>.</w:t>
      </w:r>
    </w:p>
    <w:p w14:paraId="7D2811EA" w14:textId="1F3E7AF5" w:rsidR="00327AAA" w:rsidRDefault="00327AAA" w:rsidP="00CB78C1">
      <w:pPr>
        <w:shd w:val="clear" w:color="auto" w:fill="FFFFFF"/>
        <w:rPr>
          <w:rFonts w:ascii="Calibri" w:hAnsi="Calibri" w:cs="Calibri"/>
          <w:color w:val="000000"/>
          <w:sz w:val="22"/>
          <w:szCs w:val="22"/>
        </w:rPr>
      </w:pPr>
    </w:p>
    <w:p w14:paraId="3AFFD415" w14:textId="5A25AD3A" w:rsidR="00443A22" w:rsidRDefault="00443A22" w:rsidP="00CB78C1">
      <w:pPr>
        <w:shd w:val="clear" w:color="auto" w:fill="FFFFFF"/>
        <w:rPr>
          <w:rFonts w:ascii="Calibri" w:hAnsi="Calibri" w:cs="Calibri"/>
          <w:color w:val="000000"/>
          <w:sz w:val="22"/>
          <w:szCs w:val="22"/>
        </w:rPr>
      </w:pPr>
      <w:r w:rsidRPr="00CB78C1">
        <w:rPr>
          <w:rFonts w:ascii="Arial" w:hAnsi="Arial" w:cs="Arial"/>
          <w:noProof/>
          <w:color w:val="FF4400"/>
          <w:sz w:val="27"/>
          <w:szCs w:val="27"/>
        </w:rPr>
        <w:lastRenderedPageBreak/>
        <w:drawing>
          <wp:inline distT="0" distB="0" distL="0" distR="0" wp14:anchorId="2E2FA402" wp14:editId="36994898">
            <wp:extent cx="6005594" cy="3245485"/>
            <wp:effectExtent l="0" t="0" r="0" b="0"/>
            <wp:docPr id="25" name="Picture 25" descr="Java Download Page - JDK 8">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Download Page - JDK 8">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0793" cy="3248295"/>
                    </a:xfrm>
                    <a:prstGeom prst="rect">
                      <a:avLst/>
                    </a:prstGeom>
                    <a:noFill/>
                    <a:ln>
                      <a:noFill/>
                    </a:ln>
                  </pic:spPr>
                </pic:pic>
              </a:graphicData>
            </a:graphic>
          </wp:inline>
        </w:drawing>
      </w:r>
    </w:p>
    <w:p w14:paraId="72736508" w14:textId="77777777" w:rsidR="00443A22" w:rsidRDefault="00443A22" w:rsidP="00CB78C1">
      <w:pPr>
        <w:shd w:val="clear" w:color="auto" w:fill="FFFFFF"/>
        <w:rPr>
          <w:rFonts w:ascii="Calibri" w:hAnsi="Calibri" w:cs="Calibri"/>
          <w:color w:val="000000"/>
          <w:sz w:val="22"/>
          <w:szCs w:val="22"/>
        </w:rPr>
      </w:pPr>
    </w:p>
    <w:p w14:paraId="4087D4A8" w14:textId="46DE3118" w:rsidR="00CB78C1" w:rsidRDefault="00CB78C1" w:rsidP="00CB78C1">
      <w:pPr>
        <w:shd w:val="clear" w:color="auto" w:fill="FFFFFF"/>
        <w:rPr>
          <w:rFonts w:ascii="Calibri" w:hAnsi="Calibri" w:cs="Calibri"/>
          <w:color w:val="000000"/>
          <w:sz w:val="22"/>
          <w:szCs w:val="22"/>
        </w:rPr>
      </w:pPr>
      <w:r w:rsidRPr="00CB78C1">
        <w:rPr>
          <w:rFonts w:ascii="Calibri" w:hAnsi="Calibri" w:cs="Calibri"/>
          <w:color w:val="000000"/>
          <w:sz w:val="22"/>
          <w:szCs w:val="22"/>
        </w:rPr>
        <w:t>Scroll down and you will see various download options for various platforms.</w:t>
      </w:r>
      <w:r w:rsidRPr="00CB78C1">
        <w:rPr>
          <w:rFonts w:ascii="Calibri" w:hAnsi="Calibri" w:cs="Calibri"/>
          <w:color w:val="000000"/>
          <w:sz w:val="22"/>
          <w:szCs w:val="22"/>
        </w:rPr>
        <w:br/>
        <w:t xml:space="preserve">You will see two option, </w:t>
      </w:r>
      <w:r w:rsidR="00327AAA" w:rsidRPr="00CB78C1">
        <w:rPr>
          <w:rFonts w:ascii="Calibri" w:hAnsi="Calibri" w:cs="Calibri"/>
          <w:color w:val="000000"/>
          <w:sz w:val="22"/>
          <w:szCs w:val="22"/>
        </w:rPr>
        <w:t>32- and 64-bit</w:t>
      </w:r>
      <w:r w:rsidRPr="00CB78C1">
        <w:rPr>
          <w:rFonts w:ascii="Calibri" w:hAnsi="Calibri" w:cs="Calibri"/>
          <w:color w:val="000000"/>
          <w:sz w:val="22"/>
          <w:szCs w:val="22"/>
        </w:rPr>
        <w:t xml:space="preserve"> versions for download. You can choose either of them based on your system. Since the world is moving towards </w:t>
      </w:r>
      <w:r w:rsidR="00327AAA" w:rsidRPr="00CB78C1">
        <w:rPr>
          <w:rFonts w:ascii="Calibri" w:hAnsi="Calibri" w:cs="Calibri"/>
          <w:color w:val="000000"/>
          <w:sz w:val="22"/>
          <w:szCs w:val="22"/>
        </w:rPr>
        <w:t>64-bit</w:t>
      </w:r>
      <w:r w:rsidRPr="00CB78C1">
        <w:rPr>
          <w:rFonts w:ascii="Calibri" w:hAnsi="Calibri" w:cs="Calibri"/>
          <w:color w:val="000000"/>
          <w:sz w:val="22"/>
          <w:szCs w:val="22"/>
        </w:rPr>
        <w:t xml:space="preserve"> architecture, I use the </w:t>
      </w:r>
      <w:r w:rsidR="00327AAA" w:rsidRPr="00CB78C1">
        <w:rPr>
          <w:rFonts w:ascii="Calibri" w:hAnsi="Calibri" w:cs="Calibri"/>
          <w:color w:val="000000"/>
          <w:sz w:val="22"/>
          <w:szCs w:val="22"/>
        </w:rPr>
        <w:t>64-bit</w:t>
      </w:r>
      <w:r w:rsidRPr="00CB78C1">
        <w:rPr>
          <w:rFonts w:ascii="Calibri" w:hAnsi="Calibri" w:cs="Calibri"/>
          <w:color w:val="000000"/>
          <w:sz w:val="22"/>
          <w:szCs w:val="22"/>
        </w:rPr>
        <w:t xml:space="preserve"> version. File ending with i586.exe is the </w:t>
      </w:r>
      <w:r w:rsidR="00327AAA" w:rsidRPr="00CB78C1">
        <w:rPr>
          <w:rFonts w:ascii="Calibri" w:hAnsi="Calibri" w:cs="Calibri"/>
          <w:color w:val="000000"/>
          <w:sz w:val="22"/>
          <w:szCs w:val="22"/>
        </w:rPr>
        <w:t>32-bit</w:t>
      </w:r>
      <w:r w:rsidRPr="00CB78C1">
        <w:rPr>
          <w:rFonts w:ascii="Calibri" w:hAnsi="Calibri" w:cs="Calibri"/>
          <w:color w:val="000000"/>
          <w:sz w:val="22"/>
          <w:szCs w:val="22"/>
        </w:rPr>
        <w:t xml:space="preserve"> version </w:t>
      </w:r>
      <w:r w:rsidR="00327AAA" w:rsidRPr="00CB78C1">
        <w:rPr>
          <w:rFonts w:ascii="Calibri" w:hAnsi="Calibri" w:cs="Calibri"/>
          <w:color w:val="000000"/>
          <w:sz w:val="22"/>
          <w:szCs w:val="22"/>
        </w:rPr>
        <w:t>whereas</w:t>
      </w:r>
      <w:r w:rsidRPr="00CB78C1">
        <w:rPr>
          <w:rFonts w:ascii="Calibri" w:hAnsi="Calibri" w:cs="Calibri"/>
          <w:color w:val="000000"/>
          <w:sz w:val="22"/>
          <w:szCs w:val="22"/>
        </w:rPr>
        <w:t xml:space="preserve"> the file ending with x64 is the </w:t>
      </w:r>
      <w:r w:rsidR="00327AAA" w:rsidRPr="00CB78C1">
        <w:rPr>
          <w:rFonts w:ascii="Calibri" w:hAnsi="Calibri" w:cs="Calibri"/>
          <w:color w:val="000000"/>
          <w:sz w:val="22"/>
          <w:szCs w:val="22"/>
        </w:rPr>
        <w:t>64-bit</w:t>
      </w:r>
      <w:r w:rsidRPr="00CB78C1">
        <w:rPr>
          <w:rFonts w:ascii="Calibri" w:hAnsi="Calibri" w:cs="Calibri"/>
          <w:color w:val="000000"/>
          <w:sz w:val="22"/>
          <w:szCs w:val="22"/>
        </w:rPr>
        <w:t xml:space="preserve"> version.</w:t>
      </w:r>
    </w:p>
    <w:p w14:paraId="2453038A" w14:textId="77777777" w:rsidR="00327AAA" w:rsidRPr="00CB78C1" w:rsidRDefault="00327AAA" w:rsidP="00CB78C1">
      <w:pPr>
        <w:shd w:val="clear" w:color="auto" w:fill="FFFFFF"/>
        <w:rPr>
          <w:rFonts w:ascii="Calibri" w:hAnsi="Calibri" w:cs="Calibri"/>
          <w:color w:val="000000"/>
          <w:sz w:val="22"/>
          <w:szCs w:val="22"/>
        </w:rPr>
      </w:pPr>
    </w:p>
    <w:p w14:paraId="1D2AD3D3" w14:textId="3C260432" w:rsidR="00327AAA" w:rsidRDefault="00443A22" w:rsidP="00CB78C1">
      <w:pPr>
        <w:shd w:val="clear" w:color="auto" w:fill="FFFFFF"/>
        <w:rPr>
          <w:rFonts w:ascii="Arial" w:hAnsi="Arial" w:cs="Arial"/>
          <w:color w:val="111111"/>
          <w:sz w:val="27"/>
          <w:szCs w:val="27"/>
        </w:rPr>
      </w:pPr>
      <w:r w:rsidRPr="00CB78C1">
        <w:rPr>
          <w:rFonts w:ascii="Arial" w:hAnsi="Arial" w:cs="Arial"/>
          <w:noProof/>
          <w:color w:val="FF4400"/>
          <w:sz w:val="27"/>
          <w:szCs w:val="27"/>
        </w:rPr>
        <w:drawing>
          <wp:inline distT="0" distB="0" distL="0" distR="0" wp14:anchorId="48653EAA" wp14:editId="0F5E9FD2">
            <wp:extent cx="5935851" cy="3450590"/>
            <wp:effectExtent l="0" t="0" r="8255" b="0"/>
            <wp:docPr id="24" name="Picture 24" descr="Java JDK 8 download page ">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JDK 8 download page ">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8999" cy="3452420"/>
                    </a:xfrm>
                    <a:prstGeom prst="rect">
                      <a:avLst/>
                    </a:prstGeom>
                    <a:noFill/>
                    <a:ln>
                      <a:noFill/>
                    </a:ln>
                  </pic:spPr>
                </pic:pic>
              </a:graphicData>
            </a:graphic>
          </wp:inline>
        </w:drawing>
      </w:r>
    </w:p>
    <w:p w14:paraId="197BC1E4" w14:textId="77777777" w:rsidR="00443A22" w:rsidRDefault="00443A22" w:rsidP="00CB78C1">
      <w:pPr>
        <w:shd w:val="clear" w:color="auto" w:fill="FFFFFF"/>
        <w:rPr>
          <w:rFonts w:ascii="Arial" w:hAnsi="Arial" w:cs="Arial"/>
          <w:color w:val="111111"/>
          <w:sz w:val="27"/>
          <w:szCs w:val="27"/>
        </w:rPr>
      </w:pPr>
    </w:p>
    <w:p w14:paraId="1CAC5571" w14:textId="77777777" w:rsidR="00327AAA" w:rsidRDefault="00CB78C1" w:rsidP="00CB78C1">
      <w:pPr>
        <w:shd w:val="clear" w:color="auto" w:fill="FFFFFF"/>
        <w:rPr>
          <w:rFonts w:ascii="Calibri" w:hAnsi="Calibri" w:cs="Calibri"/>
          <w:color w:val="000000"/>
          <w:sz w:val="22"/>
          <w:szCs w:val="22"/>
        </w:rPr>
      </w:pPr>
      <w:r w:rsidRPr="00CB78C1">
        <w:rPr>
          <w:rFonts w:ascii="Calibri" w:hAnsi="Calibri" w:cs="Calibri"/>
          <w:color w:val="000000"/>
          <w:sz w:val="22"/>
          <w:szCs w:val="22"/>
        </w:rPr>
        <w:t xml:space="preserve">Click on the version you want to download which is </w:t>
      </w:r>
      <w:r w:rsidR="00327AAA" w:rsidRPr="00CB78C1">
        <w:rPr>
          <w:rFonts w:ascii="Calibri" w:hAnsi="Calibri" w:cs="Calibri"/>
          <w:color w:val="000000"/>
          <w:sz w:val="22"/>
          <w:szCs w:val="22"/>
        </w:rPr>
        <w:t>64-bit</w:t>
      </w:r>
      <w:r w:rsidRPr="00CB78C1">
        <w:rPr>
          <w:rFonts w:ascii="Calibri" w:hAnsi="Calibri" w:cs="Calibri"/>
          <w:color w:val="000000"/>
          <w:sz w:val="22"/>
          <w:szCs w:val="22"/>
        </w:rPr>
        <w:t xml:space="preserve"> version which in my case is jdk-8u241-windows-x64.exe</w:t>
      </w:r>
      <w:r w:rsidR="00327AAA">
        <w:rPr>
          <w:rFonts w:ascii="Calibri" w:hAnsi="Calibri" w:cs="Calibri"/>
          <w:color w:val="000000"/>
          <w:sz w:val="22"/>
          <w:szCs w:val="22"/>
        </w:rPr>
        <w:t>.</w:t>
      </w:r>
    </w:p>
    <w:p w14:paraId="0AA37DA3" w14:textId="2787B80B" w:rsidR="00CB78C1" w:rsidRPr="00CB78C1" w:rsidRDefault="00CB78C1" w:rsidP="00CB78C1">
      <w:pPr>
        <w:shd w:val="clear" w:color="auto" w:fill="FFFFFF"/>
        <w:rPr>
          <w:rFonts w:ascii="Calibri" w:hAnsi="Calibri" w:cs="Calibri"/>
          <w:color w:val="000000"/>
          <w:sz w:val="22"/>
          <w:szCs w:val="22"/>
        </w:rPr>
      </w:pPr>
      <w:r w:rsidRPr="00CB78C1">
        <w:rPr>
          <w:rFonts w:ascii="Calibri" w:hAnsi="Calibri" w:cs="Calibri"/>
          <w:color w:val="000000"/>
          <w:sz w:val="22"/>
          <w:szCs w:val="22"/>
        </w:rPr>
        <w:br/>
        <w:t xml:space="preserve">Go ahead, accept the </w:t>
      </w:r>
      <w:r w:rsidR="00327AAA" w:rsidRPr="00CB78C1">
        <w:rPr>
          <w:rFonts w:ascii="Calibri" w:hAnsi="Calibri" w:cs="Calibri"/>
          <w:color w:val="000000"/>
          <w:sz w:val="22"/>
          <w:szCs w:val="22"/>
        </w:rPr>
        <w:t>license</w:t>
      </w:r>
      <w:r w:rsidRPr="00CB78C1">
        <w:rPr>
          <w:rFonts w:ascii="Calibri" w:hAnsi="Calibri" w:cs="Calibri"/>
          <w:color w:val="000000"/>
          <w:sz w:val="22"/>
          <w:szCs w:val="22"/>
        </w:rPr>
        <w:t xml:space="preserve"> agreement and download the file.</w:t>
      </w:r>
    </w:p>
    <w:p w14:paraId="0F7E55C3" w14:textId="77777777" w:rsidR="00327AAA" w:rsidRDefault="00327AAA" w:rsidP="00327AAA">
      <w:pPr>
        <w:shd w:val="clear" w:color="auto" w:fill="FFFFFF"/>
        <w:rPr>
          <w:rFonts w:ascii="Calibri" w:hAnsi="Calibri" w:cs="Calibri"/>
          <w:color w:val="000000"/>
          <w:sz w:val="22"/>
          <w:szCs w:val="22"/>
        </w:rPr>
      </w:pPr>
    </w:p>
    <w:p w14:paraId="3D178D96" w14:textId="1FE6E836" w:rsidR="00CB78C1" w:rsidRPr="00CB78C1" w:rsidRDefault="00327AAA" w:rsidP="00327AAA">
      <w:pPr>
        <w:shd w:val="clear" w:color="auto" w:fill="FFFFFF"/>
        <w:rPr>
          <w:rFonts w:ascii="Calibri" w:hAnsi="Calibri" w:cs="Calibri"/>
          <w:color w:val="000000"/>
          <w:sz w:val="22"/>
          <w:szCs w:val="22"/>
        </w:rPr>
      </w:pPr>
      <w:r>
        <w:rPr>
          <w:rFonts w:ascii="Calibri" w:hAnsi="Calibri" w:cs="Calibri"/>
          <w:color w:val="000000"/>
          <w:sz w:val="22"/>
          <w:szCs w:val="22"/>
        </w:rPr>
        <w:lastRenderedPageBreak/>
        <w:t xml:space="preserve">Note: </w:t>
      </w:r>
      <w:r w:rsidR="00CB78C1" w:rsidRPr="00CB78C1">
        <w:rPr>
          <w:rFonts w:ascii="Calibri" w:hAnsi="Calibri" w:cs="Calibri"/>
          <w:color w:val="000000"/>
          <w:sz w:val="22"/>
          <w:szCs w:val="22"/>
        </w:rPr>
        <w:t xml:space="preserve">Oracle does not allow you to download older versions of Java such as Java 8 without registering with Oracle. That is </w:t>
      </w:r>
      <w:r>
        <w:rPr>
          <w:rFonts w:ascii="Calibri" w:hAnsi="Calibri" w:cs="Calibri"/>
          <w:color w:val="000000"/>
          <w:sz w:val="22"/>
          <w:szCs w:val="22"/>
        </w:rPr>
        <w:t>why we</w:t>
      </w:r>
      <w:r w:rsidR="00CB78C1" w:rsidRPr="00CB78C1">
        <w:rPr>
          <w:rFonts w:ascii="Calibri" w:hAnsi="Calibri" w:cs="Calibri"/>
          <w:color w:val="000000"/>
          <w:sz w:val="22"/>
          <w:szCs w:val="22"/>
        </w:rPr>
        <w:t xml:space="preserve"> </w:t>
      </w:r>
      <w:r w:rsidRPr="00CB78C1">
        <w:rPr>
          <w:rFonts w:ascii="Calibri" w:hAnsi="Calibri" w:cs="Calibri"/>
          <w:color w:val="000000"/>
          <w:sz w:val="22"/>
          <w:szCs w:val="22"/>
        </w:rPr>
        <w:t>must</w:t>
      </w:r>
      <w:r w:rsidR="00CB78C1" w:rsidRPr="00CB78C1">
        <w:rPr>
          <w:rFonts w:ascii="Calibri" w:hAnsi="Calibri" w:cs="Calibri"/>
          <w:color w:val="000000"/>
          <w:sz w:val="22"/>
          <w:szCs w:val="22"/>
        </w:rPr>
        <w:t xml:space="preserve"> create an account and login to be able to download.</w:t>
      </w:r>
    </w:p>
    <w:p w14:paraId="72E39794" w14:textId="77777777" w:rsidR="00327AAA" w:rsidRPr="00CB78C1" w:rsidRDefault="00327AAA" w:rsidP="00327AAA">
      <w:pPr>
        <w:shd w:val="clear" w:color="auto" w:fill="FFFFFF"/>
        <w:rPr>
          <w:rFonts w:ascii="Calibri" w:hAnsi="Calibri" w:cs="Calibri"/>
          <w:color w:val="000000"/>
          <w:sz w:val="22"/>
          <w:szCs w:val="22"/>
        </w:rPr>
      </w:pPr>
    </w:p>
    <w:p w14:paraId="0204329B" w14:textId="0427F080" w:rsidR="00327AAA" w:rsidRDefault="00443A22" w:rsidP="00327AAA">
      <w:pPr>
        <w:shd w:val="clear" w:color="auto" w:fill="FFFFFF"/>
        <w:rPr>
          <w:rFonts w:ascii="Calibri" w:hAnsi="Calibri" w:cs="Calibri"/>
          <w:color w:val="000000"/>
          <w:sz w:val="22"/>
          <w:szCs w:val="22"/>
        </w:rPr>
      </w:pPr>
      <w:r w:rsidRPr="00CB78C1">
        <w:rPr>
          <w:rFonts w:ascii="Arial" w:hAnsi="Arial" w:cs="Arial"/>
          <w:noProof/>
          <w:color w:val="FF4400"/>
          <w:sz w:val="27"/>
          <w:szCs w:val="27"/>
        </w:rPr>
        <w:drawing>
          <wp:inline distT="0" distB="0" distL="0" distR="0" wp14:anchorId="3EA8DAB9" wp14:editId="61549546">
            <wp:extent cx="5951220" cy="3282950"/>
            <wp:effectExtent l="0" t="0" r="0" b="0"/>
            <wp:docPr id="23" name="Picture 23" descr="Java JDK 8 - download - Licence Agreement">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JDK 8 - download - Licence Agreement">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4336" cy="3284669"/>
                    </a:xfrm>
                    <a:prstGeom prst="rect">
                      <a:avLst/>
                    </a:prstGeom>
                    <a:noFill/>
                    <a:ln>
                      <a:noFill/>
                    </a:ln>
                  </pic:spPr>
                </pic:pic>
              </a:graphicData>
            </a:graphic>
          </wp:inline>
        </w:drawing>
      </w:r>
    </w:p>
    <w:p w14:paraId="0B420AB6" w14:textId="77777777" w:rsidR="00443A22" w:rsidRDefault="00443A22" w:rsidP="00327AAA">
      <w:pPr>
        <w:shd w:val="clear" w:color="auto" w:fill="FFFFFF"/>
        <w:rPr>
          <w:rFonts w:ascii="Calibri" w:hAnsi="Calibri" w:cs="Calibri"/>
          <w:color w:val="000000"/>
          <w:sz w:val="22"/>
          <w:szCs w:val="22"/>
        </w:rPr>
      </w:pPr>
    </w:p>
    <w:p w14:paraId="783DAE63" w14:textId="7616111D" w:rsidR="00CB78C1" w:rsidRDefault="00CB78C1" w:rsidP="00327AAA">
      <w:pPr>
        <w:shd w:val="clear" w:color="auto" w:fill="FFFFFF"/>
        <w:rPr>
          <w:rFonts w:ascii="Calibri" w:hAnsi="Calibri" w:cs="Calibri"/>
          <w:color w:val="000000"/>
          <w:sz w:val="22"/>
          <w:szCs w:val="22"/>
        </w:rPr>
      </w:pPr>
      <w:r w:rsidRPr="00CB78C1">
        <w:rPr>
          <w:rFonts w:ascii="Calibri" w:hAnsi="Calibri" w:cs="Calibri"/>
          <w:color w:val="000000"/>
          <w:sz w:val="22"/>
          <w:szCs w:val="22"/>
        </w:rPr>
        <w:t>You will be asked to login to start the download. If you don’t have an Oracle account, you can create here.</w:t>
      </w:r>
    </w:p>
    <w:p w14:paraId="479B7734" w14:textId="77777777" w:rsidR="00327AAA" w:rsidRPr="00CB78C1" w:rsidRDefault="00327AAA" w:rsidP="00327AAA">
      <w:pPr>
        <w:shd w:val="clear" w:color="auto" w:fill="FFFFFF"/>
        <w:rPr>
          <w:rFonts w:ascii="Calibri" w:hAnsi="Calibri" w:cs="Calibri"/>
          <w:color w:val="000000"/>
          <w:sz w:val="22"/>
          <w:szCs w:val="22"/>
        </w:rPr>
      </w:pPr>
    </w:p>
    <w:p w14:paraId="101DF4A7" w14:textId="5E59CE74" w:rsidR="007E536F" w:rsidRDefault="00443A22" w:rsidP="00327AAA">
      <w:pPr>
        <w:rPr>
          <w:rFonts w:ascii="Calibri" w:hAnsi="Calibri" w:cs="Calibri"/>
          <w:color w:val="000000"/>
          <w:sz w:val="22"/>
          <w:szCs w:val="22"/>
        </w:rPr>
      </w:pPr>
      <w:r w:rsidRPr="00CB78C1">
        <w:rPr>
          <w:rFonts w:ascii="Arial" w:hAnsi="Arial" w:cs="Arial"/>
          <w:noProof/>
          <w:color w:val="FF4400"/>
          <w:sz w:val="27"/>
          <w:szCs w:val="27"/>
        </w:rPr>
        <w:drawing>
          <wp:inline distT="0" distB="0" distL="0" distR="0" wp14:anchorId="762D9A11" wp14:editId="764F7119">
            <wp:extent cx="5951350" cy="3786505"/>
            <wp:effectExtent l="0" t="0" r="0" b="4445"/>
            <wp:docPr id="22" name="Picture 22" descr="Oracle Login Page">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racle Login Page">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3344" cy="3787774"/>
                    </a:xfrm>
                    <a:prstGeom prst="rect">
                      <a:avLst/>
                    </a:prstGeom>
                    <a:noFill/>
                    <a:ln>
                      <a:noFill/>
                    </a:ln>
                  </pic:spPr>
                </pic:pic>
              </a:graphicData>
            </a:graphic>
          </wp:inline>
        </w:drawing>
      </w:r>
    </w:p>
    <w:p w14:paraId="36521547" w14:textId="77777777" w:rsidR="00443A22" w:rsidRDefault="00443A22" w:rsidP="00327AAA">
      <w:pPr>
        <w:rPr>
          <w:rFonts w:ascii="Calibri" w:hAnsi="Calibri" w:cs="Calibri"/>
          <w:color w:val="000000"/>
          <w:sz w:val="22"/>
          <w:szCs w:val="22"/>
        </w:rPr>
      </w:pPr>
    </w:p>
    <w:p w14:paraId="1110F7BF" w14:textId="60791538" w:rsidR="00CB78C1" w:rsidRPr="00CB78C1" w:rsidRDefault="007E536F" w:rsidP="00327AAA">
      <w:pPr>
        <w:rPr>
          <w:rFonts w:ascii="Calibri" w:hAnsi="Calibri" w:cs="Calibri"/>
          <w:color w:val="000000"/>
          <w:sz w:val="22"/>
          <w:szCs w:val="22"/>
        </w:rPr>
      </w:pPr>
      <w:r>
        <w:rPr>
          <w:rFonts w:ascii="Calibri" w:hAnsi="Calibri" w:cs="Calibri"/>
          <w:color w:val="000000"/>
          <w:sz w:val="22"/>
          <w:szCs w:val="22"/>
        </w:rPr>
        <w:t>2</w:t>
      </w:r>
      <w:r w:rsidR="00327AAA">
        <w:rPr>
          <w:rFonts w:ascii="Calibri" w:hAnsi="Calibri" w:cs="Calibri"/>
          <w:color w:val="000000"/>
          <w:sz w:val="22"/>
          <w:szCs w:val="22"/>
        </w:rPr>
        <w:t xml:space="preserve">) </w:t>
      </w:r>
      <w:r w:rsidR="00CB78C1" w:rsidRPr="00CB78C1">
        <w:rPr>
          <w:rFonts w:ascii="Calibri" w:hAnsi="Calibri" w:cs="Calibri"/>
          <w:color w:val="000000"/>
          <w:sz w:val="22"/>
          <w:szCs w:val="22"/>
        </w:rPr>
        <w:t>Step 2- Run the Installer</w:t>
      </w:r>
    </w:p>
    <w:p w14:paraId="52FD15E1" w14:textId="77777777" w:rsidR="00CB78C1" w:rsidRPr="00CB78C1" w:rsidRDefault="00CB78C1" w:rsidP="00CB78C1">
      <w:pPr>
        <w:shd w:val="clear" w:color="auto" w:fill="FFFFFF"/>
        <w:spacing w:after="465"/>
        <w:rPr>
          <w:rFonts w:ascii="Calibri" w:hAnsi="Calibri" w:cs="Calibri"/>
          <w:color w:val="000000"/>
          <w:sz w:val="22"/>
          <w:szCs w:val="22"/>
        </w:rPr>
      </w:pPr>
      <w:r w:rsidRPr="00CB78C1">
        <w:rPr>
          <w:rFonts w:ascii="Calibri" w:hAnsi="Calibri" w:cs="Calibri"/>
          <w:color w:val="000000"/>
          <w:sz w:val="22"/>
          <w:szCs w:val="22"/>
        </w:rPr>
        <w:t>To start the installation process, run the installer by double clicking it. You will see the installation wizard.</w:t>
      </w:r>
    </w:p>
    <w:p w14:paraId="4D4DD72A" w14:textId="6ADA93DB" w:rsidR="00327AAA" w:rsidRDefault="00443A22" w:rsidP="00CB78C1">
      <w:pPr>
        <w:shd w:val="clear" w:color="auto" w:fill="FFFFFF"/>
        <w:spacing w:after="465"/>
        <w:rPr>
          <w:rFonts w:ascii="Calibri" w:hAnsi="Calibri" w:cs="Calibri"/>
          <w:color w:val="000000"/>
          <w:sz w:val="22"/>
          <w:szCs w:val="22"/>
        </w:rPr>
      </w:pPr>
      <w:r w:rsidRPr="00CB78C1">
        <w:rPr>
          <w:rFonts w:ascii="Arial" w:hAnsi="Arial" w:cs="Arial"/>
          <w:noProof/>
          <w:color w:val="FF4400"/>
          <w:sz w:val="27"/>
          <w:szCs w:val="27"/>
        </w:rPr>
        <w:lastRenderedPageBreak/>
        <w:drawing>
          <wp:inline distT="0" distB="0" distL="0" distR="0" wp14:anchorId="5E672AE6" wp14:editId="03FA1400">
            <wp:extent cx="5966848" cy="3378835"/>
            <wp:effectExtent l="0" t="0" r="0" b="0"/>
            <wp:docPr id="21" name="Picture 21" descr="Java SE JDK 8 Installation Wizard">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SE JDK 8 Installation Wizard">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9959" cy="3380597"/>
                    </a:xfrm>
                    <a:prstGeom prst="rect">
                      <a:avLst/>
                    </a:prstGeom>
                    <a:noFill/>
                    <a:ln>
                      <a:noFill/>
                    </a:ln>
                  </pic:spPr>
                </pic:pic>
              </a:graphicData>
            </a:graphic>
          </wp:inline>
        </w:drawing>
      </w:r>
    </w:p>
    <w:p w14:paraId="6C61343C" w14:textId="77777777" w:rsidR="007E536F" w:rsidRDefault="00CB78C1" w:rsidP="007E536F">
      <w:pPr>
        <w:shd w:val="clear" w:color="auto" w:fill="FFFFFF"/>
        <w:spacing w:after="465"/>
        <w:rPr>
          <w:rFonts w:ascii="Calibri" w:hAnsi="Calibri" w:cs="Calibri"/>
          <w:color w:val="000000"/>
          <w:sz w:val="22"/>
          <w:szCs w:val="22"/>
        </w:rPr>
      </w:pPr>
      <w:r w:rsidRPr="00CB78C1">
        <w:rPr>
          <w:rFonts w:ascii="Calibri" w:hAnsi="Calibri" w:cs="Calibri"/>
          <w:color w:val="000000"/>
          <w:sz w:val="22"/>
          <w:szCs w:val="22"/>
        </w:rPr>
        <w:t>Click Next to continue</w:t>
      </w:r>
    </w:p>
    <w:p w14:paraId="58DA8F9B" w14:textId="3362B25C" w:rsidR="00CB78C1" w:rsidRPr="00CB78C1" w:rsidRDefault="007E536F" w:rsidP="007E536F">
      <w:pPr>
        <w:shd w:val="clear" w:color="auto" w:fill="FFFFFF"/>
        <w:spacing w:after="465"/>
        <w:rPr>
          <w:rFonts w:ascii="Calibri" w:hAnsi="Calibri" w:cs="Calibri"/>
          <w:color w:val="000000"/>
          <w:sz w:val="22"/>
          <w:szCs w:val="22"/>
        </w:rPr>
      </w:pPr>
      <w:r>
        <w:rPr>
          <w:rFonts w:ascii="Calibri" w:hAnsi="Calibri" w:cs="Calibri"/>
          <w:color w:val="000000"/>
          <w:sz w:val="22"/>
          <w:szCs w:val="22"/>
        </w:rPr>
        <w:t>3</w:t>
      </w:r>
      <w:r w:rsidR="00327AAA">
        <w:rPr>
          <w:rFonts w:ascii="Calibri" w:hAnsi="Calibri" w:cs="Calibri"/>
          <w:color w:val="000000"/>
          <w:sz w:val="22"/>
          <w:szCs w:val="22"/>
        </w:rPr>
        <w:t xml:space="preserve">) </w:t>
      </w:r>
      <w:r w:rsidR="00CB78C1" w:rsidRPr="00CB78C1">
        <w:rPr>
          <w:rFonts w:ascii="Calibri" w:hAnsi="Calibri" w:cs="Calibri"/>
          <w:color w:val="000000"/>
          <w:sz w:val="22"/>
          <w:szCs w:val="22"/>
        </w:rPr>
        <w:t>Step 3- Custom Setup</w:t>
      </w:r>
    </w:p>
    <w:p w14:paraId="53C40D97" w14:textId="77777777" w:rsidR="00CB78C1" w:rsidRPr="00CB78C1" w:rsidRDefault="00CB78C1" w:rsidP="00CB78C1">
      <w:pPr>
        <w:shd w:val="clear" w:color="auto" w:fill="FFFFFF"/>
        <w:spacing w:after="465"/>
        <w:rPr>
          <w:rFonts w:ascii="Calibri" w:hAnsi="Calibri" w:cs="Calibri"/>
          <w:color w:val="000000"/>
          <w:sz w:val="22"/>
          <w:szCs w:val="22"/>
        </w:rPr>
      </w:pPr>
      <w:r w:rsidRPr="00CB78C1">
        <w:rPr>
          <w:rFonts w:ascii="Calibri" w:hAnsi="Calibri" w:cs="Calibri"/>
          <w:color w:val="000000"/>
          <w:sz w:val="22"/>
          <w:szCs w:val="22"/>
        </w:rPr>
        <w:t>In this screen you can change certain installation defaults. I accept this as it is. You can change the installation directory if you want by clicking on change. Click next to continue.</w:t>
      </w:r>
    </w:p>
    <w:p w14:paraId="7AA2C478" w14:textId="34D5C651" w:rsidR="00327AAA" w:rsidRDefault="00443A22" w:rsidP="00327AAA">
      <w:pPr>
        <w:rPr>
          <w:rFonts w:ascii="Calibri" w:hAnsi="Calibri" w:cs="Calibri"/>
          <w:color w:val="000000"/>
          <w:sz w:val="22"/>
          <w:szCs w:val="22"/>
        </w:rPr>
      </w:pPr>
      <w:r w:rsidRPr="00CB78C1">
        <w:rPr>
          <w:rFonts w:ascii="Arial" w:hAnsi="Arial" w:cs="Arial"/>
          <w:noProof/>
          <w:color w:val="FF4400"/>
          <w:sz w:val="27"/>
          <w:szCs w:val="27"/>
        </w:rPr>
        <w:drawing>
          <wp:inline distT="0" distB="0" distL="0" distR="0" wp14:anchorId="52FA8CE6" wp14:editId="70FC2D64">
            <wp:extent cx="4773295" cy="3634105"/>
            <wp:effectExtent l="0" t="0" r="8255" b="4445"/>
            <wp:docPr id="20" name="Picture 20" descr="Java SE JDK 8 Installation Wizard - Custom Setup">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SE JDK 8 Installation Wizard - Custom Setup">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3295" cy="3634105"/>
                    </a:xfrm>
                    <a:prstGeom prst="rect">
                      <a:avLst/>
                    </a:prstGeom>
                    <a:noFill/>
                    <a:ln>
                      <a:noFill/>
                    </a:ln>
                  </pic:spPr>
                </pic:pic>
              </a:graphicData>
            </a:graphic>
          </wp:inline>
        </w:drawing>
      </w:r>
    </w:p>
    <w:p w14:paraId="0825D4F1" w14:textId="77777777" w:rsidR="00443A22" w:rsidRDefault="00443A22" w:rsidP="00327AAA">
      <w:pPr>
        <w:rPr>
          <w:rFonts w:ascii="Calibri" w:hAnsi="Calibri" w:cs="Calibri"/>
          <w:color w:val="000000"/>
          <w:sz w:val="22"/>
          <w:szCs w:val="22"/>
        </w:rPr>
      </w:pPr>
    </w:p>
    <w:p w14:paraId="668C00C7" w14:textId="586385FF" w:rsidR="00CB78C1" w:rsidRPr="00CB78C1" w:rsidRDefault="007E536F" w:rsidP="00327AAA">
      <w:pPr>
        <w:rPr>
          <w:rFonts w:ascii="Calibri" w:hAnsi="Calibri" w:cs="Calibri"/>
          <w:color w:val="000000"/>
          <w:sz w:val="22"/>
          <w:szCs w:val="22"/>
        </w:rPr>
      </w:pPr>
      <w:r>
        <w:rPr>
          <w:rFonts w:ascii="Calibri" w:hAnsi="Calibri" w:cs="Calibri"/>
          <w:color w:val="000000"/>
          <w:sz w:val="22"/>
          <w:szCs w:val="22"/>
        </w:rPr>
        <w:t>4</w:t>
      </w:r>
      <w:r w:rsidR="00327AAA">
        <w:rPr>
          <w:rFonts w:ascii="Calibri" w:hAnsi="Calibri" w:cs="Calibri"/>
          <w:color w:val="000000"/>
          <w:sz w:val="22"/>
          <w:szCs w:val="22"/>
        </w:rPr>
        <w:t xml:space="preserve">) </w:t>
      </w:r>
      <w:r w:rsidR="00CB78C1" w:rsidRPr="00CB78C1">
        <w:rPr>
          <w:rFonts w:ascii="Calibri" w:hAnsi="Calibri" w:cs="Calibri"/>
          <w:color w:val="000000"/>
          <w:sz w:val="22"/>
          <w:szCs w:val="22"/>
        </w:rPr>
        <w:t>Step 4 – Installation begins</w:t>
      </w:r>
    </w:p>
    <w:p w14:paraId="2406C89B" w14:textId="77777777" w:rsidR="00CB78C1" w:rsidRPr="00CB78C1" w:rsidRDefault="00CB78C1" w:rsidP="00CB78C1">
      <w:pPr>
        <w:shd w:val="clear" w:color="auto" w:fill="FFFFFF"/>
        <w:spacing w:after="465"/>
        <w:rPr>
          <w:rFonts w:ascii="Calibri" w:hAnsi="Calibri" w:cs="Calibri"/>
          <w:color w:val="000000"/>
          <w:sz w:val="22"/>
          <w:szCs w:val="22"/>
        </w:rPr>
      </w:pPr>
      <w:r w:rsidRPr="00CB78C1">
        <w:rPr>
          <w:rFonts w:ascii="Calibri" w:hAnsi="Calibri" w:cs="Calibri"/>
          <w:color w:val="000000"/>
          <w:sz w:val="22"/>
          <w:szCs w:val="22"/>
        </w:rPr>
        <w:t>You will see the installation begins</w:t>
      </w:r>
    </w:p>
    <w:p w14:paraId="2F111AB1" w14:textId="59C12583" w:rsidR="00327AAA" w:rsidRDefault="00443A22" w:rsidP="00CB78C1">
      <w:pPr>
        <w:shd w:val="clear" w:color="auto" w:fill="FFFFFF"/>
        <w:spacing w:after="465"/>
        <w:rPr>
          <w:rFonts w:ascii="Calibri" w:hAnsi="Calibri" w:cs="Calibri"/>
          <w:color w:val="000000"/>
          <w:sz w:val="22"/>
          <w:szCs w:val="22"/>
        </w:rPr>
      </w:pPr>
      <w:r w:rsidRPr="00CB78C1">
        <w:rPr>
          <w:rFonts w:ascii="Arial" w:hAnsi="Arial" w:cs="Arial"/>
          <w:noProof/>
          <w:color w:val="FF4400"/>
          <w:sz w:val="27"/>
          <w:szCs w:val="27"/>
        </w:rPr>
        <w:drawing>
          <wp:inline distT="0" distB="0" distL="0" distR="0" wp14:anchorId="61C8EBC1" wp14:editId="74092ACB">
            <wp:extent cx="4780915" cy="3657600"/>
            <wp:effectExtent l="0" t="0" r="635" b="0"/>
            <wp:docPr id="19" name="Picture 19" descr="Java SE JDK 8 Installation Progress">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SE JDK 8 Installation Progress">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0915" cy="3657600"/>
                    </a:xfrm>
                    <a:prstGeom prst="rect">
                      <a:avLst/>
                    </a:prstGeom>
                    <a:noFill/>
                    <a:ln>
                      <a:noFill/>
                    </a:ln>
                  </pic:spPr>
                </pic:pic>
              </a:graphicData>
            </a:graphic>
          </wp:inline>
        </w:drawing>
      </w:r>
    </w:p>
    <w:p w14:paraId="1E163551" w14:textId="55E78CCB" w:rsidR="00CB78C1" w:rsidRPr="00CB78C1" w:rsidRDefault="00CB78C1" w:rsidP="00CB78C1">
      <w:pPr>
        <w:shd w:val="clear" w:color="auto" w:fill="FFFFFF"/>
        <w:spacing w:after="465"/>
        <w:rPr>
          <w:rFonts w:ascii="Calibri" w:hAnsi="Calibri" w:cs="Calibri"/>
          <w:color w:val="000000"/>
          <w:sz w:val="22"/>
          <w:szCs w:val="22"/>
        </w:rPr>
      </w:pPr>
      <w:r w:rsidRPr="00CB78C1">
        <w:rPr>
          <w:rFonts w:ascii="Calibri" w:hAnsi="Calibri" w:cs="Calibri"/>
          <w:color w:val="000000"/>
          <w:sz w:val="22"/>
          <w:szCs w:val="22"/>
        </w:rPr>
        <w:t>You will be asked to specify the default installation folder for JRE. I accept the default and click next.</w:t>
      </w:r>
    </w:p>
    <w:p w14:paraId="1DC6AE37" w14:textId="22D49447" w:rsidR="00327AAA" w:rsidRDefault="00443A22" w:rsidP="00CB78C1">
      <w:pPr>
        <w:shd w:val="clear" w:color="auto" w:fill="FFFFFF"/>
        <w:spacing w:after="465"/>
        <w:rPr>
          <w:rFonts w:ascii="Calibri" w:hAnsi="Calibri" w:cs="Calibri"/>
          <w:color w:val="000000"/>
          <w:sz w:val="22"/>
          <w:szCs w:val="22"/>
        </w:rPr>
      </w:pPr>
      <w:r w:rsidRPr="00CB78C1">
        <w:rPr>
          <w:rFonts w:ascii="Arial" w:hAnsi="Arial" w:cs="Arial"/>
          <w:noProof/>
          <w:color w:val="FF4400"/>
          <w:sz w:val="27"/>
          <w:szCs w:val="27"/>
        </w:rPr>
        <w:drawing>
          <wp:inline distT="0" distB="0" distL="0" distR="0" wp14:anchorId="50492203" wp14:editId="72971BED">
            <wp:extent cx="5943600" cy="3364865"/>
            <wp:effectExtent l="0" t="0" r="0" b="6985"/>
            <wp:docPr id="18" name="Picture 18" descr="Java SE JDK 8 Installation - Specify JRE destination folder">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va SE JDK 8 Installation - Specify JRE destination folder">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6000" cy="3366224"/>
                    </a:xfrm>
                    <a:prstGeom prst="rect">
                      <a:avLst/>
                    </a:prstGeom>
                    <a:noFill/>
                    <a:ln>
                      <a:noFill/>
                    </a:ln>
                  </pic:spPr>
                </pic:pic>
              </a:graphicData>
            </a:graphic>
          </wp:inline>
        </w:drawing>
      </w:r>
    </w:p>
    <w:p w14:paraId="54CCB242" w14:textId="571313C9" w:rsidR="00CB78C1" w:rsidRPr="00CB78C1" w:rsidRDefault="00CB78C1" w:rsidP="00CB78C1">
      <w:pPr>
        <w:shd w:val="clear" w:color="auto" w:fill="FFFFFF"/>
        <w:spacing w:after="465"/>
        <w:rPr>
          <w:rFonts w:ascii="Calibri" w:hAnsi="Calibri" w:cs="Calibri"/>
          <w:color w:val="000000"/>
          <w:sz w:val="22"/>
          <w:szCs w:val="22"/>
        </w:rPr>
      </w:pPr>
      <w:r w:rsidRPr="00CB78C1">
        <w:rPr>
          <w:rFonts w:ascii="Calibri" w:hAnsi="Calibri" w:cs="Calibri"/>
          <w:color w:val="000000"/>
          <w:sz w:val="22"/>
          <w:szCs w:val="22"/>
        </w:rPr>
        <w:lastRenderedPageBreak/>
        <w:t xml:space="preserve">After this the installation will continue. Wait for </w:t>
      </w:r>
      <w:r w:rsidR="00327AAA" w:rsidRPr="00CB78C1">
        <w:rPr>
          <w:rFonts w:ascii="Calibri" w:hAnsi="Calibri" w:cs="Calibri"/>
          <w:color w:val="000000"/>
          <w:sz w:val="22"/>
          <w:szCs w:val="22"/>
        </w:rPr>
        <w:t>some time</w:t>
      </w:r>
      <w:r w:rsidRPr="00CB78C1">
        <w:rPr>
          <w:rFonts w:ascii="Calibri" w:hAnsi="Calibri" w:cs="Calibri"/>
          <w:color w:val="000000"/>
          <w:sz w:val="22"/>
          <w:szCs w:val="22"/>
        </w:rPr>
        <w:t xml:space="preserve"> for the installation process to complete.</w:t>
      </w:r>
    </w:p>
    <w:p w14:paraId="3F0536EB" w14:textId="4ED30163" w:rsidR="00327AAA" w:rsidRDefault="00443A22" w:rsidP="00CB78C1">
      <w:pPr>
        <w:shd w:val="clear" w:color="auto" w:fill="FFFFFF"/>
        <w:spacing w:after="465"/>
        <w:rPr>
          <w:rFonts w:ascii="Calibri" w:hAnsi="Calibri" w:cs="Calibri"/>
          <w:color w:val="000000"/>
          <w:sz w:val="22"/>
          <w:szCs w:val="22"/>
        </w:rPr>
      </w:pPr>
      <w:r w:rsidRPr="00CB78C1">
        <w:rPr>
          <w:rFonts w:ascii="Arial" w:hAnsi="Arial" w:cs="Arial"/>
          <w:noProof/>
          <w:color w:val="FF4400"/>
          <w:sz w:val="27"/>
          <w:szCs w:val="27"/>
        </w:rPr>
        <w:drawing>
          <wp:inline distT="0" distB="0" distL="0" distR="0" wp14:anchorId="0FE91307" wp14:editId="0ECDDD8A">
            <wp:extent cx="5943600" cy="3375660"/>
            <wp:effectExtent l="0" t="0" r="0" b="0"/>
            <wp:docPr id="17" name="Picture 17" descr="Java Installation Progres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Installation Progress">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7989" cy="3378153"/>
                    </a:xfrm>
                    <a:prstGeom prst="rect">
                      <a:avLst/>
                    </a:prstGeom>
                    <a:noFill/>
                    <a:ln>
                      <a:noFill/>
                    </a:ln>
                  </pic:spPr>
                </pic:pic>
              </a:graphicData>
            </a:graphic>
          </wp:inline>
        </w:drawing>
      </w:r>
    </w:p>
    <w:p w14:paraId="06CE15F0" w14:textId="022776CD" w:rsidR="00CB78C1" w:rsidRPr="00CB78C1" w:rsidRDefault="00CB78C1" w:rsidP="00CB78C1">
      <w:pPr>
        <w:shd w:val="clear" w:color="auto" w:fill="FFFFFF"/>
        <w:spacing w:after="465"/>
        <w:rPr>
          <w:rFonts w:ascii="Calibri" w:hAnsi="Calibri" w:cs="Calibri"/>
          <w:color w:val="000000"/>
          <w:sz w:val="22"/>
          <w:szCs w:val="22"/>
        </w:rPr>
      </w:pPr>
      <w:r w:rsidRPr="00CB78C1">
        <w:rPr>
          <w:rFonts w:ascii="Calibri" w:hAnsi="Calibri" w:cs="Calibri"/>
          <w:color w:val="000000"/>
          <w:sz w:val="22"/>
          <w:szCs w:val="22"/>
        </w:rPr>
        <w:t>Once the installation completes, you will see the Installation complete message.</w:t>
      </w:r>
    </w:p>
    <w:p w14:paraId="5F21BFCB" w14:textId="036A276C" w:rsidR="00327AAA" w:rsidRDefault="00443A22" w:rsidP="00CB78C1">
      <w:pPr>
        <w:shd w:val="clear" w:color="auto" w:fill="FFFFFF"/>
        <w:spacing w:after="465"/>
        <w:rPr>
          <w:rFonts w:ascii="Calibri" w:hAnsi="Calibri" w:cs="Calibri"/>
          <w:color w:val="000000"/>
          <w:sz w:val="22"/>
          <w:szCs w:val="22"/>
        </w:rPr>
      </w:pPr>
      <w:r w:rsidRPr="00CB78C1">
        <w:rPr>
          <w:rFonts w:ascii="Arial" w:hAnsi="Arial" w:cs="Arial"/>
          <w:noProof/>
          <w:color w:val="FF4400"/>
          <w:sz w:val="27"/>
          <w:szCs w:val="27"/>
        </w:rPr>
        <w:drawing>
          <wp:inline distT="0" distB="0" distL="0" distR="0" wp14:anchorId="1A770938" wp14:editId="63A9588C">
            <wp:extent cx="4765675" cy="3649980"/>
            <wp:effectExtent l="0" t="0" r="0" b="7620"/>
            <wp:docPr id="16" name="Picture 16" descr="Java SE JDK 8 - Installation Complete">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va SE JDK 8 - Installation Complete">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5675" cy="3649980"/>
                    </a:xfrm>
                    <a:prstGeom prst="rect">
                      <a:avLst/>
                    </a:prstGeom>
                    <a:noFill/>
                    <a:ln>
                      <a:noFill/>
                    </a:ln>
                  </pic:spPr>
                </pic:pic>
              </a:graphicData>
            </a:graphic>
          </wp:inline>
        </w:drawing>
      </w:r>
    </w:p>
    <w:p w14:paraId="298B7916" w14:textId="77777777" w:rsidR="00327AAA" w:rsidRDefault="00CB78C1" w:rsidP="00327AAA">
      <w:pPr>
        <w:shd w:val="clear" w:color="auto" w:fill="FFFFFF"/>
        <w:spacing w:after="465"/>
        <w:rPr>
          <w:rFonts w:ascii="Calibri" w:hAnsi="Calibri" w:cs="Calibri"/>
          <w:color w:val="000000"/>
          <w:sz w:val="22"/>
          <w:szCs w:val="22"/>
        </w:rPr>
      </w:pPr>
      <w:r w:rsidRPr="00CB78C1">
        <w:rPr>
          <w:rFonts w:ascii="Calibri" w:hAnsi="Calibri" w:cs="Calibri"/>
          <w:color w:val="000000"/>
          <w:sz w:val="22"/>
          <w:szCs w:val="22"/>
        </w:rPr>
        <w:t>Click on close to complete the installation.</w:t>
      </w:r>
    </w:p>
    <w:p w14:paraId="1EF1C0CE" w14:textId="315C18AE" w:rsidR="007E536F" w:rsidRDefault="007E536F" w:rsidP="007E536F">
      <w:pPr>
        <w:shd w:val="clear" w:color="auto" w:fill="FFFFFF"/>
        <w:spacing w:after="465"/>
        <w:rPr>
          <w:rFonts w:ascii="Calibri" w:hAnsi="Calibri" w:cs="Calibri"/>
          <w:color w:val="000000"/>
          <w:sz w:val="22"/>
          <w:szCs w:val="22"/>
        </w:rPr>
      </w:pPr>
      <w:r>
        <w:rPr>
          <w:rFonts w:ascii="Calibri" w:hAnsi="Calibri" w:cs="Calibri"/>
          <w:color w:val="000000"/>
          <w:sz w:val="22"/>
          <w:szCs w:val="22"/>
        </w:rPr>
        <w:lastRenderedPageBreak/>
        <w:t xml:space="preserve">5) </w:t>
      </w:r>
      <w:r w:rsidR="00CB78C1" w:rsidRPr="00CB78C1">
        <w:rPr>
          <w:rFonts w:ascii="Calibri" w:hAnsi="Calibri" w:cs="Calibri"/>
          <w:color w:val="000000"/>
          <w:sz w:val="22"/>
          <w:szCs w:val="22"/>
        </w:rPr>
        <w:t>Step 5- Check the version of Java installed</w:t>
      </w:r>
      <w:r>
        <w:rPr>
          <w:rFonts w:ascii="Calibri" w:hAnsi="Calibri" w:cs="Calibri"/>
          <w:color w:val="000000"/>
          <w:sz w:val="22"/>
          <w:szCs w:val="22"/>
        </w:rPr>
        <w:t xml:space="preserve">, </w:t>
      </w:r>
      <w:r w:rsidRPr="00CB78C1">
        <w:rPr>
          <w:rFonts w:ascii="Calibri" w:hAnsi="Calibri" w:cs="Calibri"/>
          <w:color w:val="000000"/>
          <w:sz w:val="22"/>
          <w:szCs w:val="22"/>
        </w:rPr>
        <w:t>go</w:t>
      </w:r>
      <w:r w:rsidR="00CB78C1" w:rsidRPr="00CB78C1">
        <w:rPr>
          <w:rFonts w:ascii="Calibri" w:hAnsi="Calibri" w:cs="Calibri"/>
          <w:color w:val="000000"/>
          <w:sz w:val="22"/>
          <w:szCs w:val="22"/>
        </w:rPr>
        <w:t xml:space="preserve"> to windows terminal </w:t>
      </w:r>
      <w:bookmarkStart w:id="8" w:name="_GoBack"/>
      <w:proofErr w:type="spellStart"/>
      <w:r w:rsidR="00CB78C1" w:rsidRPr="005176C8">
        <w:rPr>
          <w:rFonts w:ascii="Calibri" w:hAnsi="Calibri" w:cs="Calibri"/>
          <w:b/>
          <w:bCs/>
          <w:color w:val="000000"/>
          <w:sz w:val="22"/>
          <w:szCs w:val="22"/>
        </w:rPr>
        <w:t>cmd</w:t>
      </w:r>
      <w:proofErr w:type="spellEnd"/>
      <w:r w:rsidR="00CB78C1" w:rsidRPr="00CB78C1">
        <w:rPr>
          <w:rFonts w:ascii="Calibri" w:hAnsi="Calibri" w:cs="Calibri"/>
          <w:color w:val="000000"/>
          <w:sz w:val="22"/>
          <w:szCs w:val="22"/>
        </w:rPr>
        <w:t xml:space="preserve"> </w:t>
      </w:r>
      <w:bookmarkEnd w:id="8"/>
      <w:r w:rsidR="00CB78C1" w:rsidRPr="00CB78C1">
        <w:rPr>
          <w:rFonts w:ascii="Calibri" w:hAnsi="Calibri" w:cs="Calibri"/>
          <w:color w:val="000000"/>
          <w:sz w:val="22"/>
          <w:szCs w:val="22"/>
        </w:rPr>
        <w:t>and run the command</w:t>
      </w:r>
      <w:r>
        <w:rPr>
          <w:rFonts w:ascii="Calibri" w:hAnsi="Calibri" w:cs="Calibri"/>
          <w:color w:val="000000"/>
          <w:sz w:val="22"/>
          <w:szCs w:val="22"/>
        </w:rPr>
        <w:t>:</w:t>
      </w:r>
    </w:p>
    <w:p w14:paraId="15B12317" w14:textId="210A52EC" w:rsidR="007E536F" w:rsidRDefault="00CB78C1" w:rsidP="00CB78C1">
      <w:pPr>
        <w:shd w:val="clear" w:color="auto" w:fill="FFFFFF"/>
        <w:spacing w:after="465"/>
        <w:rPr>
          <w:rFonts w:ascii="Calibri" w:hAnsi="Calibri" w:cs="Calibri"/>
          <w:color w:val="000000"/>
          <w:sz w:val="22"/>
          <w:szCs w:val="22"/>
        </w:rPr>
      </w:pPr>
      <w:r w:rsidRPr="00CB78C1">
        <w:rPr>
          <w:rFonts w:ascii="Calibri" w:hAnsi="Calibri" w:cs="Calibri"/>
          <w:b/>
          <w:bCs/>
          <w:color w:val="000000"/>
          <w:sz w:val="22"/>
          <w:szCs w:val="22"/>
          <w:highlight w:val="yellow"/>
        </w:rPr>
        <w:t>java -version</w:t>
      </w:r>
      <w:r w:rsidRPr="00CB78C1">
        <w:rPr>
          <w:rFonts w:ascii="Calibri" w:hAnsi="Calibri" w:cs="Calibri"/>
          <w:color w:val="000000"/>
          <w:sz w:val="22"/>
          <w:szCs w:val="22"/>
        </w:rPr>
        <w:t> to check the version of Java installed.</w:t>
      </w:r>
    </w:p>
    <w:p w14:paraId="5BBEDF5A" w14:textId="770F0148" w:rsidR="00CB78C1" w:rsidRPr="00CB78C1" w:rsidRDefault="00CB78C1" w:rsidP="00CB78C1">
      <w:pPr>
        <w:shd w:val="clear" w:color="auto" w:fill="FFFFFF"/>
        <w:spacing w:after="465"/>
        <w:rPr>
          <w:rFonts w:ascii="Calibri" w:hAnsi="Calibri" w:cs="Calibri"/>
          <w:color w:val="000000"/>
          <w:sz w:val="22"/>
          <w:szCs w:val="22"/>
        </w:rPr>
      </w:pPr>
      <w:r w:rsidRPr="00CB78C1">
        <w:rPr>
          <w:rFonts w:ascii="Calibri" w:hAnsi="Calibri" w:cs="Calibri"/>
          <w:color w:val="000000"/>
          <w:sz w:val="22"/>
          <w:szCs w:val="22"/>
        </w:rPr>
        <w:t>That’s it, now you have Java JDK installed on your system.</w:t>
      </w:r>
    </w:p>
    <w:p w14:paraId="394C655B" w14:textId="20E4E3D4" w:rsidR="007E536F" w:rsidRDefault="007E536F" w:rsidP="007E536F">
      <w:pPr>
        <w:pStyle w:val="Heading2"/>
      </w:pPr>
      <w:bookmarkStart w:id="9" w:name="_Toc72186821"/>
      <w:r>
        <w:t>Setup Environment Variables</w:t>
      </w:r>
      <w:bookmarkEnd w:id="9"/>
    </w:p>
    <w:p w14:paraId="49F61529" w14:textId="77777777" w:rsidR="00052FB0" w:rsidRDefault="00052FB0" w:rsidP="00052FB0">
      <w:pPr>
        <w:shd w:val="clear" w:color="auto" w:fill="FFFFFF"/>
        <w:spacing w:after="465"/>
        <w:rPr>
          <w:rFonts w:ascii="Calibri" w:hAnsi="Calibri" w:cs="Calibri"/>
          <w:color w:val="000000"/>
          <w:sz w:val="22"/>
          <w:szCs w:val="22"/>
        </w:rPr>
      </w:pPr>
    </w:p>
    <w:p w14:paraId="4BDF0588" w14:textId="00895E13" w:rsidR="00052FB0" w:rsidRPr="00052FB0" w:rsidRDefault="00052FB0" w:rsidP="00052FB0">
      <w:pPr>
        <w:pStyle w:val="ListParagraph"/>
        <w:numPr>
          <w:ilvl w:val="0"/>
          <w:numId w:val="14"/>
        </w:numPr>
        <w:shd w:val="clear" w:color="auto" w:fill="FFFFFF"/>
        <w:spacing w:after="465"/>
        <w:rPr>
          <w:rFonts w:ascii="Calibri" w:hAnsi="Calibri" w:cs="Calibri"/>
          <w:color w:val="000000"/>
          <w:sz w:val="22"/>
          <w:szCs w:val="22"/>
        </w:rPr>
      </w:pPr>
      <w:r w:rsidRPr="00052FB0">
        <w:rPr>
          <w:rFonts w:ascii="Calibri" w:hAnsi="Calibri" w:cs="Calibri"/>
          <w:color w:val="000000"/>
          <w:sz w:val="22"/>
          <w:szCs w:val="22"/>
        </w:rPr>
        <w:t>Open the Start Search, type in “env”, and choose “Edit the system environment variables”:</w:t>
      </w:r>
    </w:p>
    <w:p w14:paraId="10D0FD62" w14:textId="4DB8F6C0" w:rsidR="00052FB0" w:rsidRPr="00052FB0" w:rsidRDefault="00052FB0" w:rsidP="00052FB0">
      <w:pPr>
        <w:spacing w:before="100" w:beforeAutospacing="1" w:afterAutospacing="1"/>
        <w:ind w:left="720"/>
        <w:rPr>
          <w:rFonts w:ascii="Segoe UI" w:hAnsi="Segoe UI" w:cs="Segoe UI"/>
        </w:rPr>
      </w:pPr>
      <w:r w:rsidRPr="00052FB0">
        <w:rPr>
          <w:rFonts w:ascii="Segoe UI" w:hAnsi="Segoe UI" w:cs="Segoe UI"/>
          <w:noProof/>
          <w:color w:val="4078C0"/>
        </w:rPr>
        <w:drawing>
          <wp:inline distT="0" distB="0" distL="0" distR="0" wp14:anchorId="22CE031F" wp14:editId="0B59F71A">
            <wp:extent cx="2419350" cy="3634353"/>
            <wp:effectExtent l="0" t="0" r="0" b="4445"/>
            <wp:docPr id="33" name="Picture 33" descr="Screenshot of Start Search">
              <a:hlinkClick xmlns:a="http://schemas.openxmlformats.org/drawingml/2006/main" r:id="rId4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of Start Searc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57224" cy="3691248"/>
                    </a:xfrm>
                    <a:prstGeom prst="rect">
                      <a:avLst/>
                    </a:prstGeom>
                    <a:noFill/>
                    <a:ln>
                      <a:noFill/>
                    </a:ln>
                  </pic:spPr>
                </pic:pic>
              </a:graphicData>
            </a:graphic>
          </wp:inline>
        </w:drawing>
      </w:r>
    </w:p>
    <w:p w14:paraId="16844B2F" w14:textId="02B82C1D" w:rsidR="00052FB0" w:rsidRPr="00052FB0" w:rsidRDefault="00052FB0" w:rsidP="00052FB0">
      <w:pPr>
        <w:pStyle w:val="ListParagraph"/>
        <w:numPr>
          <w:ilvl w:val="0"/>
          <w:numId w:val="14"/>
        </w:numPr>
        <w:shd w:val="clear" w:color="auto" w:fill="FFFFFF"/>
        <w:spacing w:after="465"/>
        <w:rPr>
          <w:rFonts w:ascii="Calibri" w:hAnsi="Calibri" w:cs="Calibri"/>
          <w:color w:val="000000"/>
          <w:sz w:val="22"/>
          <w:szCs w:val="22"/>
        </w:rPr>
      </w:pPr>
      <w:r w:rsidRPr="00052FB0">
        <w:rPr>
          <w:rFonts w:ascii="Calibri" w:hAnsi="Calibri" w:cs="Calibri"/>
          <w:color w:val="000000"/>
          <w:sz w:val="22"/>
          <w:szCs w:val="22"/>
        </w:rPr>
        <w:t>Click the “Environment Variables…” button.</w:t>
      </w:r>
    </w:p>
    <w:p w14:paraId="6E811772" w14:textId="77777777" w:rsidR="00052FB0" w:rsidRPr="00052FB0" w:rsidRDefault="00052FB0" w:rsidP="00052FB0">
      <w:pPr>
        <w:pStyle w:val="ListParagraph"/>
        <w:spacing w:before="100" w:beforeAutospacing="1" w:afterAutospacing="1"/>
        <w:rPr>
          <w:rFonts w:ascii="Segoe UI" w:hAnsi="Segoe UI" w:cs="Segoe UI"/>
        </w:rPr>
      </w:pPr>
    </w:p>
    <w:p w14:paraId="21B6703D" w14:textId="30082CAE" w:rsidR="00052FB0" w:rsidRDefault="00052FB0" w:rsidP="00052FB0">
      <w:pPr>
        <w:pStyle w:val="ListParagraph"/>
        <w:spacing w:before="100" w:beforeAutospacing="1" w:afterAutospacing="1"/>
        <w:rPr>
          <w:rFonts w:ascii="Segoe UI" w:hAnsi="Segoe UI" w:cs="Segoe UI"/>
        </w:rPr>
      </w:pPr>
      <w:r w:rsidRPr="00052FB0">
        <w:rPr>
          <w:rFonts w:ascii="Segoe UI" w:hAnsi="Segoe UI" w:cs="Segoe UI"/>
          <w:noProof/>
          <w:color w:val="4078C0"/>
        </w:rPr>
        <w:lastRenderedPageBreak/>
        <w:drawing>
          <wp:inline distT="0" distB="0" distL="0" distR="0" wp14:anchorId="46255FC3" wp14:editId="22D78798">
            <wp:extent cx="2502358" cy="2621852"/>
            <wp:effectExtent l="0" t="0" r="0" b="7620"/>
            <wp:docPr id="32" name="Picture 32" descr="Screenshot of System Properties">
              <a:hlinkClick xmlns:a="http://schemas.openxmlformats.org/drawingml/2006/main" r:id="rId4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of System Properti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35476" cy="2656552"/>
                    </a:xfrm>
                    <a:prstGeom prst="rect">
                      <a:avLst/>
                    </a:prstGeom>
                    <a:noFill/>
                    <a:ln>
                      <a:noFill/>
                    </a:ln>
                  </pic:spPr>
                </pic:pic>
              </a:graphicData>
            </a:graphic>
          </wp:inline>
        </w:drawing>
      </w:r>
    </w:p>
    <w:p w14:paraId="44A6E933" w14:textId="77777777" w:rsidR="00052FB0" w:rsidRPr="00052FB0" w:rsidRDefault="00052FB0" w:rsidP="00052FB0">
      <w:pPr>
        <w:pStyle w:val="ListParagraph"/>
        <w:spacing w:before="100" w:beforeAutospacing="1" w:afterAutospacing="1"/>
        <w:rPr>
          <w:rFonts w:ascii="Segoe UI" w:hAnsi="Segoe UI" w:cs="Segoe UI"/>
        </w:rPr>
      </w:pPr>
    </w:p>
    <w:p w14:paraId="4E18F617" w14:textId="361C4612" w:rsidR="00794127" w:rsidRDefault="00794127" w:rsidP="00794127">
      <w:pPr>
        <w:shd w:val="clear" w:color="auto" w:fill="FFFFFF"/>
        <w:spacing w:after="465"/>
        <w:rPr>
          <w:rFonts w:ascii="Calibri" w:hAnsi="Calibri" w:cs="Calibri"/>
          <w:color w:val="000000"/>
          <w:sz w:val="22"/>
          <w:szCs w:val="22"/>
        </w:rPr>
      </w:pPr>
    </w:p>
    <w:p w14:paraId="75B90444" w14:textId="77777777" w:rsidR="00794127" w:rsidRPr="00794127" w:rsidRDefault="00794127" w:rsidP="00794127">
      <w:pPr>
        <w:shd w:val="clear" w:color="auto" w:fill="FFFFFF"/>
        <w:spacing w:after="465"/>
        <w:rPr>
          <w:rFonts w:ascii="Calibri" w:hAnsi="Calibri" w:cs="Calibri"/>
          <w:color w:val="000000"/>
          <w:sz w:val="22"/>
          <w:szCs w:val="22"/>
        </w:rPr>
      </w:pPr>
    </w:p>
    <w:p w14:paraId="649859C0" w14:textId="2E5FD68D" w:rsidR="00794127" w:rsidRDefault="00794127" w:rsidP="00052FB0">
      <w:pPr>
        <w:pStyle w:val="ListParagraph"/>
        <w:numPr>
          <w:ilvl w:val="0"/>
          <w:numId w:val="14"/>
        </w:numPr>
        <w:shd w:val="clear" w:color="auto" w:fill="FFFFFF"/>
        <w:spacing w:after="465"/>
        <w:rPr>
          <w:rFonts w:ascii="Calibri" w:hAnsi="Calibri" w:cs="Calibri"/>
          <w:color w:val="000000"/>
          <w:sz w:val="22"/>
          <w:szCs w:val="22"/>
        </w:rPr>
      </w:pPr>
      <w:r>
        <w:rPr>
          <w:rFonts w:ascii="Calibri" w:hAnsi="Calibri" w:cs="Calibri"/>
          <w:color w:val="000000"/>
          <w:sz w:val="22"/>
          <w:szCs w:val="22"/>
        </w:rPr>
        <w:t>Under System variables, click on New button</w:t>
      </w:r>
    </w:p>
    <w:p w14:paraId="686A51A9" w14:textId="51CB9C7B" w:rsidR="00794127" w:rsidRDefault="00794127" w:rsidP="00794127">
      <w:pPr>
        <w:pStyle w:val="ListParagraph"/>
        <w:shd w:val="clear" w:color="auto" w:fill="FFFFFF"/>
        <w:spacing w:after="465"/>
        <w:rPr>
          <w:rFonts w:ascii="Calibri" w:hAnsi="Calibri" w:cs="Calibri"/>
          <w:color w:val="000000"/>
          <w:sz w:val="22"/>
          <w:szCs w:val="22"/>
        </w:rPr>
      </w:pPr>
    </w:p>
    <w:p w14:paraId="0B3EFD98" w14:textId="18D398BB" w:rsidR="00794127" w:rsidRDefault="00794127" w:rsidP="00794127">
      <w:pPr>
        <w:pStyle w:val="ListParagraph"/>
        <w:shd w:val="clear" w:color="auto" w:fill="FFFFFF"/>
        <w:spacing w:after="465"/>
        <w:rPr>
          <w:rFonts w:ascii="Calibri" w:hAnsi="Calibri" w:cs="Calibri"/>
          <w:color w:val="000000"/>
          <w:sz w:val="22"/>
          <w:szCs w:val="22"/>
        </w:rPr>
      </w:pPr>
      <w:r>
        <w:rPr>
          <w:noProof/>
        </w:rPr>
        <w:drawing>
          <wp:inline distT="0" distB="0" distL="0" distR="0" wp14:anchorId="18BDC36A" wp14:editId="4D9CF0ED">
            <wp:extent cx="2967926" cy="3291135"/>
            <wp:effectExtent l="0" t="0" r="444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79151" cy="3303583"/>
                    </a:xfrm>
                    <a:prstGeom prst="rect">
                      <a:avLst/>
                    </a:prstGeom>
                  </pic:spPr>
                </pic:pic>
              </a:graphicData>
            </a:graphic>
          </wp:inline>
        </w:drawing>
      </w:r>
    </w:p>
    <w:p w14:paraId="0896EF3D" w14:textId="77777777" w:rsidR="00794127" w:rsidRDefault="00794127" w:rsidP="00794127">
      <w:pPr>
        <w:pStyle w:val="ListParagraph"/>
        <w:shd w:val="clear" w:color="auto" w:fill="FFFFFF"/>
        <w:spacing w:after="465"/>
        <w:rPr>
          <w:rFonts w:ascii="Calibri" w:hAnsi="Calibri" w:cs="Calibri"/>
          <w:color w:val="000000"/>
          <w:sz w:val="22"/>
          <w:szCs w:val="22"/>
        </w:rPr>
      </w:pPr>
    </w:p>
    <w:p w14:paraId="74D6D079" w14:textId="55E59BD7" w:rsidR="00052FB0" w:rsidRDefault="00052FB0" w:rsidP="00052FB0">
      <w:pPr>
        <w:pStyle w:val="ListParagraph"/>
        <w:numPr>
          <w:ilvl w:val="0"/>
          <w:numId w:val="14"/>
        </w:numPr>
        <w:shd w:val="clear" w:color="auto" w:fill="FFFFFF"/>
        <w:spacing w:after="465"/>
        <w:rPr>
          <w:rFonts w:ascii="Calibri" w:hAnsi="Calibri" w:cs="Calibri"/>
          <w:color w:val="000000"/>
          <w:sz w:val="22"/>
          <w:szCs w:val="22"/>
        </w:rPr>
      </w:pPr>
      <w:r w:rsidRPr="00052FB0">
        <w:rPr>
          <w:rFonts w:ascii="Calibri" w:hAnsi="Calibri" w:cs="Calibri"/>
          <w:color w:val="000000"/>
          <w:sz w:val="22"/>
          <w:szCs w:val="22"/>
        </w:rPr>
        <w:t>Create new JAVA_HOME and M</w:t>
      </w:r>
      <w:r w:rsidR="00794127">
        <w:rPr>
          <w:rFonts w:ascii="Calibri" w:hAnsi="Calibri" w:cs="Calibri"/>
          <w:color w:val="000000"/>
          <w:sz w:val="22"/>
          <w:szCs w:val="22"/>
        </w:rPr>
        <w:t>2</w:t>
      </w:r>
      <w:r w:rsidRPr="00052FB0">
        <w:rPr>
          <w:rFonts w:ascii="Calibri" w:hAnsi="Calibri" w:cs="Calibri"/>
          <w:color w:val="000000"/>
          <w:sz w:val="22"/>
          <w:szCs w:val="22"/>
        </w:rPr>
        <w:t>_HOME variables like below</w:t>
      </w:r>
    </w:p>
    <w:p w14:paraId="70089516" w14:textId="77777777" w:rsidR="00052FB0" w:rsidRPr="00794127" w:rsidRDefault="00052FB0" w:rsidP="00794127">
      <w:pPr>
        <w:pStyle w:val="ListParagraph"/>
        <w:shd w:val="clear" w:color="auto" w:fill="FFFFFF"/>
        <w:spacing w:after="465"/>
        <w:rPr>
          <w:rFonts w:ascii="Calibri" w:hAnsi="Calibri" w:cs="Calibri"/>
          <w:color w:val="000000"/>
          <w:sz w:val="22"/>
          <w:szCs w:val="22"/>
        </w:rPr>
      </w:pPr>
    </w:p>
    <w:p w14:paraId="144C52D3" w14:textId="480CC0D6" w:rsidR="00052FB0" w:rsidRDefault="00052FB0" w:rsidP="00052FB0">
      <w:pPr>
        <w:pStyle w:val="ListParagraph"/>
        <w:shd w:val="clear" w:color="auto" w:fill="FFFFFF"/>
        <w:spacing w:after="465"/>
        <w:rPr>
          <w:rFonts w:ascii="Calibri" w:hAnsi="Calibri" w:cs="Calibri"/>
          <w:color w:val="000000"/>
          <w:sz w:val="22"/>
          <w:szCs w:val="22"/>
        </w:rPr>
      </w:pPr>
      <w:r w:rsidRPr="00052FB0">
        <w:rPr>
          <w:rFonts w:ascii="Calibri" w:hAnsi="Calibri" w:cs="Calibri"/>
          <w:color w:val="000000"/>
          <w:sz w:val="22"/>
          <w:szCs w:val="22"/>
          <w:highlight w:val="yellow"/>
        </w:rPr>
        <w:t>JAVA_HOME</w:t>
      </w:r>
      <w:r w:rsidRPr="00052FB0">
        <w:rPr>
          <w:rFonts w:ascii="Calibri" w:hAnsi="Calibri" w:cs="Calibri"/>
          <w:color w:val="000000"/>
          <w:sz w:val="22"/>
          <w:szCs w:val="22"/>
        </w:rPr>
        <w:t xml:space="preserve">: C:\Program Files\Java\jdk1.8.0_241 (Path till JDK folder only not bin folder) </w:t>
      </w:r>
    </w:p>
    <w:p w14:paraId="2C4E9C99" w14:textId="5EDA5EAA" w:rsidR="00052FB0" w:rsidRDefault="00052FB0" w:rsidP="00052FB0">
      <w:pPr>
        <w:pStyle w:val="ListParagraph"/>
        <w:shd w:val="clear" w:color="auto" w:fill="FFFFFF"/>
        <w:spacing w:after="465"/>
        <w:rPr>
          <w:rFonts w:ascii="Calibri" w:hAnsi="Calibri" w:cs="Calibri"/>
          <w:color w:val="000000"/>
          <w:sz w:val="22"/>
          <w:szCs w:val="22"/>
        </w:rPr>
      </w:pPr>
    </w:p>
    <w:p w14:paraId="7A6E8BBA" w14:textId="2E3DF8D0" w:rsidR="00052FB0" w:rsidRDefault="00794127" w:rsidP="00052FB0">
      <w:pPr>
        <w:pStyle w:val="ListParagraph"/>
        <w:shd w:val="clear" w:color="auto" w:fill="FFFFFF"/>
        <w:spacing w:after="465"/>
        <w:rPr>
          <w:rFonts w:ascii="Calibri" w:hAnsi="Calibri" w:cs="Calibri"/>
          <w:color w:val="000000"/>
          <w:sz w:val="22"/>
          <w:szCs w:val="22"/>
        </w:rPr>
      </w:pPr>
      <w:r>
        <w:rPr>
          <w:noProof/>
        </w:rPr>
        <w:lastRenderedPageBreak/>
        <w:drawing>
          <wp:inline distT="0" distB="0" distL="0" distR="0" wp14:anchorId="756EC3C2" wp14:editId="3AF398E9">
            <wp:extent cx="5439906" cy="1592032"/>
            <wp:effectExtent l="0" t="0" r="889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76706" cy="1602802"/>
                    </a:xfrm>
                    <a:prstGeom prst="rect">
                      <a:avLst/>
                    </a:prstGeom>
                  </pic:spPr>
                </pic:pic>
              </a:graphicData>
            </a:graphic>
          </wp:inline>
        </w:drawing>
      </w:r>
    </w:p>
    <w:p w14:paraId="1A7F190F" w14:textId="77777777" w:rsidR="00794127" w:rsidRPr="00052FB0" w:rsidRDefault="00794127" w:rsidP="00052FB0">
      <w:pPr>
        <w:pStyle w:val="ListParagraph"/>
        <w:shd w:val="clear" w:color="auto" w:fill="FFFFFF"/>
        <w:spacing w:after="465"/>
        <w:rPr>
          <w:rFonts w:ascii="Calibri" w:hAnsi="Calibri" w:cs="Calibri"/>
          <w:color w:val="000000"/>
          <w:sz w:val="22"/>
          <w:szCs w:val="22"/>
        </w:rPr>
      </w:pPr>
    </w:p>
    <w:p w14:paraId="743DF176" w14:textId="22D8901D" w:rsidR="00052FB0" w:rsidRDefault="00052FB0" w:rsidP="00052FB0">
      <w:pPr>
        <w:pStyle w:val="ListParagraph"/>
        <w:shd w:val="clear" w:color="auto" w:fill="FFFFFF"/>
        <w:spacing w:after="465"/>
        <w:rPr>
          <w:rFonts w:ascii="Calibri" w:hAnsi="Calibri" w:cs="Calibri"/>
          <w:color w:val="000000"/>
          <w:sz w:val="22"/>
          <w:szCs w:val="22"/>
        </w:rPr>
      </w:pPr>
      <w:r w:rsidRPr="00052FB0">
        <w:rPr>
          <w:rFonts w:ascii="Calibri" w:hAnsi="Calibri" w:cs="Calibri"/>
          <w:color w:val="000000"/>
          <w:sz w:val="22"/>
          <w:szCs w:val="22"/>
          <w:highlight w:val="yellow"/>
        </w:rPr>
        <w:t>M</w:t>
      </w:r>
      <w:r w:rsidR="00794127">
        <w:rPr>
          <w:rFonts w:ascii="Calibri" w:hAnsi="Calibri" w:cs="Calibri"/>
          <w:color w:val="000000"/>
          <w:sz w:val="22"/>
          <w:szCs w:val="22"/>
          <w:highlight w:val="yellow"/>
        </w:rPr>
        <w:t>2</w:t>
      </w:r>
      <w:r w:rsidRPr="00052FB0">
        <w:rPr>
          <w:rFonts w:ascii="Calibri" w:hAnsi="Calibri" w:cs="Calibri"/>
          <w:color w:val="000000"/>
          <w:sz w:val="22"/>
          <w:szCs w:val="22"/>
          <w:highlight w:val="yellow"/>
        </w:rPr>
        <w:t>_HOME</w:t>
      </w:r>
      <w:r w:rsidRPr="00052FB0">
        <w:rPr>
          <w:rFonts w:ascii="Calibri" w:hAnsi="Calibri" w:cs="Calibri"/>
          <w:color w:val="000000"/>
          <w:sz w:val="22"/>
          <w:szCs w:val="22"/>
        </w:rPr>
        <w:t>: C:\Users\Amit Joshi\Downloads\apache-maven-3.8.1 (Path till here not bin folder)</w:t>
      </w:r>
    </w:p>
    <w:p w14:paraId="691D751C" w14:textId="2A22A570" w:rsidR="00794127" w:rsidRDefault="00794127" w:rsidP="00052FB0">
      <w:pPr>
        <w:pStyle w:val="ListParagraph"/>
        <w:shd w:val="clear" w:color="auto" w:fill="FFFFFF"/>
        <w:spacing w:after="465"/>
        <w:rPr>
          <w:rFonts w:ascii="Calibri" w:hAnsi="Calibri" w:cs="Calibri"/>
          <w:color w:val="000000"/>
          <w:sz w:val="22"/>
          <w:szCs w:val="22"/>
        </w:rPr>
      </w:pPr>
    </w:p>
    <w:p w14:paraId="0E31939B" w14:textId="3AD45212" w:rsidR="00794127" w:rsidRPr="00052FB0" w:rsidRDefault="00794127" w:rsidP="00052FB0">
      <w:pPr>
        <w:pStyle w:val="ListParagraph"/>
        <w:shd w:val="clear" w:color="auto" w:fill="FFFFFF"/>
        <w:spacing w:after="465"/>
        <w:rPr>
          <w:rFonts w:ascii="Calibri" w:hAnsi="Calibri" w:cs="Calibri"/>
          <w:color w:val="000000"/>
          <w:sz w:val="22"/>
          <w:szCs w:val="22"/>
        </w:rPr>
      </w:pPr>
      <w:r>
        <w:rPr>
          <w:noProof/>
        </w:rPr>
        <w:drawing>
          <wp:inline distT="0" distB="0" distL="0" distR="0" wp14:anchorId="7E5D4B49" wp14:editId="433A0920">
            <wp:extent cx="5439410" cy="1629410"/>
            <wp:effectExtent l="0" t="0" r="889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29821" cy="1656493"/>
                    </a:xfrm>
                    <a:prstGeom prst="rect">
                      <a:avLst/>
                    </a:prstGeom>
                  </pic:spPr>
                </pic:pic>
              </a:graphicData>
            </a:graphic>
          </wp:inline>
        </w:drawing>
      </w:r>
    </w:p>
    <w:p w14:paraId="2F6FB11E" w14:textId="77777777" w:rsidR="00794127" w:rsidRDefault="00794127" w:rsidP="00794127">
      <w:pPr>
        <w:pStyle w:val="ListParagraph"/>
        <w:shd w:val="clear" w:color="auto" w:fill="FFFFFF"/>
        <w:spacing w:after="465"/>
        <w:rPr>
          <w:rFonts w:ascii="Calibri" w:hAnsi="Calibri" w:cs="Calibri"/>
          <w:color w:val="000000"/>
          <w:sz w:val="22"/>
          <w:szCs w:val="22"/>
        </w:rPr>
      </w:pPr>
    </w:p>
    <w:p w14:paraId="33D8ADBD" w14:textId="6502FC8E" w:rsidR="00052FB0" w:rsidRDefault="00052FB0" w:rsidP="00794127">
      <w:pPr>
        <w:pStyle w:val="ListParagraph"/>
        <w:numPr>
          <w:ilvl w:val="0"/>
          <w:numId w:val="14"/>
        </w:numPr>
        <w:shd w:val="clear" w:color="auto" w:fill="FFFFFF"/>
        <w:spacing w:after="465"/>
        <w:rPr>
          <w:rFonts w:ascii="Calibri" w:hAnsi="Calibri" w:cs="Calibri"/>
          <w:color w:val="000000"/>
          <w:sz w:val="22"/>
          <w:szCs w:val="22"/>
        </w:rPr>
      </w:pPr>
      <w:r w:rsidRPr="00052FB0">
        <w:rPr>
          <w:rFonts w:ascii="Calibri" w:hAnsi="Calibri" w:cs="Calibri"/>
          <w:color w:val="000000"/>
          <w:sz w:val="22"/>
          <w:szCs w:val="22"/>
        </w:rPr>
        <w:t xml:space="preserve">Dismiss </w:t>
      </w:r>
      <w:r w:rsidR="00794127" w:rsidRPr="00052FB0">
        <w:rPr>
          <w:rFonts w:ascii="Calibri" w:hAnsi="Calibri" w:cs="Calibri"/>
          <w:color w:val="000000"/>
          <w:sz w:val="22"/>
          <w:szCs w:val="22"/>
        </w:rPr>
        <w:t>all</w:t>
      </w:r>
      <w:r w:rsidRPr="00052FB0">
        <w:rPr>
          <w:rFonts w:ascii="Calibri" w:hAnsi="Calibri" w:cs="Calibri"/>
          <w:color w:val="000000"/>
          <w:sz w:val="22"/>
          <w:szCs w:val="22"/>
        </w:rPr>
        <w:t xml:space="preserve"> the dialogs by choosing “OK”. Your changes are saved!</w:t>
      </w:r>
    </w:p>
    <w:p w14:paraId="3E9FB5E4" w14:textId="77777777" w:rsidR="00794127" w:rsidRDefault="00794127" w:rsidP="00794127">
      <w:pPr>
        <w:pStyle w:val="ListParagraph"/>
        <w:shd w:val="clear" w:color="auto" w:fill="FFFFFF"/>
        <w:spacing w:after="465"/>
        <w:rPr>
          <w:rFonts w:ascii="Calibri" w:hAnsi="Calibri" w:cs="Calibri"/>
          <w:color w:val="000000"/>
          <w:sz w:val="22"/>
          <w:szCs w:val="22"/>
        </w:rPr>
      </w:pPr>
    </w:p>
    <w:p w14:paraId="16A4EE1B" w14:textId="77777777" w:rsidR="00794127" w:rsidRDefault="00794127" w:rsidP="00794127">
      <w:pPr>
        <w:pStyle w:val="ListParagraph"/>
        <w:numPr>
          <w:ilvl w:val="0"/>
          <w:numId w:val="14"/>
        </w:numPr>
        <w:shd w:val="clear" w:color="auto" w:fill="FFFFFF"/>
        <w:spacing w:after="465"/>
        <w:rPr>
          <w:rFonts w:ascii="Calibri" w:hAnsi="Calibri" w:cs="Calibri"/>
          <w:color w:val="000000"/>
          <w:sz w:val="22"/>
          <w:szCs w:val="22"/>
        </w:rPr>
      </w:pPr>
      <w:r w:rsidRPr="00794127">
        <w:rPr>
          <w:rFonts w:ascii="Calibri" w:hAnsi="Calibri" w:cs="Calibri"/>
          <w:color w:val="000000"/>
          <w:sz w:val="22"/>
          <w:szCs w:val="22"/>
        </w:rPr>
        <w:t xml:space="preserve">Add both paths in environment variable 'Path' as follows: </w:t>
      </w:r>
    </w:p>
    <w:p w14:paraId="504F2DA4" w14:textId="77777777" w:rsidR="00794127" w:rsidRPr="00794127" w:rsidRDefault="00794127" w:rsidP="00794127">
      <w:pPr>
        <w:pStyle w:val="ListParagraph"/>
        <w:rPr>
          <w:rFonts w:ascii="Calibri" w:hAnsi="Calibri" w:cs="Calibri"/>
          <w:color w:val="000000"/>
          <w:sz w:val="22"/>
          <w:szCs w:val="22"/>
        </w:rPr>
      </w:pPr>
    </w:p>
    <w:p w14:paraId="4F222D3D" w14:textId="77777777" w:rsidR="00794127" w:rsidRPr="00794127" w:rsidRDefault="00794127" w:rsidP="00794127">
      <w:pPr>
        <w:pStyle w:val="ListParagraph"/>
        <w:shd w:val="clear" w:color="auto" w:fill="FFFFFF"/>
        <w:spacing w:after="465"/>
        <w:rPr>
          <w:rFonts w:ascii="Calibri" w:hAnsi="Calibri" w:cs="Calibri"/>
          <w:color w:val="000000"/>
          <w:sz w:val="22"/>
          <w:szCs w:val="22"/>
          <w:highlight w:val="yellow"/>
        </w:rPr>
      </w:pPr>
      <w:r w:rsidRPr="00794127">
        <w:rPr>
          <w:rFonts w:ascii="Calibri" w:hAnsi="Calibri" w:cs="Calibri"/>
          <w:color w:val="000000"/>
          <w:sz w:val="22"/>
          <w:szCs w:val="22"/>
          <w:highlight w:val="yellow"/>
        </w:rPr>
        <w:t xml:space="preserve">%M2_HOME%\bin </w:t>
      </w:r>
    </w:p>
    <w:p w14:paraId="22D7DFF6" w14:textId="6D2E4FF4" w:rsidR="00794127" w:rsidRDefault="00794127" w:rsidP="00794127">
      <w:pPr>
        <w:pStyle w:val="ListParagraph"/>
        <w:shd w:val="clear" w:color="auto" w:fill="FFFFFF"/>
        <w:spacing w:after="465"/>
        <w:rPr>
          <w:rFonts w:ascii="Calibri" w:hAnsi="Calibri" w:cs="Calibri"/>
          <w:color w:val="000000"/>
          <w:sz w:val="22"/>
          <w:szCs w:val="22"/>
        </w:rPr>
      </w:pPr>
      <w:r w:rsidRPr="00794127">
        <w:rPr>
          <w:rFonts w:ascii="Calibri" w:hAnsi="Calibri" w:cs="Calibri"/>
          <w:color w:val="000000"/>
          <w:sz w:val="22"/>
          <w:szCs w:val="22"/>
          <w:highlight w:val="yellow"/>
        </w:rPr>
        <w:t>%JAVA_HOME%\bin</w:t>
      </w:r>
    </w:p>
    <w:p w14:paraId="24BE38D5" w14:textId="3096FA27" w:rsidR="00794127" w:rsidRDefault="00794127" w:rsidP="00794127">
      <w:pPr>
        <w:pStyle w:val="ListParagraph"/>
        <w:shd w:val="clear" w:color="auto" w:fill="FFFFFF"/>
        <w:spacing w:after="465"/>
        <w:rPr>
          <w:rFonts w:ascii="Calibri" w:hAnsi="Calibri" w:cs="Calibri"/>
          <w:color w:val="000000"/>
          <w:sz w:val="22"/>
          <w:szCs w:val="22"/>
        </w:rPr>
      </w:pPr>
    </w:p>
    <w:p w14:paraId="2B077B8B" w14:textId="5C8A3A73" w:rsidR="00794127" w:rsidRPr="00794127" w:rsidRDefault="00794127" w:rsidP="00794127">
      <w:pPr>
        <w:pStyle w:val="ListParagraph"/>
        <w:shd w:val="clear" w:color="auto" w:fill="FFFFFF"/>
        <w:spacing w:after="465"/>
        <w:rPr>
          <w:rFonts w:ascii="Calibri" w:hAnsi="Calibri" w:cs="Calibri"/>
          <w:color w:val="000000"/>
          <w:sz w:val="22"/>
          <w:szCs w:val="22"/>
        </w:rPr>
      </w:pPr>
      <w:r>
        <w:rPr>
          <w:noProof/>
        </w:rPr>
        <w:drawing>
          <wp:inline distT="0" distB="0" distL="0" distR="0" wp14:anchorId="3DF1322F" wp14:editId="169CEA97">
            <wp:extent cx="5486400" cy="349032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4960" cy="3502129"/>
                    </a:xfrm>
                    <a:prstGeom prst="rect">
                      <a:avLst/>
                    </a:prstGeom>
                  </pic:spPr>
                </pic:pic>
              </a:graphicData>
            </a:graphic>
          </wp:inline>
        </w:drawing>
      </w:r>
    </w:p>
    <w:p w14:paraId="492913FA" w14:textId="77777777" w:rsidR="00052FB0" w:rsidRDefault="00052FB0" w:rsidP="003A4E74">
      <w:pPr>
        <w:rPr>
          <w:caps/>
          <w:color w:val="30363D" w:themeColor="text1"/>
          <w:spacing w:val="15"/>
        </w:rPr>
      </w:pPr>
    </w:p>
    <w:p w14:paraId="4EB0CF52" w14:textId="2D92B7C7" w:rsidR="007E536F" w:rsidRPr="00794127" w:rsidRDefault="00794127" w:rsidP="001722C5">
      <w:pPr>
        <w:pStyle w:val="ListParagraph"/>
        <w:numPr>
          <w:ilvl w:val="0"/>
          <w:numId w:val="14"/>
        </w:numPr>
        <w:shd w:val="clear" w:color="auto" w:fill="FFFFFF"/>
        <w:spacing w:after="465"/>
        <w:rPr>
          <w:caps/>
          <w:color w:val="30363D" w:themeColor="text1"/>
          <w:spacing w:val="15"/>
        </w:rPr>
      </w:pPr>
      <w:r w:rsidRPr="00052FB0">
        <w:rPr>
          <w:rFonts w:ascii="Calibri" w:hAnsi="Calibri" w:cs="Calibri"/>
          <w:color w:val="000000"/>
          <w:sz w:val="22"/>
          <w:szCs w:val="22"/>
        </w:rPr>
        <w:t xml:space="preserve">Dismiss </w:t>
      </w:r>
      <w:r w:rsidRPr="00794127">
        <w:rPr>
          <w:rFonts w:ascii="Calibri" w:hAnsi="Calibri" w:cs="Calibri"/>
          <w:color w:val="000000"/>
          <w:sz w:val="22"/>
          <w:szCs w:val="22"/>
        </w:rPr>
        <w:t>all</w:t>
      </w:r>
      <w:r w:rsidRPr="00052FB0">
        <w:rPr>
          <w:rFonts w:ascii="Calibri" w:hAnsi="Calibri" w:cs="Calibri"/>
          <w:color w:val="000000"/>
          <w:sz w:val="22"/>
          <w:szCs w:val="22"/>
        </w:rPr>
        <w:t xml:space="preserve"> the dialogs by choosing “OK”. Your changes are saved!</w:t>
      </w:r>
    </w:p>
    <w:p w14:paraId="7859ED7B" w14:textId="3E4F5885" w:rsidR="00794127" w:rsidRPr="00794127" w:rsidRDefault="00794127" w:rsidP="001722C5">
      <w:pPr>
        <w:pStyle w:val="ListParagraph"/>
        <w:numPr>
          <w:ilvl w:val="0"/>
          <w:numId w:val="14"/>
        </w:numPr>
        <w:shd w:val="clear" w:color="auto" w:fill="FFFFFF"/>
        <w:spacing w:after="465"/>
        <w:rPr>
          <w:rFonts w:ascii="Calibri" w:hAnsi="Calibri" w:cs="Calibri"/>
          <w:color w:val="000000"/>
          <w:sz w:val="22"/>
          <w:szCs w:val="22"/>
        </w:rPr>
      </w:pPr>
      <w:r w:rsidRPr="00794127">
        <w:rPr>
          <w:rFonts w:ascii="Calibri" w:hAnsi="Calibri" w:cs="Calibri"/>
          <w:color w:val="000000"/>
          <w:sz w:val="22"/>
          <w:szCs w:val="22"/>
        </w:rPr>
        <w:t>Verify Apache Maven Installation:</w:t>
      </w:r>
    </w:p>
    <w:p w14:paraId="70A12063" w14:textId="6355C26B" w:rsidR="00794127" w:rsidRDefault="00794127" w:rsidP="00794127">
      <w:pPr>
        <w:pStyle w:val="ListParagraph"/>
        <w:shd w:val="clear" w:color="auto" w:fill="FFFFFF"/>
        <w:spacing w:after="465"/>
        <w:rPr>
          <w:rFonts w:ascii="Calibri" w:hAnsi="Calibri" w:cs="Calibri"/>
          <w:color w:val="000000"/>
          <w:sz w:val="22"/>
          <w:szCs w:val="22"/>
        </w:rPr>
      </w:pPr>
      <w:r w:rsidRPr="00794127">
        <w:rPr>
          <w:rFonts w:ascii="Calibri" w:hAnsi="Calibri" w:cs="Calibri"/>
          <w:color w:val="000000"/>
          <w:sz w:val="22"/>
          <w:szCs w:val="22"/>
        </w:rPr>
        <w:t>Open Windows command prompt (CMD). Click "Start" &gt; "Run" and enter "cmd" without quotes and click "OK" to access CMD.</w:t>
      </w:r>
      <w:r>
        <w:rPr>
          <w:rFonts w:ascii="Calibri" w:hAnsi="Calibri" w:cs="Calibri"/>
          <w:color w:val="000000"/>
          <w:sz w:val="22"/>
          <w:szCs w:val="22"/>
        </w:rPr>
        <w:t xml:space="preserve"> </w:t>
      </w:r>
      <w:r w:rsidRPr="00794127">
        <w:rPr>
          <w:rFonts w:ascii="Calibri" w:hAnsi="Calibri" w:cs="Calibri"/>
          <w:color w:val="000000"/>
          <w:sz w:val="22"/>
          <w:szCs w:val="22"/>
        </w:rPr>
        <w:t>In the opened CMD window, type the following command and press &lt;Enter&gt;:</w:t>
      </w:r>
    </w:p>
    <w:p w14:paraId="6C106D31" w14:textId="77777777" w:rsidR="003716C1" w:rsidRDefault="003716C1" w:rsidP="00794127">
      <w:pPr>
        <w:pStyle w:val="ListParagraph"/>
        <w:shd w:val="clear" w:color="auto" w:fill="FFFFFF"/>
        <w:spacing w:after="465"/>
        <w:rPr>
          <w:rFonts w:ascii="Calibri" w:hAnsi="Calibri" w:cs="Calibri"/>
          <w:color w:val="000000"/>
          <w:sz w:val="22"/>
          <w:szCs w:val="22"/>
        </w:rPr>
      </w:pPr>
    </w:p>
    <w:p w14:paraId="4C27E92E" w14:textId="5E97BAFD" w:rsidR="00794127" w:rsidRDefault="00794127" w:rsidP="00794127">
      <w:pPr>
        <w:pStyle w:val="ListParagraph"/>
        <w:shd w:val="clear" w:color="auto" w:fill="FFFFFF"/>
        <w:spacing w:after="465"/>
        <w:rPr>
          <w:rFonts w:ascii="Calibri" w:hAnsi="Calibri" w:cs="Calibri"/>
          <w:color w:val="000000"/>
          <w:sz w:val="22"/>
          <w:szCs w:val="22"/>
        </w:rPr>
      </w:pPr>
      <w:r>
        <w:rPr>
          <w:noProof/>
        </w:rPr>
        <w:drawing>
          <wp:inline distT="0" distB="0" distL="0" distR="0" wp14:anchorId="2A7BE9F0" wp14:editId="6ECA73A0">
            <wp:extent cx="2619375" cy="638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9375" cy="638175"/>
                    </a:xfrm>
                    <a:prstGeom prst="rect">
                      <a:avLst/>
                    </a:prstGeom>
                  </pic:spPr>
                </pic:pic>
              </a:graphicData>
            </a:graphic>
          </wp:inline>
        </w:drawing>
      </w:r>
    </w:p>
    <w:p w14:paraId="7DED6362" w14:textId="1C67879D" w:rsidR="00794127" w:rsidRDefault="00794127" w:rsidP="003716C1">
      <w:pPr>
        <w:pStyle w:val="ListParagraph"/>
        <w:numPr>
          <w:ilvl w:val="0"/>
          <w:numId w:val="14"/>
        </w:numPr>
        <w:shd w:val="clear" w:color="auto" w:fill="FFFFFF"/>
        <w:spacing w:after="465"/>
        <w:rPr>
          <w:rFonts w:ascii="Calibri" w:hAnsi="Calibri" w:cs="Calibri"/>
          <w:color w:val="000000"/>
          <w:sz w:val="22"/>
          <w:szCs w:val="22"/>
        </w:rPr>
      </w:pPr>
      <w:r w:rsidRPr="00794127">
        <w:rPr>
          <w:rFonts w:ascii="Calibri" w:hAnsi="Calibri" w:cs="Calibri"/>
          <w:color w:val="000000"/>
          <w:sz w:val="22"/>
          <w:szCs w:val="22"/>
        </w:rPr>
        <w:t>Information on current version of Apache Maven and M2_HOME location is displayed</w:t>
      </w:r>
      <w:r w:rsidR="003716C1">
        <w:rPr>
          <w:rFonts w:ascii="Calibri" w:hAnsi="Calibri" w:cs="Calibri"/>
          <w:color w:val="000000"/>
          <w:sz w:val="22"/>
          <w:szCs w:val="22"/>
        </w:rPr>
        <w:t xml:space="preserve"> like below:</w:t>
      </w:r>
    </w:p>
    <w:p w14:paraId="48E36E6B" w14:textId="580FD14B" w:rsidR="003716C1" w:rsidRDefault="003716C1" w:rsidP="003716C1">
      <w:pPr>
        <w:pStyle w:val="ListParagraph"/>
        <w:shd w:val="clear" w:color="auto" w:fill="FFFFFF"/>
        <w:spacing w:after="465"/>
        <w:rPr>
          <w:rFonts w:ascii="Calibri" w:hAnsi="Calibri" w:cs="Calibri"/>
          <w:color w:val="000000"/>
          <w:sz w:val="22"/>
          <w:szCs w:val="22"/>
        </w:rPr>
      </w:pPr>
    </w:p>
    <w:p w14:paraId="71DCFC97" w14:textId="6F351AE5" w:rsidR="003716C1" w:rsidRPr="00794127" w:rsidRDefault="003716C1" w:rsidP="003716C1">
      <w:pPr>
        <w:pStyle w:val="ListParagraph"/>
        <w:shd w:val="clear" w:color="auto" w:fill="FFFFFF"/>
        <w:spacing w:after="465"/>
        <w:rPr>
          <w:rFonts w:ascii="Calibri" w:hAnsi="Calibri" w:cs="Calibri"/>
          <w:color w:val="000000"/>
          <w:sz w:val="22"/>
          <w:szCs w:val="22"/>
        </w:rPr>
      </w:pPr>
      <w:r>
        <w:rPr>
          <w:noProof/>
        </w:rPr>
        <w:drawing>
          <wp:inline distT="0" distB="0" distL="0" distR="0" wp14:anchorId="0D02A2F1" wp14:editId="0A5DC95E">
            <wp:extent cx="5486400" cy="1235737"/>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04319" cy="1239773"/>
                    </a:xfrm>
                    <a:prstGeom prst="rect">
                      <a:avLst/>
                    </a:prstGeom>
                    <a:noFill/>
                    <a:ln>
                      <a:noFill/>
                    </a:ln>
                  </pic:spPr>
                </pic:pic>
              </a:graphicData>
            </a:graphic>
          </wp:inline>
        </w:drawing>
      </w:r>
    </w:p>
    <w:p w14:paraId="77CEE77B" w14:textId="7EF47EEF" w:rsidR="007E536F" w:rsidRDefault="003716C1" w:rsidP="007E536F">
      <w:pPr>
        <w:pStyle w:val="Heading2"/>
      </w:pPr>
      <w:bookmarkStart w:id="10" w:name="_Toc72186822"/>
      <w:r>
        <w:t>How to Execute test Suite</w:t>
      </w:r>
      <w:bookmarkEnd w:id="10"/>
    </w:p>
    <w:p w14:paraId="5320A6CA" w14:textId="731DC13B" w:rsidR="003A4E74" w:rsidRDefault="003A4E74" w:rsidP="00B32606">
      <w:pPr>
        <w:rPr>
          <w:caps/>
          <w:color w:val="FFFFFF" w:themeColor="background1"/>
          <w:spacing w:val="15"/>
        </w:rPr>
      </w:pPr>
    </w:p>
    <w:p w14:paraId="2A82F2EE" w14:textId="77777777" w:rsidR="003716C1" w:rsidRDefault="003716C1" w:rsidP="003716C1">
      <w:pPr>
        <w:pStyle w:val="ListParagraph"/>
        <w:numPr>
          <w:ilvl w:val="0"/>
          <w:numId w:val="15"/>
        </w:numPr>
        <w:shd w:val="clear" w:color="auto" w:fill="FFFFFF"/>
        <w:spacing w:after="465"/>
        <w:rPr>
          <w:rFonts w:ascii="Calibri" w:hAnsi="Calibri" w:cs="Calibri"/>
          <w:color w:val="000000"/>
          <w:sz w:val="22"/>
          <w:szCs w:val="22"/>
        </w:rPr>
      </w:pPr>
      <w:r w:rsidRPr="00794127">
        <w:rPr>
          <w:rFonts w:ascii="Calibri" w:hAnsi="Calibri" w:cs="Calibri"/>
          <w:color w:val="000000"/>
          <w:sz w:val="22"/>
          <w:szCs w:val="22"/>
        </w:rPr>
        <w:t xml:space="preserve">Open Windows command prompt (CMD). </w:t>
      </w:r>
    </w:p>
    <w:p w14:paraId="49C1DD8B" w14:textId="77777777" w:rsidR="003716C1" w:rsidRDefault="003716C1" w:rsidP="003716C1">
      <w:pPr>
        <w:pStyle w:val="ListParagraph"/>
        <w:numPr>
          <w:ilvl w:val="0"/>
          <w:numId w:val="15"/>
        </w:numPr>
        <w:shd w:val="clear" w:color="auto" w:fill="FFFFFF"/>
        <w:spacing w:after="465"/>
        <w:rPr>
          <w:rFonts w:ascii="Calibri" w:hAnsi="Calibri" w:cs="Calibri"/>
          <w:color w:val="000000"/>
          <w:sz w:val="22"/>
          <w:szCs w:val="22"/>
        </w:rPr>
      </w:pPr>
      <w:r w:rsidRPr="00794127">
        <w:rPr>
          <w:rFonts w:ascii="Calibri" w:hAnsi="Calibri" w:cs="Calibri"/>
          <w:color w:val="000000"/>
          <w:sz w:val="22"/>
          <w:szCs w:val="22"/>
        </w:rPr>
        <w:t>Click "Start" &gt; "Run" and enter "</w:t>
      </w:r>
      <w:proofErr w:type="spellStart"/>
      <w:r w:rsidRPr="00794127">
        <w:rPr>
          <w:rFonts w:ascii="Calibri" w:hAnsi="Calibri" w:cs="Calibri"/>
          <w:color w:val="000000"/>
          <w:sz w:val="22"/>
          <w:szCs w:val="22"/>
        </w:rPr>
        <w:t>cmd</w:t>
      </w:r>
      <w:proofErr w:type="spellEnd"/>
      <w:r w:rsidRPr="00794127">
        <w:rPr>
          <w:rFonts w:ascii="Calibri" w:hAnsi="Calibri" w:cs="Calibri"/>
          <w:color w:val="000000"/>
          <w:sz w:val="22"/>
          <w:szCs w:val="22"/>
        </w:rPr>
        <w:t>" without quotes and click "OK" to access CMD.</w:t>
      </w:r>
      <w:r>
        <w:rPr>
          <w:rFonts w:ascii="Calibri" w:hAnsi="Calibri" w:cs="Calibri"/>
          <w:color w:val="000000"/>
          <w:sz w:val="22"/>
          <w:szCs w:val="22"/>
        </w:rPr>
        <w:t xml:space="preserve"> </w:t>
      </w:r>
    </w:p>
    <w:p w14:paraId="578AE9B2" w14:textId="780D8ADB" w:rsidR="003716C1" w:rsidRDefault="003716C1" w:rsidP="003716C1">
      <w:pPr>
        <w:pStyle w:val="ListParagraph"/>
        <w:numPr>
          <w:ilvl w:val="0"/>
          <w:numId w:val="15"/>
        </w:numPr>
        <w:shd w:val="clear" w:color="auto" w:fill="FFFFFF"/>
        <w:spacing w:after="465"/>
        <w:rPr>
          <w:rFonts w:ascii="Calibri" w:hAnsi="Calibri" w:cs="Calibri"/>
          <w:color w:val="000000"/>
          <w:sz w:val="22"/>
          <w:szCs w:val="22"/>
        </w:rPr>
      </w:pPr>
      <w:r w:rsidRPr="00794127">
        <w:rPr>
          <w:rFonts w:ascii="Calibri" w:hAnsi="Calibri" w:cs="Calibri"/>
          <w:color w:val="000000"/>
          <w:sz w:val="22"/>
          <w:szCs w:val="22"/>
        </w:rPr>
        <w:t>In the opened CMD window</w:t>
      </w:r>
      <w:r>
        <w:rPr>
          <w:rFonts w:ascii="Calibri" w:hAnsi="Calibri" w:cs="Calibri"/>
          <w:color w:val="000000"/>
          <w:sz w:val="22"/>
          <w:szCs w:val="22"/>
        </w:rPr>
        <w:t>, go to Project Location Folder like below, without going to Project location folder the test suite will be failed.</w:t>
      </w:r>
    </w:p>
    <w:p w14:paraId="3A94F3E9" w14:textId="77777777" w:rsidR="003716C1" w:rsidRDefault="003716C1" w:rsidP="003716C1">
      <w:pPr>
        <w:pStyle w:val="ListParagraph"/>
        <w:shd w:val="clear" w:color="auto" w:fill="FFFFFF"/>
        <w:spacing w:after="465"/>
        <w:rPr>
          <w:rFonts w:ascii="Calibri" w:hAnsi="Calibri" w:cs="Calibri"/>
          <w:color w:val="000000"/>
          <w:sz w:val="22"/>
          <w:szCs w:val="22"/>
        </w:rPr>
      </w:pPr>
    </w:p>
    <w:p w14:paraId="027200D2" w14:textId="093A0258" w:rsidR="003716C1" w:rsidRDefault="003716C1" w:rsidP="003716C1">
      <w:pPr>
        <w:pStyle w:val="ListParagraph"/>
        <w:shd w:val="clear" w:color="auto" w:fill="FFFFFF"/>
        <w:spacing w:after="465"/>
        <w:rPr>
          <w:rFonts w:ascii="Calibri" w:hAnsi="Calibri" w:cs="Calibri"/>
          <w:color w:val="000000"/>
          <w:sz w:val="22"/>
          <w:szCs w:val="22"/>
        </w:rPr>
      </w:pPr>
      <w:r>
        <w:rPr>
          <w:noProof/>
        </w:rPr>
        <w:drawing>
          <wp:inline distT="0" distB="0" distL="0" distR="0" wp14:anchorId="1178AD08" wp14:editId="5D92D52F">
            <wp:extent cx="1952625" cy="342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52625" cy="342900"/>
                    </a:xfrm>
                    <a:prstGeom prst="rect">
                      <a:avLst/>
                    </a:prstGeom>
                  </pic:spPr>
                </pic:pic>
              </a:graphicData>
            </a:graphic>
          </wp:inline>
        </w:drawing>
      </w:r>
    </w:p>
    <w:p w14:paraId="1F3F02B0" w14:textId="77777777" w:rsidR="003716C1" w:rsidRDefault="003716C1" w:rsidP="003716C1">
      <w:pPr>
        <w:pStyle w:val="ListParagraph"/>
        <w:shd w:val="clear" w:color="auto" w:fill="FFFFFF"/>
        <w:spacing w:after="465"/>
        <w:rPr>
          <w:rFonts w:ascii="Calibri" w:hAnsi="Calibri" w:cs="Calibri"/>
          <w:color w:val="000000"/>
          <w:sz w:val="22"/>
          <w:szCs w:val="22"/>
        </w:rPr>
      </w:pPr>
    </w:p>
    <w:p w14:paraId="448035E6" w14:textId="1BCE91B5" w:rsidR="003716C1" w:rsidRDefault="003716C1" w:rsidP="003716C1">
      <w:pPr>
        <w:pStyle w:val="ListParagraph"/>
        <w:numPr>
          <w:ilvl w:val="0"/>
          <w:numId w:val="15"/>
        </w:numPr>
        <w:shd w:val="clear" w:color="auto" w:fill="FFFFFF"/>
        <w:spacing w:after="465"/>
        <w:rPr>
          <w:rFonts w:ascii="Calibri" w:hAnsi="Calibri" w:cs="Calibri"/>
          <w:color w:val="000000"/>
          <w:sz w:val="22"/>
          <w:szCs w:val="22"/>
        </w:rPr>
      </w:pPr>
      <w:r>
        <w:rPr>
          <w:rFonts w:ascii="Calibri" w:hAnsi="Calibri" w:cs="Calibri"/>
          <w:color w:val="000000"/>
          <w:sz w:val="22"/>
          <w:szCs w:val="22"/>
        </w:rPr>
        <w:t>Type the below command to start the test suite:</w:t>
      </w:r>
    </w:p>
    <w:p w14:paraId="5EB88DA4" w14:textId="691EB1F4" w:rsidR="003716C1" w:rsidRDefault="003716C1" w:rsidP="003716C1">
      <w:pPr>
        <w:pStyle w:val="ListParagraph"/>
        <w:shd w:val="clear" w:color="auto" w:fill="FFFFFF"/>
        <w:spacing w:after="465"/>
        <w:rPr>
          <w:rFonts w:ascii="Calibri" w:hAnsi="Calibri" w:cs="Calibri"/>
          <w:color w:val="000000"/>
          <w:sz w:val="22"/>
          <w:szCs w:val="22"/>
        </w:rPr>
      </w:pPr>
    </w:p>
    <w:p w14:paraId="599DD4A0" w14:textId="41AD8EE0" w:rsidR="003716C1" w:rsidRDefault="003716C1" w:rsidP="003716C1">
      <w:pPr>
        <w:pStyle w:val="ListParagraph"/>
        <w:shd w:val="clear" w:color="auto" w:fill="FFFFFF"/>
        <w:spacing w:after="465"/>
        <w:rPr>
          <w:rFonts w:ascii="Calibri" w:hAnsi="Calibri" w:cs="Calibri"/>
          <w:color w:val="000000"/>
          <w:sz w:val="22"/>
          <w:szCs w:val="22"/>
        </w:rPr>
      </w:pPr>
      <w:r>
        <w:rPr>
          <w:noProof/>
        </w:rPr>
        <w:drawing>
          <wp:inline distT="0" distB="0" distL="0" distR="0" wp14:anchorId="3BFEEB93" wp14:editId="3DA04CD4">
            <wp:extent cx="2638425" cy="2762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38425" cy="276225"/>
                    </a:xfrm>
                    <a:prstGeom prst="rect">
                      <a:avLst/>
                    </a:prstGeom>
                  </pic:spPr>
                </pic:pic>
              </a:graphicData>
            </a:graphic>
          </wp:inline>
        </w:drawing>
      </w:r>
    </w:p>
    <w:p w14:paraId="3A4F094F" w14:textId="3A8C4974" w:rsidR="003716C1" w:rsidRDefault="003716C1" w:rsidP="003716C1">
      <w:pPr>
        <w:pStyle w:val="ListParagraph"/>
        <w:shd w:val="clear" w:color="auto" w:fill="FFFFFF"/>
        <w:spacing w:after="465"/>
        <w:rPr>
          <w:rFonts w:ascii="Calibri" w:hAnsi="Calibri" w:cs="Calibri"/>
          <w:color w:val="000000"/>
          <w:sz w:val="22"/>
          <w:szCs w:val="22"/>
        </w:rPr>
      </w:pPr>
    </w:p>
    <w:p w14:paraId="32EAB2D2" w14:textId="0DD30AA7" w:rsidR="003716C1" w:rsidRDefault="003716C1" w:rsidP="003716C1">
      <w:pPr>
        <w:pStyle w:val="ListParagraph"/>
        <w:numPr>
          <w:ilvl w:val="0"/>
          <w:numId w:val="15"/>
        </w:numPr>
        <w:shd w:val="clear" w:color="auto" w:fill="FFFFFF"/>
        <w:spacing w:after="465"/>
        <w:rPr>
          <w:rFonts w:ascii="Calibri" w:hAnsi="Calibri" w:cs="Calibri"/>
          <w:color w:val="000000"/>
          <w:sz w:val="22"/>
          <w:szCs w:val="22"/>
        </w:rPr>
      </w:pPr>
      <w:r>
        <w:rPr>
          <w:rFonts w:ascii="Calibri" w:hAnsi="Calibri" w:cs="Calibri"/>
          <w:color w:val="000000"/>
          <w:sz w:val="22"/>
          <w:szCs w:val="22"/>
        </w:rPr>
        <w:t>You can see the progress bar like below</w:t>
      </w:r>
    </w:p>
    <w:p w14:paraId="60C1F375" w14:textId="0BA5AE37" w:rsidR="003716C1" w:rsidRDefault="003716C1" w:rsidP="003716C1">
      <w:pPr>
        <w:pStyle w:val="ListParagraph"/>
        <w:shd w:val="clear" w:color="auto" w:fill="FFFFFF"/>
        <w:spacing w:after="465"/>
        <w:rPr>
          <w:rFonts w:ascii="Calibri" w:hAnsi="Calibri" w:cs="Calibri"/>
          <w:color w:val="000000"/>
          <w:sz w:val="22"/>
          <w:szCs w:val="22"/>
        </w:rPr>
      </w:pPr>
    </w:p>
    <w:p w14:paraId="6E193E3B" w14:textId="3E59E7A1" w:rsidR="003716C1" w:rsidRDefault="003716C1" w:rsidP="003716C1">
      <w:pPr>
        <w:pStyle w:val="ListParagraph"/>
        <w:shd w:val="clear" w:color="auto" w:fill="FFFFFF"/>
        <w:spacing w:after="465"/>
        <w:rPr>
          <w:rFonts w:ascii="Calibri" w:hAnsi="Calibri" w:cs="Calibri"/>
          <w:color w:val="000000"/>
          <w:sz w:val="22"/>
          <w:szCs w:val="22"/>
        </w:rPr>
      </w:pPr>
      <w:r>
        <w:rPr>
          <w:noProof/>
        </w:rPr>
        <w:lastRenderedPageBreak/>
        <w:drawing>
          <wp:inline distT="0" distB="0" distL="0" distR="0" wp14:anchorId="3394064A" wp14:editId="3DFDA4F0">
            <wp:extent cx="3882326" cy="3745378"/>
            <wp:effectExtent l="0" t="0" r="444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07746" cy="3769901"/>
                    </a:xfrm>
                    <a:prstGeom prst="rect">
                      <a:avLst/>
                    </a:prstGeom>
                  </pic:spPr>
                </pic:pic>
              </a:graphicData>
            </a:graphic>
          </wp:inline>
        </w:drawing>
      </w:r>
    </w:p>
    <w:p w14:paraId="1A17D931" w14:textId="77777777" w:rsidR="003716C1" w:rsidRDefault="003716C1" w:rsidP="003716C1">
      <w:pPr>
        <w:pStyle w:val="ListParagraph"/>
        <w:shd w:val="clear" w:color="auto" w:fill="FFFFFF"/>
        <w:spacing w:after="465"/>
        <w:rPr>
          <w:rFonts w:ascii="Calibri" w:hAnsi="Calibri" w:cs="Calibri"/>
          <w:color w:val="000000"/>
          <w:sz w:val="22"/>
          <w:szCs w:val="22"/>
        </w:rPr>
      </w:pPr>
    </w:p>
    <w:p w14:paraId="7F56C1E8" w14:textId="22574744" w:rsidR="003716C1" w:rsidRDefault="003716C1" w:rsidP="003716C1">
      <w:pPr>
        <w:pStyle w:val="ListParagraph"/>
        <w:numPr>
          <w:ilvl w:val="0"/>
          <w:numId w:val="15"/>
        </w:numPr>
        <w:shd w:val="clear" w:color="auto" w:fill="FFFFFF"/>
        <w:spacing w:after="465"/>
        <w:rPr>
          <w:rFonts w:ascii="Calibri" w:hAnsi="Calibri" w:cs="Calibri"/>
          <w:color w:val="000000"/>
          <w:sz w:val="22"/>
          <w:szCs w:val="22"/>
        </w:rPr>
      </w:pPr>
      <w:r>
        <w:rPr>
          <w:rFonts w:ascii="Calibri" w:hAnsi="Calibri" w:cs="Calibri"/>
          <w:color w:val="000000"/>
          <w:sz w:val="22"/>
          <w:szCs w:val="22"/>
        </w:rPr>
        <w:t>Once all test cases executed it will generate a report like below in Command Prompt:</w:t>
      </w:r>
    </w:p>
    <w:p w14:paraId="0955AD62" w14:textId="36E94C7D" w:rsidR="003716C1" w:rsidRDefault="003716C1" w:rsidP="003716C1">
      <w:pPr>
        <w:pStyle w:val="ListParagraph"/>
        <w:shd w:val="clear" w:color="auto" w:fill="FFFFFF"/>
        <w:spacing w:after="465"/>
        <w:rPr>
          <w:rFonts w:ascii="Calibri" w:hAnsi="Calibri" w:cs="Calibri"/>
          <w:color w:val="000000"/>
          <w:sz w:val="22"/>
          <w:szCs w:val="22"/>
        </w:rPr>
      </w:pPr>
    </w:p>
    <w:p w14:paraId="2F28209E" w14:textId="67D702CD" w:rsidR="003716C1" w:rsidRDefault="003716C1" w:rsidP="003716C1">
      <w:pPr>
        <w:pStyle w:val="ListParagraph"/>
        <w:shd w:val="clear" w:color="auto" w:fill="FFFFFF"/>
        <w:spacing w:after="465"/>
        <w:rPr>
          <w:rFonts w:ascii="Calibri" w:hAnsi="Calibri" w:cs="Calibri"/>
          <w:color w:val="000000"/>
          <w:sz w:val="22"/>
          <w:szCs w:val="22"/>
        </w:rPr>
      </w:pPr>
      <w:r>
        <w:rPr>
          <w:noProof/>
        </w:rPr>
        <w:drawing>
          <wp:inline distT="0" distB="0" distL="0" distR="0" wp14:anchorId="3E93566D" wp14:editId="71171035">
            <wp:extent cx="5478651" cy="1589887"/>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13042" cy="1599867"/>
                    </a:xfrm>
                    <a:prstGeom prst="rect">
                      <a:avLst/>
                    </a:prstGeom>
                  </pic:spPr>
                </pic:pic>
              </a:graphicData>
            </a:graphic>
          </wp:inline>
        </w:drawing>
      </w:r>
    </w:p>
    <w:p w14:paraId="41E3D20D" w14:textId="2532D6CA" w:rsidR="007E536F" w:rsidRDefault="003716C1" w:rsidP="00B32606">
      <w:pPr>
        <w:pStyle w:val="ListParagraph"/>
        <w:numPr>
          <w:ilvl w:val="0"/>
          <w:numId w:val="15"/>
        </w:numPr>
        <w:shd w:val="clear" w:color="auto" w:fill="FFFFFF"/>
        <w:spacing w:after="465"/>
        <w:rPr>
          <w:rFonts w:ascii="Calibri" w:hAnsi="Calibri" w:cs="Calibri"/>
          <w:color w:val="000000"/>
          <w:sz w:val="22"/>
          <w:szCs w:val="22"/>
        </w:rPr>
      </w:pPr>
      <w:r w:rsidRPr="003716C1">
        <w:rPr>
          <w:rFonts w:ascii="Calibri" w:hAnsi="Calibri" w:cs="Calibri"/>
          <w:color w:val="000000"/>
          <w:sz w:val="22"/>
          <w:szCs w:val="22"/>
        </w:rPr>
        <w:t>During the execution process, it will open New Chrome Browser Windows where you can see the application running with all the process. Don’t close these browsers and disturb them until all tests are executed.</w:t>
      </w:r>
    </w:p>
    <w:p w14:paraId="5CA0F259" w14:textId="77777777" w:rsidR="001722C5" w:rsidRPr="001722C5" w:rsidRDefault="001722C5" w:rsidP="001722C5">
      <w:pPr>
        <w:pStyle w:val="Heading2"/>
        <w:rPr>
          <w:rFonts w:ascii="Calibri" w:hAnsi="Calibri" w:cs="Calibri"/>
          <w:b/>
          <w:bCs/>
          <w:color w:val="30363D" w:themeColor="text1"/>
          <w:sz w:val="22"/>
          <w:szCs w:val="22"/>
        </w:rPr>
      </w:pPr>
      <w:bookmarkStart w:id="11" w:name="_Toc72186823"/>
      <w:r w:rsidRPr="001722C5">
        <w:t>Sample test Email Report:</w:t>
      </w:r>
      <w:bookmarkEnd w:id="11"/>
    </w:p>
    <w:p w14:paraId="2CFB9BD5" w14:textId="77777777" w:rsidR="001722C5" w:rsidRDefault="001722C5" w:rsidP="001722C5">
      <w:pPr>
        <w:rPr>
          <w:rFonts w:ascii="Calibri" w:hAnsi="Calibri" w:cs="Calibri"/>
          <w:color w:val="000000"/>
          <w:sz w:val="22"/>
          <w:szCs w:val="22"/>
        </w:rPr>
      </w:pPr>
    </w:p>
    <w:p w14:paraId="71C77B44" w14:textId="10371A60" w:rsidR="001722C5" w:rsidRPr="001722C5" w:rsidRDefault="001722C5" w:rsidP="001722C5">
      <w:pPr>
        <w:rPr>
          <w:rFonts w:ascii="Calibri" w:hAnsi="Calibri" w:cs="Calibri"/>
          <w:color w:val="000000"/>
          <w:sz w:val="22"/>
          <w:szCs w:val="22"/>
        </w:rPr>
      </w:pPr>
      <w:r w:rsidRPr="001722C5">
        <w:rPr>
          <w:rFonts w:ascii="Calibri" w:hAnsi="Calibri" w:cs="Calibri"/>
          <w:color w:val="000000"/>
          <w:sz w:val="22"/>
          <w:szCs w:val="22"/>
        </w:rPr>
        <w:t>Here is the sample email report generated after execution of test cases:</w:t>
      </w:r>
    </w:p>
    <w:p w14:paraId="2A66CF49" w14:textId="05E410E0" w:rsidR="001722C5" w:rsidRDefault="001722C5" w:rsidP="001722C5">
      <w:pPr>
        <w:rPr>
          <w:rFonts w:ascii="Calibri" w:hAnsi="Calibri" w:cs="Calibri"/>
          <w:caps/>
          <w:color w:val="30363D" w:themeColor="text1"/>
          <w:spacing w:val="15"/>
          <w:sz w:val="22"/>
          <w:szCs w:val="22"/>
        </w:rPr>
      </w:pPr>
    </w:p>
    <w:p w14:paraId="1968057E" w14:textId="61EB06D1" w:rsidR="001722C5" w:rsidRPr="001722C5" w:rsidRDefault="001722C5" w:rsidP="001722C5">
      <w:pPr>
        <w:rPr>
          <w:rFonts w:ascii="Calibri" w:hAnsi="Calibri" w:cs="Calibri"/>
          <w:caps/>
          <w:color w:val="30363D" w:themeColor="text1"/>
          <w:spacing w:val="15"/>
          <w:sz w:val="22"/>
          <w:szCs w:val="22"/>
        </w:rPr>
      </w:pPr>
      <w:r>
        <w:rPr>
          <w:noProof/>
        </w:rPr>
        <w:lastRenderedPageBreak/>
        <w:drawing>
          <wp:inline distT="0" distB="0" distL="0" distR="0" wp14:anchorId="6911BA4A" wp14:editId="3465110E">
            <wp:extent cx="6192520" cy="30841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192520" cy="3084195"/>
                    </a:xfrm>
                    <a:prstGeom prst="rect">
                      <a:avLst/>
                    </a:prstGeom>
                    <a:noFill/>
                    <a:ln>
                      <a:noFill/>
                    </a:ln>
                  </pic:spPr>
                </pic:pic>
              </a:graphicData>
            </a:graphic>
          </wp:inline>
        </w:drawing>
      </w:r>
    </w:p>
    <w:sectPr w:rsidR="001722C5" w:rsidRPr="001722C5" w:rsidSect="00E31955">
      <w:headerReference w:type="default" r:id="rId60"/>
      <w:pgSz w:w="11906" w:h="16838"/>
      <w:pgMar w:top="1418" w:right="1077" w:bottom="1418" w:left="1077" w:header="709" w:footer="340"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03A166" w14:textId="77777777" w:rsidR="005D4A6A" w:rsidRDefault="005D4A6A" w:rsidP="0017660E">
      <w:r>
        <w:separator/>
      </w:r>
    </w:p>
  </w:endnote>
  <w:endnote w:type="continuationSeparator" w:id="0">
    <w:p w14:paraId="403AF994" w14:textId="77777777" w:rsidR="005D4A6A" w:rsidRDefault="005D4A6A" w:rsidP="0017660E">
      <w:r>
        <w:continuationSeparator/>
      </w:r>
    </w:p>
  </w:endnote>
  <w:endnote w:type="continuationNotice" w:id="1">
    <w:p w14:paraId="67CB0655" w14:textId="77777777" w:rsidR="005D4A6A" w:rsidRDefault="005D4A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Bold">
    <w:altName w:val="Arial"/>
    <w:panose1 w:val="020B0704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1D53B" w14:textId="77777777" w:rsidR="001722C5" w:rsidRDefault="001722C5">
    <w:pPr>
      <w:pStyle w:val="Footer"/>
      <w:jc w:val="center"/>
      <w:rPr>
        <w:caps/>
        <w:noProof/>
        <w:color w:val="0075B8" w:themeColor="accent1"/>
      </w:rPr>
    </w:pPr>
    <w:r>
      <w:rPr>
        <w:caps/>
        <w:color w:val="0075B8" w:themeColor="accent1"/>
      </w:rPr>
      <w:fldChar w:fldCharType="begin"/>
    </w:r>
    <w:r>
      <w:rPr>
        <w:caps/>
        <w:color w:val="0075B8" w:themeColor="accent1"/>
      </w:rPr>
      <w:instrText xml:space="preserve"> PAGE   \* MERGEFORMAT </w:instrText>
    </w:r>
    <w:r>
      <w:rPr>
        <w:caps/>
        <w:color w:val="0075B8" w:themeColor="accent1"/>
      </w:rPr>
      <w:fldChar w:fldCharType="separate"/>
    </w:r>
    <w:r>
      <w:rPr>
        <w:caps/>
        <w:noProof/>
        <w:color w:val="0075B8" w:themeColor="accent1"/>
      </w:rPr>
      <w:t>2</w:t>
    </w:r>
    <w:r>
      <w:rPr>
        <w:caps/>
        <w:noProof/>
        <w:color w:val="0075B8" w:themeColor="accent1"/>
      </w:rPr>
      <w:fldChar w:fldCharType="end"/>
    </w:r>
  </w:p>
  <w:p w14:paraId="35BE8DD5" w14:textId="776C0CBE" w:rsidR="001722C5" w:rsidRDefault="001722C5" w:rsidP="00CA06DE">
    <w:pPr>
      <w:pStyle w:val="Footer"/>
      <w:tabs>
        <w:tab w:val="clear" w:pos="4513"/>
        <w:tab w:val="clear" w:pos="9026"/>
        <w:tab w:val="center" w:pos="4876"/>
        <w:tab w:val="right" w:pos="9752"/>
      </w:tabs>
      <w:ind w:left="21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F998C3" w14:textId="77777777" w:rsidR="001722C5" w:rsidRDefault="001722C5">
    <w:pPr>
      <w:pStyle w:val="Footer"/>
    </w:pPr>
    <w:r>
      <w:rPr>
        <w:noProof/>
      </w:rPr>
      <w:drawing>
        <wp:anchor distT="0" distB="0" distL="114300" distR="114300" simplePos="0" relativeHeight="251658243" behindDoc="1" locked="0" layoutInCell="1" allowOverlap="1" wp14:anchorId="29E26A5C" wp14:editId="6E170B43">
          <wp:simplePos x="0" y="0"/>
          <wp:positionH relativeFrom="column">
            <wp:posOffset>6246555</wp:posOffset>
          </wp:positionH>
          <wp:positionV relativeFrom="paragraph">
            <wp:posOffset>513006</wp:posOffset>
          </wp:positionV>
          <wp:extent cx="873744" cy="1080000"/>
          <wp:effectExtent l="0" t="7937" r="0" b="0"/>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EXAGON_full_blue.png"/>
                  <pic:cNvPicPr/>
                </pic:nvPicPr>
                <pic:blipFill>
                  <a:blip r:embed="rId1" cstate="print">
                    <a:extLst>
                      <a:ext uri="{28A0092B-C50C-407E-A947-70E740481C1C}">
                        <a14:useLocalDpi xmlns:a14="http://schemas.microsoft.com/office/drawing/2010/main" val="0"/>
                      </a:ext>
                    </a:extLst>
                  </a:blip>
                  <a:stretch>
                    <a:fillRect/>
                  </a:stretch>
                </pic:blipFill>
                <pic:spPr>
                  <a:xfrm rot="5400000">
                    <a:off x="0" y="0"/>
                    <a:ext cx="873744" cy="108000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4553CF" w14:textId="77777777" w:rsidR="005D4A6A" w:rsidRDefault="005D4A6A" w:rsidP="0017660E">
      <w:r>
        <w:separator/>
      </w:r>
    </w:p>
  </w:footnote>
  <w:footnote w:type="continuationSeparator" w:id="0">
    <w:p w14:paraId="7C3656BA" w14:textId="77777777" w:rsidR="005D4A6A" w:rsidRDefault="005D4A6A" w:rsidP="0017660E">
      <w:r>
        <w:continuationSeparator/>
      </w:r>
    </w:p>
  </w:footnote>
  <w:footnote w:type="continuationNotice" w:id="1">
    <w:p w14:paraId="560060CD" w14:textId="77777777" w:rsidR="005D4A6A" w:rsidRDefault="005D4A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8752352"/>
      <w:placeholder>
        <w:docPart w:val="663E007119FC4A32B9F9532F9E3A860D"/>
      </w:placeholder>
      <w:temporary/>
      <w:showingPlcHdr/>
      <w15:appearance w15:val="hidden"/>
    </w:sdtPr>
    <w:sdtEndPr/>
    <w:sdtContent>
      <w:p w14:paraId="36DE34D8" w14:textId="77777777" w:rsidR="001722C5" w:rsidRDefault="001722C5">
        <w:pPr>
          <w:pStyle w:val="Header"/>
        </w:pPr>
        <w:r>
          <w:t>[Type here]</w:t>
        </w:r>
      </w:p>
    </w:sdtContent>
  </w:sdt>
  <w:p w14:paraId="1A072847" w14:textId="1A407BE8" w:rsidR="001722C5" w:rsidRPr="00A16823" w:rsidRDefault="001722C5" w:rsidP="00EF0130">
    <w:pPr>
      <w:pStyle w:val="Header"/>
      <w:tabs>
        <w:tab w:val="clear" w:pos="4513"/>
        <w:tab w:val="clear" w:pos="9026"/>
        <w:tab w:val="left" w:pos="9090"/>
      </w:tabs>
      <w:rPr>
        <w:noProof/>
        <w:color w:val="F2F2F2" w:themeColor="background1" w:themeShade="F2"/>
        <w:u w:val="single"/>
        <w:lang w:eastAsia="en-G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BFA25B" w14:textId="77777777" w:rsidR="001722C5" w:rsidRDefault="001722C5">
    <w:pPr>
      <w:pStyle w:val="Header"/>
    </w:pPr>
    <w:r>
      <w:rPr>
        <w:noProof/>
        <w:color w:val="0075B8" w:themeColor="hyperlink"/>
        <w:u w:val="single"/>
      </w:rPr>
      <w:drawing>
        <wp:anchor distT="0" distB="0" distL="114300" distR="114300" simplePos="0" relativeHeight="251658248" behindDoc="1" locked="0" layoutInCell="1" allowOverlap="1" wp14:anchorId="729EBEE8" wp14:editId="4F0EB3EE">
          <wp:simplePos x="0" y="0"/>
          <wp:positionH relativeFrom="column">
            <wp:posOffset>871855</wp:posOffset>
          </wp:positionH>
          <wp:positionV relativeFrom="paragraph">
            <wp:posOffset>10758805</wp:posOffset>
          </wp:positionV>
          <wp:extent cx="581660" cy="719455"/>
          <wp:effectExtent l="7302" t="0" r="0" b="0"/>
          <wp:wrapNone/>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HEXAGON_lines_white.png"/>
                  <pic:cNvPicPr/>
                </pic:nvPicPr>
                <pic:blipFill>
                  <a:blip r:embed="rId1" cstate="print">
                    <a:extLst>
                      <a:ext uri="{28A0092B-C50C-407E-A947-70E740481C1C}">
                        <a14:useLocalDpi xmlns:a14="http://schemas.microsoft.com/office/drawing/2010/main" val="0"/>
                      </a:ext>
                    </a:extLst>
                  </a:blip>
                  <a:stretch>
                    <a:fillRect/>
                  </a:stretch>
                </pic:blipFill>
                <pic:spPr>
                  <a:xfrm rot="5400000" flipV="1">
                    <a:off x="0" y="0"/>
                    <a:ext cx="581660" cy="7194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4" behindDoc="1" locked="0" layoutInCell="1" allowOverlap="1" wp14:anchorId="02198FCD" wp14:editId="29AE52E3">
          <wp:simplePos x="0" y="0"/>
          <wp:positionH relativeFrom="column">
            <wp:posOffset>4908550</wp:posOffset>
          </wp:positionH>
          <wp:positionV relativeFrom="paragraph">
            <wp:posOffset>10758805</wp:posOffset>
          </wp:positionV>
          <wp:extent cx="669925" cy="827405"/>
          <wp:effectExtent l="0" t="0" r="0" b="0"/>
          <wp:wrapTight wrapText="bothSides">
            <wp:wrapPolygon edited="0">
              <wp:start x="9827" y="0"/>
              <wp:lineTo x="1843" y="2984"/>
              <wp:lineTo x="0" y="4973"/>
              <wp:lineTo x="0" y="12433"/>
              <wp:lineTo x="3685" y="15914"/>
              <wp:lineTo x="12899" y="20887"/>
              <wp:lineTo x="13513" y="20887"/>
              <wp:lineTo x="19041" y="20887"/>
              <wp:lineTo x="20883" y="20390"/>
              <wp:lineTo x="20883" y="7957"/>
              <wp:lineTo x="14127" y="0"/>
              <wp:lineTo x="9827" y="0"/>
            </wp:wrapPolygon>
          </wp:wrapTight>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XAGON_full_blu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69925" cy="8274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6" behindDoc="1" locked="0" layoutInCell="1" allowOverlap="1" wp14:anchorId="1FAE96C6" wp14:editId="07DAFF47">
          <wp:simplePos x="0" y="0"/>
          <wp:positionH relativeFrom="column">
            <wp:posOffset>1241425</wp:posOffset>
          </wp:positionH>
          <wp:positionV relativeFrom="paragraph">
            <wp:posOffset>10603230</wp:posOffset>
          </wp:positionV>
          <wp:extent cx="669925" cy="827405"/>
          <wp:effectExtent l="0" t="21590" r="108585" b="32385"/>
          <wp:wrapTight wrapText="bothSides">
            <wp:wrapPolygon edited="0">
              <wp:start x="19291" y="4124"/>
              <wp:lineTo x="17610" y="3769"/>
              <wp:lineTo x="5842" y="1287"/>
              <wp:lineTo x="-1356" y="4130"/>
              <wp:lineTo x="-586" y="10106"/>
              <wp:lineTo x="-1554" y="11719"/>
              <wp:lineTo x="-311" y="13435"/>
              <wp:lineTo x="2833" y="14825"/>
              <wp:lineTo x="18860" y="22203"/>
              <wp:lineTo x="19920" y="21699"/>
              <wp:lineTo x="21523" y="11136"/>
              <wp:lineTo x="22088" y="7985"/>
              <wp:lineTo x="19291" y="4124"/>
            </wp:wrapPolygon>
          </wp:wrapTight>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XAGON_full_blue.png"/>
                  <pic:cNvPicPr/>
                </pic:nvPicPr>
                <pic:blipFill>
                  <a:blip r:embed="rId2" cstate="print">
                    <a:extLst>
                      <a:ext uri="{28A0092B-C50C-407E-A947-70E740481C1C}">
                        <a14:useLocalDpi xmlns:a14="http://schemas.microsoft.com/office/drawing/2010/main" val="0"/>
                      </a:ext>
                    </a:extLst>
                  </a:blip>
                  <a:stretch>
                    <a:fillRect/>
                  </a:stretch>
                </pic:blipFill>
                <pic:spPr>
                  <a:xfrm rot="18023886">
                    <a:off x="0" y="0"/>
                    <a:ext cx="669925" cy="8274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5" behindDoc="1" locked="0" layoutInCell="1" allowOverlap="1" wp14:anchorId="777FF5FF" wp14:editId="030D221D">
          <wp:simplePos x="0" y="0"/>
          <wp:positionH relativeFrom="column">
            <wp:posOffset>502285</wp:posOffset>
          </wp:positionH>
          <wp:positionV relativeFrom="paragraph">
            <wp:posOffset>10797540</wp:posOffset>
          </wp:positionV>
          <wp:extent cx="669925" cy="827405"/>
          <wp:effectExtent l="0" t="2540" r="0" b="0"/>
          <wp:wrapTight wrapText="bothSides">
            <wp:wrapPolygon edited="0">
              <wp:start x="-82" y="13577"/>
              <wp:lineTo x="7289" y="19047"/>
              <wp:lineTo x="9746" y="19047"/>
              <wp:lineTo x="9746" y="21534"/>
              <wp:lineTo x="20802" y="21534"/>
              <wp:lineTo x="20802" y="15069"/>
              <wp:lineTo x="19573" y="4625"/>
              <wp:lineTo x="13431" y="1144"/>
              <wp:lineTo x="9746" y="1641"/>
              <wp:lineTo x="532" y="9101"/>
              <wp:lineTo x="-82" y="9598"/>
              <wp:lineTo x="-82" y="13577"/>
            </wp:wrapPolygon>
          </wp:wrapTight>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XAGON_full_blue.png"/>
                  <pic:cNvPicPr/>
                </pic:nvPicPr>
                <pic:blipFill>
                  <a:blip r:embed="rId2" cstate="print">
                    <a:extLst>
                      <a:ext uri="{28A0092B-C50C-407E-A947-70E740481C1C}">
                        <a14:useLocalDpi xmlns:a14="http://schemas.microsoft.com/office/drawing/2010/main" val="0"/>
                      </a:ext>
                    </a:extLst>
                  </a:blip>
                  <a:stretch>
                    <a:fillRect/>
                  </a:stretch>
                </pic:blipFill>
                <pic:spPr>
                  <a:xfrm rot="5400000">
                    <a:off x="0" y="0"/>
                    <a:ext cx="669925" cy="82740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F804E" w14:textId="1EB9B590" w:rsidR="001722C5" w:rsidRPr="00A16823" w:rsidRDefault="001722C5" w:rsidP="008D27A2">
    <w:pPr>
      <w:pStyle w:val="Header"/>
      <w:tabs>
        <w:tab w:val="clear" w:pos="4513"/>
        <w:tab w:val="clear" w:pos="9026"/>
        <w:tab w:val="left" w:pos="2711"/>
      </w:tabs>
      <w:jc w:val="right"/>
      <w:rPr>
        <w:noProof/>
        <w:color w:val="F2F2F2" w:themeColor="background1" w:themeShade="F2"/>
        <w:u w:val="single"/>
        <w:lang w:eastAsia="en-GB"/>
      </w:rPr>
    </w:pPr>
    <w:r>
      <w:rPr>
        <w:noProof/>
        <w:color w:val="F2F2F2" w:themeColor="background1" w:themeShade="F2"/>
        <w:u w:val="single"/>
        <w:lang w:eastAsia="en-GB"/>
      </w:rPr>
      <w:tab/>
    </w:r>
    <w:r>
      <w:rPr>
        <w:noProof/>
        <w:color w:val="F2F2F2" w:themeColor="background1" w:themeShade="F2"/>
        <w:u w:val="single"/>
        <w:lang w:eastAsia="en-GB"/>
      </w:rPr>
      <w:tab/>
    </w:r>
    <w:r>
      <w:rPr>
        <w:noProof/>
        <w:color w:val="F2F2F2" w:themeColor="background1" w:themeShade="F2"/>
        <w:u w:val="single"/>
        <w:lang w:eastAsia="en-GB"/>
      </w:rPr>
      <w:tab/>
    </w:r>
    <w:r>
      <w:rPr>
        <w:noProof/>
        <w:color w:val="F2F2F2" w:themeColor="background1" w:themeShade="F2"/>
        <w:u w:val="single"/>
        <w:lang w:eastAsia="en-GB"/>
      </w:rPr>
      <w:tab/>
    </w:r>
    <w:r>
      <w:rPr>
        <w:noProof/>
        <w:color w:val="F2F2F2" w:themeColor="background1" w:themeShade="F2"/>
        <w:u w:val="single"/>
        <w:lang w:eastAsia="en-GB"/>
      </w:rPr>
      <w:tab/>
    </w:r>
    <w:r>
      <w:rPr>
        <w:noProof/>
        <w:color w:val="F2F2F2" w:themeColor="background1" w:themeShade="F2"/>
        <w:u w:val="single"/>
        <w:lang w:eastAsia="en-GB"/>
      </w:rPr>
      <w:tab/>
    </w:r>
    <w:r w:rsidRPr="00A16823">
      <w:rPr>
        <w:noProof/>
        <w:color w:val="F2F2F2" w:themeColor="background1" w:themeShade="F2"/>
        <w:u w:val="single"/>
      </w:rPr>
      <mc:AlternateContent>
        <mc:Choice Requires="wps">
          <w:drawing>
            <wp:anchor distT="0" distB="0" distL="114300" distR="114300" simplePos="0" relativeHeight="251658256" behindDoc="1" locked="0" layoutInCell="1" allowOverlap="1" wp14:anchorId="31FC53BA" wp14:editId="55771D64">
              <wp:simplePos x="0" y="0"/>
              <wp:positionH relativeFrom="column">
                <wp:posOffset>-848995</wp:posOffset>
              </wp:positionH>
              <wp:positionV relativeFrom="paragraph">
                <wp:posOffset>10367010</wp:posOffset>
              </wp:positionV>
              <wp:extent cx="8715375" cy="719455"/>
              <wp:effectExtent l="19050" t="19050" r="28575" b="23495"/>
              <wp:wrapNone/>
              <wp:docPr id="1" name="Rectangle 1"/>
              <wp:cNvGraphicFramePr/>
              <a:graphic xmlns:a="http://schemas.openxmlformats.org/drawingml/2006/main">
                <a:graphicData uri="http://schemas.microsoft.com/office/word/2010/wordprocessingShape">
                  <wps:wsp>
                    <wps:cNvSpPr/>
                    <wps:spPr>
                      <a:xfrm>
                        <a:off x="0" y="0"/>
                        <a:ext cx="8715375" cy="719455"/>
                      </a:xfrm>
                      <a:prstGeom prst="rect">
                        <a:avLst/>
                      </a:prstGeom>
                      <a:solidFill>
                        <a:schemeClr val="bg1"/>
                      </a:solidFill>
                      <a:ln w="28575" cmpd="dbl">
                        <a:solidFill>
                          <a:srgbClr val="99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14660" id="Rectangle 1" o:spid="_x0000_s1026" style="position:absolute;margin-left:-66.85pt;margin-top:816.3pt;width:686.25pt;height:56.65pt;z-index:-25165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" fillcolor="white [3212]" strokecolor="#999" strokeweight="2.25pt">
              <v:stroke linestyle="thinTh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singleLevel"/>
    <w:tmpl w:val="085AE366"/>
    <w:lvl w:ilvl="0">
      <w:numFmt w:val="bullet"/>
      <w:pStyle w:val="Bullet1"/>
      <w:lvlText w:val=""/>
      <w:lvlJc w:val="left"/>
      <w:pPr>
        <w:tabs>
          <w:tab w:val="num" w:pos="720"/>
        </w:tabs>
        <w:ind w:left="720" w:hanging="360"/>
      </w:pPr>
      <w:rPr>
        <w:rFonts w:ascii="Symbol" w:hAnsi="Symbol" w:hint="default"/>
        <w:color w:val="auto"/>
        <w:sz w:val="22"/>
      </w:rPr>
    </w:lvl>
  </w:abstractNum>
  <w:abstractNum w:abstractNumId="1" w15:restartNumberingAfterBreak="0">
    <w:nsid w:val="024D797B"/>
    <w:multiLevelType w:val="multilevel"/>
    <w:tmpl w:val="5F12B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D6F6D"/>
    <w:multiLevelType w:val="hybridMultilevel"/>
    <w:tmpl w:val="A7ACEBFA"/>
    <w:lvl w:ilvl="0" w:tplc="23A038AE">
      <w:numFmt w:val="bullet"/>
      <w:lvlText w:val="-"/>
      <w:lvlJc w:val="left"/>
      <w:pPr>
        <w:ind w:left="720" w:hanging="360"/>
      </w:pPr>
      <w:rPr>
        <w:rFonts w:ascii="Trebuchet MS" w:eastAsiaTheme="minorEastAsia" w:hAnsi="Trebuchet MS" w:cstheme="minorBidi" w:hint="default"/>
      </w:rPr>
    </w:lvl>
    <w:lvl w:ilvl="1" w:tplc="81A4DE6C">
      <w:start w:val="1"/>
      <w:numFmt w:val="bullet"/>
      <w:lvlText w:val="o"/>
      <w:lvlJc w:val="left"/>
      <w:pPr>
        <w:ind w:left="1440" w:hanging="360"/>
      </w:pPr>
      <w:rPr>
        <w:rFonts w:ascii="Courier New" w:hAnsi="Courier New" w:cs="Courier New" w:hint="default"/>
        <w:lang w:val="en-US"/>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1E0971B9"/>
    <w:multiLevelType w:val="hybridMultilevel"/>
    <w:tmpl w:val="2492473A"/>
    <w:lvl w:ilvl="0" w:tplc="0F546AE4">
      <w:start w:val="1"/>
      <w:numFmt w:val="upperLetter"/>
      <w:pStyle w:val="Appendix"/>
      <w:suff w:val="nothing"/>
      <w:lvlText w:val="ANNEXE %1: "/>
      <w:lvlJc w:val="left"/>
      <w:pPr>
        <w:ind w:left="1844" w:firstLine="0"/>
      </w:pPr>
    </w:lvl>
    <w:lvl w:ilvl="1" w:tplc="FFFFFFFF" w:tentative="1">
      <w:start w:val="1"/>
      <w:numFmt w:val="lowerLetter"/>
      <w:lvlText w:val="%2."/>
      <w:lvlJc w:val="left"/>
      <w:pPr>
        <w:ind w:left="-10750" w:hanging="360"/>
      </w:pPr>
    </w:lvl>
    <w:lvl w:ilvl="2" w:tplc="FFFFFFFF" w:tentative="1">
      <w:start w:val="1"/>
      <w:numFmt w:val="lowerRoman"/>
      <w:lvlText w:val="%3."/>
      <w:lvlJc w:val="right"/>
      <w:pPr>
        <w:ind w:left="-10030" w:hanging="180"/>
      </w:pPr>
    </w:lvl>
    <w:lvl w:ilvl="3" w:tplc="FFFFFFFF" w:tentative="1">
      <w:start w:val="1"/>
      <w:numFmt w:val="decimal"/>
      <w:lvlText w:val="%4."/>
      <w:lvlJc w:val="left"/>
      <w:pPr>
        <w:ind w:left="-9310" w:hanging="360"/>
      </w:pPr>
    </w:lvl>
    <w:lvl w:ilvl="4" w:tplc="FFFFFFFF" w:tentative="1">
      <w:start w:val="1"/>
      <w:numFmt w:val="lowerLetter"/>
      <w:lvlText w:val="%5."/>
      <w:lvlJc w:val="left"/>
      <w:pPr>
        <w:ind w:left="-8590" w:hanging="360"/>
      </w:pPr>
    </w:lvl>
    <w:lvl w:ilvl="5" w:tplc="FFFFFFFF" w:tentative="1">
      <w:start w:val="1"/>
      <w:numFmt w:val="lowerRoman"/>
      <w:lvlText w:val="%6."/>
      <w:lvlJc w:val="right"/>
      <w:pPr>
        <w:ind w:left="-7870" w:hanging="180"/>
      </w:pPr>
    </w:lvl>
    <w:lvl w:ilvl="6" w:tplc="FFFFFFFF" w:tentative="1">
      <w:start w:val="1"/>
      <w:numFmt w:val="decimal"/>
      <w:lvlText w:val="%7."/>
      <w:lvlJc w:val="left"/>
      <w:pPr>
        <w:ind w:left="-7150" w:hanging="360"/>
      </w:pPr>
    </w:lvl>
    <w:lvl w:ilvl="7" w:tplc="FFFFFFFF" w:tentative="1">
      <w:start w:val="1"/>
      <w:numFmt w:val="lowerLetter"/>
      <w:lvlText w:val="%8."/>
      <w:lvlJc w:val="left"/>
      <w:pPr>
        <w:ind w:left="-6430" w:hanging="360"/>
      </w:pPr>
    </w:lvl>
    <w:lvl w:ilvl="8" w:tplc="FFFFFFFF" w:tentative="1">
      <w:start w:val="1"/>
      <w:numFmt w:val="lowerRoman"/>
      <w:lvlText w:val="%9."/>
      <w:lvlJc w:val="right"/>
      <w:pPr>
        <w:ind w:left="-5710" w:hanging="180"/>
      </w:pPr>
    </w:lvl>
  </w:abstractNum>
  <w:abstractNum w:abstractNumId="4" w15:restartNumberingAfterBreak="0">
    <w:nsid w:val="20B2740A"/>
    <w:multiLevelType w:val="hybridMultilevel"/>
    <w:tmpl w:val="3BEE8AB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EA33EF"/>
    <w:multiLevelType w:val="hybridMultilevel"/>
    <w:tmpl w:val="3BEE8AB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F12C20"/>
    <w:multiLevelType w:val="hybridMultilevel"/>
    <w:tmpl w:val="5CF6C5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983D48"/>
    <w:multiLevelType w:val="hybridMultilevel"/>
    <w:tmpl w:val="B98E21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9F56E7"/>
    <w:multiLevelType w:val="multilevel"/>
    <w:tmpl w:val="7D6AC9C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color w:val="FFFFFF" w:themeColor="background1"/>
      </w:rPr>
    </w:lvl>
    <w:lvl w:ilvl="2">
      <w:start w:val="1"/>
      <w:numFmt w:val="decimal"/>
      <w:pStyle w:val="Heading3"/>
      <w:lvlText w:val="%1.%2.%3"/>
      <w:lvlJc w:val="left"/>
      <w:pPr>
        <w:ind w:left="513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5AD55EE1"/>
    <w:multiLevelType w:val="hybridMultilevel"/>
    <w:tmpl w:val="FFFFFFFF"/>
    <w:lvl w:ilvl="0" w:tplc="70D8936E">
      <w:start w:val="1"/>
      <w:numFmt w:val="decimal"/>
      <w:lvlText w:val="%1."/>
      <w:lvlJc w:val="left"/>
      <w:pPr>
        <w:ind w:left="720" w:hanging="360"/>
      </w:pPr>
    </w:lvl>
    <w:lvl w:ilvl="1" w:tplc="78F60C0A">
      <w:start w:val="1"/>
      <w:numFmt w:val="upperRoman"/>
      <w:lvlText w:val="%2."/>
      <w:lvlJc w:val="right"/>
      <w:pPr>
        <w:ind w:left="1440" w:hanging="360"/>
      </w:pPr>
    </w:lvl>
    <w:lvl w:ilvl="2" w:tplc="36049554">
      <w:start w:val="1"/>
      <w:numFmt w:val="lowerRoman"/>
      <w:lvlText w:val="%3."/>
      <w:lvlJc w:val="right"/>
      <w:pPr>
        <w:ind w:left="2160" w:hanging="180"/>
      </w:pPr>
    </w:lvl>
    <w:lvl w:ilvl="3" w:tplc="661E2B54">
      <w:start w:val="1"/>
      <w:numFmt w:val="decimal"/>
      <w:lvlText w:val="%4."/>
      <w:lvlJc w:val="left"/>
      <w:pPr>
        <w:ind w:left="2880" w:hanging="360"/>
      </w:pPr>
    </w:lvl>
    <w:lvl w:ilvl="4" w:tplc="9CA60130">
      <w:start w:val="1"/>
      <w:numFmt w:val="lowerLetter"/>
      <w:lvlText w:val="%5."/>
      <w:lvlJc w:val="left"/>
      <w:pPr>
        <w:ind w:left="3600" w:hanging="360"/>
      </w:pPr>
    </w:lvl>
    <w:lvl w:ilvl="5" w:tplc="FC7484A4">
      <w:start w:val="1"/>
      <w:numFmt w:val="lowerRoman"/>
      <w:lvlText w:val="%6."/>
      <w:lvlJc w:val="right"/>
      <w:pPr>
        <w:ind w:left="4320" w:hanging="180"/>
      </w:pPr>
    </w:lvl>
    <w:lvl w:ilvl="6" w:tplc="13AAB6E6">
      <w:start w:val="1"/>
      <w:numFmt w:val="decimal"/>
      <w:lvlText w:val="%7."/>
      <w:lvlJc w:val="left"/>
      <w:pPr>
        <w:ind w:left="5040" w:hanging="360"/>
      </w:pPr>
    </w:lvl>
    <w:lvl w:ilvl="7" w:tplc="4572B7E8">
      <w:start w:val="1"/>
      <w:numFmt w:val="lowerLetter"/>
      <w:lvlText w:val="%8."/>
      <w:lvlJc w:val="left"/>
      <w:pPr>
        <w:ind w:left="5760" w:hanging="360"/>
      </w:pPr>
    </w:lvl>
    <w:lvl w:ilvl="8" w:tplc="B024D5CE">
      <w:start w:val="1"/>
      <w:numFmt w:val="lowerRoman"/>
      <w:lvlText w:val="%9."/>
      <w:lvlJc w:val="right"/>
      <w:pPr>
        <w:ind w:left="6480" w:hanging="180"/>
      </w:pPr>
    </w:lvl>
  </w:abstractNum>
  <w:abstractNum w:abstractNumId="10" w15:restartNumberingAfterBreak="0">
    <w:nsid w:val="63BD0C00"/>
    <w:multiLevelType w:val="multilevel"/>
    <w:tmpl w:val="8B2218A8"/>
    <w:styleLink w:val="BusinessDecision"/>
    <w:lvl w:ilvl="0">
      <w:start w:val="1"/>
      <w:numFmt w:val="bullet"/>
      <w:lvlText w:val=""/>
      <w:lvlJc w:val="left"/>
      <w:pPr>
        <w:ind w:left="720" w:hanging="360"/>
      </w:pPr>
      <w:rPr>
        <w:rFonts w:ascii="Symbol" w:hAnsi="Symbol"/>
        <w:color w:val="747474" w:themeColor="background2"/>
      </w:rPr>
    </w:lvl>
    <w:lvl w:ilvl="1">
      <w:start w:val="1"/>
      <w:numFmt w:val="bullet"/>
      <w:lvlText w:val=""/>
      <w:lvlJc w:val="left"/>
      <w:pPr>
        <w:ind w:left="1440" w:hanging="360"/>
      </w:pPr>
      <w:rPr>
        <w:rFonts w:ascii="Wingdings" w:hAnsi="Wingdings" w:hint="default"/>
        <w:color w:val="003A5C" w:themeColor="accent1" w:themeShade="80"/>
      </w:rPr>
    </w:lvl>
    <w:lvl w:ilvl="2">
      <w:start w:val="1"/>
      <w:numFmt w:val="bullet"/>
      <w:lvlText w:val=""/>
      <w:lvlJc w:val="left"/>
      <w:pPr>
        <w:ind w:left="2160" w:hanging="360"/>
      </w:pPr>
      <w:rPr>
        <w:rFonts w:ascii="Wingdings" w:hAnsi="Wingdings"/>
        <w:color w:val="747474" w:themeColor="background2"/>
      </w:rPr>
    </w:lvl>
    <w:lvl w:ilvl="3">
      <w:start w:val="1"/>
      <w:numFmt w:val="bullet"/>
      <w:lvlText w:val=""/>
      <w:lvlJc w:val="left"/>
      <w:pPr>
        <w:ind w:left="2880" w:hanging="360"/>
      </w:pPr>
      <w:rPr>
        <w:rFonts w:ascii="Symbol" w:hAnsi="Symbol" w:hint="default"/>
        <w:color w:val="747474" w:themeColor="background2"/>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6D1C1DE5"/>
    <w:multiLevelType w:val="hybridMultilevel"/>
    <w:tmpl w:val="9D0414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B530C8"/>
    <w:multiLevelType w:val="hybridMultilevel"/>
    <w:tmpl w:val="FFFFFFFF"/>
    <w:lvl w:ilvl="0" w:tplc="31E8F348">
      <w:start w:val="1"/>
      <w:numFmt w:val="decimal"/>
      <w:lvlText w:val="%1."/>
      <w:lvlJc w:val="left"/>
      <w:pPr>
        <w:ind w:left="720" w:hanging="360"/>
      </w:pPr>
    </w:lvl>
    <w:lvl w:ilvl="1" w:tplc="C8A6418A">
      <w:start w:val="1"/>
      <w:numFmt w:val="upperRoman"/>
      <w:lvlText w:val="%2."/>
      <w:lvlJc w:val="right"/>
      <w:pPr>
        <w:ind w:left="1440" w:hanging="360"/>
      </w:pPr>
    </w:lvl>
    <w:lvl w:ilvl="2" w:tplc="DF7E9A4C">
      <w:start w:val="1"/>
      <w:numFmt w:val="lowerRoman"/>
      <w:lvlText w:val="%3."/>
      <w:lvlJc w:val="right"/>
      <w:pPr>
        <w:ind w:left="2160" w:hanging="180"/>
      </w:pPr>
    </w:lvl>
    <w:lvl w:ilvl="3" w:tplc="EAAC5DF6">
      <w:start w:val="1"/>
      <w:numFmt w:val="decimal"/>
      <w:lvlText w:val="%4."/>
      <w:lvlJc w:val="left"/>
      <w:pPr>
        <w:ind w:left="2880" w:hanging="360"/>
      </w:pPr>
    </w:lvl>
    <w:lvl w:ilvl="4" w:tplc="3BEC20BC">
      <w:start w:val="1"/>
      <w:numFmt w:val="lowerLetter"/>
      <w:lvlText w:val="%5."/>
      <w:lvlJc w:val="left"/>
      <w:pPr>
        <w:ind w:left="3600" w:hanging="360"/>
      </w:pPr>
    </w:lvl>
    <w:lvl w:ilvl="5" w:tplc="3A5C3F28">
      <w:start w:val="1"/>
      <w:numFmt w:val="lowerRoman"/>
      <w:lvlText w:val="%6."/>
      <w:lvlJc w:val="right"/>
      <w:pPr>
        <w:ind w:left="4320" w:hanging="180"/>
      </w:pPr>
    </w:lvl>
    <w:lvl w:ilvl="6" w:tplc="66CABCC4">
      <w:start w:val="1"/>
      <w:numFmt w:val="decimal"/>
      <w:lvlText w:val="%7."/>
      <w:lvlJc w:val="left"/>
      <w:pPr>
        <w:ind w:left="5040" w:hanging="360"/>
      </w:pPr>
    </w:lvl>
    <w:lvl w:ilvl="7" w:tplc="3B6CE99C">
      <w:start w:val="1"/>
      <w:numFmt w:val="lowerLetter"/>
      <w:lvlText w:val="%8."/>
      <w:lvlJc w:val="left"/>
      <w:pPr>
        <w:ind w:left="5760" w:hanging="360"/>
      </w:pPr>
    </w:lvl>
    <w:lvl w:ilvl="8" w:tplc="8AA8C4A8">
      <w:start w:val="1"/>
      <w:numFmt w:val="lowerRoman"/>
      <w:lvlText w:val="%9."/>
      <w:lvlJc w:val="right"/>
      <w:pPr>
        <w:ind w:left="6480" w:hanging="180"/>
      </w:pPr>
    </w:lvl>
  </w:abstractNum>
  <w:num w:numId="1">
    <w:abstractNumId w:val="9"/>
  </w:num>
  <w:num w:numId="2">
    <w:abstractNumId w:val="12"/>
  </w:num>
  <w:num w:numId="3">
    <w:abstractNumId w:val="10"/>
  </w:num>
  <w:num w:numId="4">
    <w:abstractNumId w:val="8"/>
  </w:num>
  <w:num w:numId="5">
    <w:abstractNumId w:val="3"/>
  </w:num>
  <w:num w:numId="6">
    <w:abstractNumId w:val="0"/>
  </w:num>
  <w:num w:numId="7">
    <w:abstractNumId w:val="2"/>
  </w:num>
  <w:num w:numId="8">
    <w:abstractNumId w:val="7"/>
  </w:num>
  <w:num w:numId="9">
    <w:abstractNumId w:val="11"/>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
  </w:num>
  <w:num w:numId="13">
    <w:abstractNumId w:val="6"/>
  </w:num>
  <w:num w:numId="14">
    <w:abstractNumId w:val="5"/>
  </w:num>
  <w:num w:numId="15">
    <w:abstractNumId w:val="4"/>
  </w:num>
  <w:num w:numId="16">
    <w:abstractNumId w:val="8"/>
  </w:num>
  <w:num w:numId="17">
    <w:abstractNumId w:val="8"/>
  </w:num>
  <w:num w:numId="18">
    <w:abstractNumId w:val="8"/>
  </w:num>
  <w:num w:numId="19">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removePersonalInformation/>
  <w:removeDateAndTime/>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65F"/>
    <w:rsid w:val="000003F3"/>
    <w:rsid w:val="00000484"/>
    <w:rsid w:val="000017D4"/>
    <w:rsid w:val="00003ABD"/>
    <w:rsid w:val="00003BA4"/>
    <w:rsid w:val="00005144"/>
    <w:rsid w:val="000051C1"/>
    <w:rsid w:val="00006AAD"/>
    <w:rsid w:val="000077F0"/>
    <w:rsid w:val="00007B6F"/>
    <w:rsid w:val="00011F91"/>
    <w:rsid w:val="00012E92"/>
    <w:rsid w:val="000135B1"/>
    <w:rsid w:val="0001386F"/>
    <w:rsid w:val="00013AA7"/>
    <w:rsid w:val="00013AD7"/>
    <w:rsid w:val="0001413D"/>
    <w:rsid w:val="0001434F"/>
    <w:rsid w:val="000153D6"/>
    <w:rsid w:val="00015A9E"/>
    <w:rsid w:val="00015B8E"/>
    <w:rsid w:val="00015D6C"/>
    <w:rsid w:val="000179AA"/>
    <w:rsid w:val="00017EDA"/>
    <w:rsid w:val="00017FB3"/>
    <w:rsid w:val="0002026D"/>
    <w:rsid w:val="000208B1"/>
    <w:rsid w:val="000208E0"/>
    <w:rsid w:val="00020F8B"/>
    <w:rsid w:val="00022F87"/>
    <w:rsid w:val="0002365C"/>
    <w:rsid w:val="0002411C"/>
    <w:rsid w:val="00024689"/>
    <w:rsid w:val="00024911"/>
    <w:rsid w:val="00024DE9"/>
    <w:rsid w:val="000252B7"/>
    <w:rsid w:val="0002540D"/>
    <w:rsid w:val="00025B4B"/>
    <w:rsid w:val="00026287"/>
    <w:rsid w:val="000271AA"/>
    <w:rsid w:val="00027857"/>
    <w:rsid w:val="00027C79"/>
    <w:rsid w:val="00030D8A"/>
    <w:rsid w:val="00031372"/>
    <w:rsid w:val="00032071"/>
    <w:rsid w:val="000340C3"/>
    <w:rsid w:val="00034A15"/>
    <w:rsid w:val="000363CA"/>
    <w:rsid w:val="0003673B"/>
    <w:rsid w:val="000404AA"/>
    <w:rsid w:val="00040971"/>
    <w:rsid w:val="00040F85"/>
    <w:rsid w:val="00041607"/>
    <w:rsid w:val="00041D43"/>
    <w:rsid w:val="00042168"/>
    <w:rsid w:val="0004364F"/>
    <w:rsid w:val="00044794"/>
    <w:rsid w:val="00044A5C"/>
    <w:rsid w:val="00045C98"/>
    <w:rsid w:val="00046FE8"/>
    <w:rsid w:val="000477AD"/>
    <w:rsid w:val="00050921"/>
    <w:rsid w:val="00050B06"/>
    <w:rsid w:val="00052066"/>
    <w:rsid w:val="00052FB0"/>
    <w:rsid w:val="00053749"/>
    <w:rsid w:val="00053E05"/>
    <w:rsid w:val="00053ED0"/>
    <w:rsid w:val="00055050"/>
    <w:rsid w:val="000550EA"/>
    <w:rsid w:val="000554E4"/>
    <w:rsid w:val="0005558E"/>
    <w:rsid w:val="00055BD6"/>
    <w:rsid w:val="0005682B"/>
    <w:rsid w:val="0005697B"/>
    <w:rsid w:val="00056C4C"/>
    <w:rsid w:val="000571A1"/>
    <w:rsid w:val="000574B9"/>
    <w:rsid w:val="00057634"/>
    <w:rsid w:val="00057F0E"/>
    <w:rsid w:val="00060937"/>
    <w:rsid w:val="000618B8"/>
    <w:rsid w:val="000619EF"/>
    <w:rsid w:val="000623B8"/>
    <w:rsid w:val="00064B51"/>
    <w:rsid w:val="00064FC0"/>
    <w:rsid w:val="00066304"/>
    <w:rsid w:val="000664D4"/>
    <w:rsid w:val="000669D8"/>
    <w:rsid w:val="00066E72"/>
    <w:rsid w:val="000670C5"/>
    <w:rsid w:val="0006756A"/>
    <w:rsid w:val="00067A55"/>
    <w:rsid w:val="00067E72"/>
    <w:rsid w:val="000709C5"/>
    <w:rsid w:val="000736C9"/>
    <w:rsid w:val="0007447B"/>
    <w:rsid w:val="00074B77"/>
    <w:rsid w:val="00074F4F"/>
    <w:rsid w:val="000756D7"/>
    <w:rsid w:val="00075CAE"/>
    <w:rsid w:val="0007615D"/>
    <w:rsid w:val="00076BAA"/>
    <w:rsid w:val="00076DCA"/>
    <w:rsid w:val="00077186"/>
    <w:rsid w:val="00077F9B"/>
    <w:rsid w:val="0008018C"/>
    <w:rsid w:val="00080FEB"/>
    <w:rsid w:val="0008146A"/>
    <w:rsid w:val="00081F37"/>
    <w:rsid w:val="00081F6B"/>
    <w:rsid w:val="00082203"/>
    <w:rsid w:val="00082819"/>
    <w:rsid w:val="0008343C"/>
    <w:rsid w:val="0008389B"/>
    <w:rsid w:val="00085B77"/>
    <w:rsid w:val="00086571"/>
    <w:rsid w:val="00086BCC"/>
    <w:rsid w:val="00086C36"/>
    <w:rsid w:val="00086D5B"/>
    <w:rsid w:val="00090F34"/>
    <w:rsid w:val="00091002"/>
    <w:rsid w:val="0009169A"/>
    <w:rsid w:val="000917AF"/>
    <w:rsid w:val="000917D3"/>
    <w:rsid w:val="00092A45"/>
    <w:rsid w:val="0009326C"/>
    <w:rsid w:val="00096454"/>
    <w:rsid w:val="00096AED"/>
    <w:rsid w:val="00097489"/>
    <w:rsid w:val="000977FB"/>
    <w:rsid w:val="000A1896"/>
    <w:rsid w:val="000A29EB"/>
    <w:rsid w:val="000A458D"/>
    <w:rsid w:val="000A484D"/>
    <w:rsid w:val="000A5B3A"/>
    <w:rsid w:val="000A74DF"/>
    <w:rsid w:val="000B0903"/>
    <w:rsid w:val="000B15F4"/>
    <w:rsid w:val="000B191C"/>
    <w:rsid w:val="000B1B5A"/>
    <w:rsid w:val="000B1FD4"/>
    <w:rsid w:val="000B2BE5"/>
    <w:rsid w:val="000B3A71"/>
    <w:rsid w:val="000B3AB5"/>
    <w:rsid w:val="000B3DF5"/>
    <w:rsid w:val="000B50C9"/>
    <w:rsid w:val="000B6066"/>
    <w:rsid w:val="000B6A91"/>
    <w:rsid w:val="000B6EF2"/>
    <w:rsid w:val="000B71E8"/>
    <w:rsid w:val="000C1C37"/>
    <w:rsid w:val="000C31BD"/>
    <w:rsid w:val="000C31D4"/>
    <w:rsid w:val="000C3284"/>
    <w:rsid w:val="000C379C"/>
    <w:rsid w:val="000C4249"/>
    <w:rsid w:val="000C4ADD"/>
    <w:rsid w:val="000C5C85"/>
    <w:rsid w:val="000C72E0"/>
    <w:rsid w:val="000CFA00"/>
    <w:rsid w:val="000D1321"/>
    <w:rsid w:val="000D1C96"/>
    <w:rsid w:val="000D237E"/>
    <w:rsid w:val="000D2468"/>
    <w:rsid w:val="000D27C2"/>
    <w:rsid w:val="000D44B8"/>
    <w:rsid w:val="000D5CD5"/>
    <w:rsid w:val="000D6242"/>
    <w:rsid w:val="000D7111"/>
    <w:rsid w:val="000D7762"/>
    <w:rsid w:val="000D77B9"/>
    <w:rsid w:val="000D7D34"/>
    <w:rsid w:val="000E01DF"/>
    <w:rsid w:val="000E0C33"/>
    <w:rsid w:val="000E1407"/>
    <w:rsid w:val="000E2378"/>
    <w:rsid w:val="000E28D9"/>
    <w:rsid w:val="000E39E9"/>
    <w:rsid w:val="000E3A80"/>
    <w:rsid w:val="000E42FD"/>
    <w:rsid w:val="000E4AE6"/>
    <w:rsid w:val="000E55BE"/>
    <w:rsid w:val="000E57D7"/>
    <w:rsid w:val="000E58E6"/>
    <w:rsid w:val="000E6169"/>
    <w:rsid w:val="000E6363"/>
    <w:rsid w:val="000E7B40"/>
    <w:rsid w:val="000E7BF2"/>
    <w:rsid w:val="000E7E24"/>
    <w:rsid w:val="000F0769"/>
    <w:rsid w:val="000F1363"/>
    <w:rsid w:val="000F1A96"/>
    <w:rsid w:val="000F3DE0"/>
    <w:rsid w:val="000F3F46"/>
    <w:rsid w:val="000F444B"/>
    <w:rsid w:val="000F478B"/>
    <w:rsid w:val="000F4D87"/>
    <w:rsid w:val="000F56D6"/>
    <w:rsid w:val="000F64F7"/>
    <w:rsid w:val="000F6FDB"/>
    <w:rsid w:val="00100CDB"/>
    <w:rsid w:val="001016D2"/>
    <w:rsid w:val="00102217"/>
    <w:rsid w:val="001022EF"/>
    <w:rsid w:val="00102404"/>
    <w:rsid w:val="0010261D"/>
    <w:rsid w:val="001029CC"/>
    <w:rsid w:val="00103300"/>
    <w:rsid w:val="00104BC4"/>
    <w:rsid w:val="00105908"/>
    <w:rsid w:val="00107055"/>
    <w:rsid w:val="001076F4"/>
    <w:rsid w:val="00110C25"/>
    <w:rsid w:val="0011122B"/>
    <w:rsid w:val="00111D58"/>
    <w:rsid w:val="00111E3F"/>
    <w:rsid w:val="00112044"/>
    <w:rsid w:val="00112368"/>
    <w:rsid w:val="001137F0"/>
    <w:rsid w:val="001157B3"/>
    <w:rsid w:val="00116460"/>
    <w:rsid w:val="001175A4"/>
    <w:rsid w:val="00121C87"/>
    <w:rsid w:val="00121E3B"/>
    <w:rsid w:val="00122031"/>
    <w:rsid w:val="001232A8"/>
    <w:rsid w:val="00124C58"/>
    <w:rsid w:val="00125237"/>
    <w:rsid w:val="0012659C"/>
    <w:rsid w:val="00126A12"/>
    <w:rsid w:val="00126A3B"/>
    <w:rsid w:val="00126E50"/>
    <w:rsid w:val="00127203"/>
    <w:rsid w:val="00127873"/>
    <w:rsid w:val="00130498"/>
    <w:rsid w:val="0013156F"/>
    <w:rsid w:val="001317ED"/>
    <w:rsid w:val="00132D69"/>
    <w:rsid w:val="00134A59"/>
    <w:rsid w:val="00136110"/>
    <w:rsid w:val="00136C83"/>
    <w:rsid w:val="00136D01"/>
    <w:rsid w:val="001403D5"/>
    <w:rsid w:val="001411A2"/>
    <w:rsid w:val="001412B6"/>
    <w:rsid w:val="0014133F"/>
    <w:rsid w:val="0014174B"/>
    <w:rsid w:val="001417DF"/>
    <w:rsid w:val="001421FE"/>
    <w:rsid w:val="0014279B"/>
    <w:rsid w:val="00143533"/>
    <w:rsid w:val="00145409"/>
    <w:rsid w:val="00146439"/>
    <w:rsid w:val="00146BD4"/>
    <w:rsid w:val="001503F6"/>
    <w:rsid w:val="0015092E"/>
    <w:rsid w:val="00150A43"/>
    <w:rsid w:val="00150D20"/>
    <w:rsid w:val="00151CFD"/>
    <w:rsid w:val="00152CE4"/>
    <w:rsid w:val="00153A64"/>
    <w:rsid w:val="00153E13"/>
    <w:rsid w:val="001540F7"/>
    <w:rsid w:val="00154BF8"/>
    <w:rsid w:val="00154FB5"/>
    <w:rsid w:val="0015531B"/>
    <w:rsid w:val="00155AF2"/>
    <w:rsid w:val="00155BCB"/>
    <w:rsid w:val="001605E8"/>
    <w:rsid w:val="001611EB"/>
    <w:rsid w:val="001619D9"/>
    <w:rsid w:val="00161EE6"/>
    <w:rsid w:val="00162309"/>
    <w:rsid w:val="001630CB"/>
    <w:rsid w:val="001632E9"/>
    <w:rsid w:val="00163B89"/>
    <w:rsid w:val="00164EDD"/>
    <w:rsid w:val="00167185"/>
    <w:rsid w:val="00167524"/>
    <w:rsid w:val="0017083E"/>
    <w:rsid w:val="00170D74"/>
    <w:rsid w:val="00171146"/>
    <w:rsid w:val="00171300"/>
    <w:rsid w:val="001717F0"/>
    <w:rsid w:val="00171961"/>
    <w:rsid w:val="001722C5"/>
    <w:rsid w:val="00172954"/>
    <w:rsid w:val="00172EEA"/>
    <w:rsid w:val="00174027"/>
    <w:rsid w:val="0017430A"/>
    <w:rsid w:val="00174706"/>
    <w:rsid w:val="00174EDE"/>
    <w:rsid w:val="00175B52"/>
    <w:rsid w:val="0017660E"/>
    <w:rsid w:val="001825D5"/>
    <w:rsid w:val="00182C1D"/>
    <w:rsid w:val="00182E7A"/>
    <w:rsid w:val="0018440B"/>
    <w:rsid w:val="00184519"/>
    <w:rsid w:val="00185253"/>
    <w:rsid w:val="001854CF"/>
    <w:rsid w:val="00187930"/>
    <w:rsid w:val="0019041A"/>
    <w:rsid w:val="0019085C"/>
    <w:rsid w:val="00190A50"/>
    <w:rsid w:val="0019180A"/>
    <w:rsid w:val="001926ED"/>
    <w:rsid w:val="001929CD"/>
    <w:rsid w:val="001941A3"/>
    <w:rsid w:val="001943C0"/>
    <w:rsid w:val="0019442C"/>
    <w:rsid w:val="00195AD1"/>
    <w:rsid w:val="001967BC"/>
    <w:rsid w:val="00196B39"/>
    <w:rsid w:val="00197682"/>
    <w:rsid w:val="001977D8"/>
    <w:rsid w:val="001A03C5"/>
    <w:rsid w:val="001A0D60"/>
    <w:rsid w:val="001A0E89"/>
    <w:rsid w:val="001A12FD"/>
    <w:rsid w:val="001A1347"/>
    <w:rsid w:val="001A1F45"/>
    <w:rsid w:val="001A27E2"/>
    <w:rsid w:val="001A28A6"/>
    <w:rsid w:val="001A2E16"/>
    <w:rsid w:val="001A3A0A"/>
    <w:rsid w:val="001A455A"/>
    <w:rsid w:val="001A5E76"/>
    <w:rsid w:val="001A61EB"/>
    <w:rsid w:val="001A6995"/>
    <w:rsid w:val="001A6A5E"/>
    <w:rsid w:val="001A6C65"/>
    <w:rsid w:val="001B1066"/>
    <w:rsid w:val="001B10BD"/>
    <w:rsid w:val="001B11B7"/>
    <w:rsid w:val="001B2AD7"/>
    <w:rsid w:val="001B2B21"/>
    <w:rsid w:val="001B4324"/>
    <w:rsid w:val="001B467C"/>
    <w:rsid w:val="001B4951"/>
    <w:rsid w:val="001B4ABD"/>
    <w:rsid w:val="001B4BC3"/>
    <w:rsid w:val="001B5D1A"/>
    <w:rsid w:val="001B6116"/>
    <w:rsid w:val="001B6F75"/>
    <w:rsid w:val="001B7793"/>
    <w:rsid w:val="001B7E85"/>
    <w:rsid w:val="001B7FC4"/>
    <w:rsid w:val="001C1430"/>
    <w:rsid w:val="001C1DCB"/>
    <w:rsid w:val="001C1E3E"/>
    <w:rsid w:val="001C1F41"/>
    <w:rsid w:val="001C2B6D"/>
    <w:rsid w:val="001C36FC"/>
    <w:rsid w:val="001C43D7"/>
    <w:rsid w:val="001C467E"/>
    <w:rsid w:val="001C5B57"/>
    <w:rsid w:val="001C5E5C"/>
    <w:rsid w:val="001C6300"/>
    <w:rsid w:val="001C63D6"/>
    <w:rsid w:val="001C6E75"/>
    <w:rsid w:val="001D1B16"/>
    <w:rsid w:val="001D25A8"/>
    <w:rsid w:val="001D3045"/>
    <w:rsid w:val="001D3593"/>
    <w:rsid w:val="001D3A45"/>
    <w:rsid w:val="001D3ADB"/>
    <w:rsid w:val="001D4410"/>
    <w:rsid w:val="001D500F"/>
    <w:rsid w:val="001D6D6D"/>
    <w:rsid w:val="001D799F"/>
    <w:rsid w:val="001E0230"/>
    <w:rsid w:val="001E02CE"/>
    <w:rsid w:val="001E1103"/>
    <w:rsid w:val="001E192B"/>
    <w:rsid w:val="001E1B99"/>
    <w:rsid w:val="001E20D7"/>
    <w:rsid w:val="001E21C0"/>
    <w:rsid w:val="001E27AC"/>
    <w:rsid w:val="001E2C9D"/>
    <w:rsid w:val="001E683C"/>
    <w:rsid w:val="001E6F06"/>
    <w:rsid w:val="001E706C"/>
    <w:rsid w:val="001E766B"/>
    <w:rsid w:val="001E7C00"/>
    <w:rsid w:val="001E7CE9"/>
    <w:rsid w:val="001F042A"/>
    <w:rsid w:val="001F1AA0"/>
    <w:rsid w:val="001F2546"/>
    <w:rsid w:val="001F2ADA"/>
    <w:rsid w:val="001F3B04"/>
    <w:rsid w:val="001F4678"/>
    <w:rsid w:val="001F48A5"/>
    <w:rsid w:val="001F57DF"/>
    <w:rsid w:val="001F58AC"/>
    <w:rsid w:val="001F63CE"/>
    <w:rsid w:val="001F6791"/>
    <w:rsid w:val="001F6955"/>
    <w:rsid w:val="001F697C"/>
    <w:rsid w:val="001F704B"/>
    <w:rsid w:val="00200ED9"/>
    <w:rsid w:val="00201E85"/>
    <w:rsid w:val="00201F23"/>
    <w:rsid w:val="00201FCF"/>
    <w:rsid w:val="00202950"/>
    <w:rsid w:val="00202E69"/>
    <w:rsid w:val="00203DEE"/>
    <w:rsid w:val="002048A7"/>
    <w:rsid w:val="00204937"/>
    <w:rsid w:val="00204EB0"/>
    <w:rsid w:val="002052CE"/>
    <w:rsid w:val="0020617C"/>
    <w:rsid w:val="002065AE"/>
    <w:rsid w:val="002071C7"/>
    <w:rsid w:val="00207235"/>
    <w:rsid w:val="00210022"/>
    <w:rsid w:val="0021117D"/>
    <w:rsid w:val="0021171F"/>
    <w:rsid w:val="002122CC"/>
    <w:rsid w:val="00212A20"/>
    <w:rsid w:val="00212A6E"/>
    <w:rsid w:val="00212B03"/>
    <w:rsid w:val="00213533"/>
    <w:rsid w:val="002147C7"/>
    <w:rsid w:val="00215830"/>
    <w:rsid w:val="00217AF2"/>
    <w:rsid w:val="00220407"/>
    <w:rsid w:val="002213B4"/>
    <w:rsid w:val="002213BB"/>
    <w:rsid w:val="00221BFD"/>
    <w:rsid w:val="002229D0"/>
    <w:rsid w:val="00223060"/>
    <w:rsid w:val="00224596"/>
    <w:rsid w:val="0022537D"/>
    <w:rsid w:val="00225BB5"/>
    <w:rsid w:val="00226499"/>
    <w:rsid w:val="002264D9"/>
    <w:rsid w:val="00226B49"/>
    <w:rsid w:val="00227750"/>
    <w:rsid w:val="00227BC0"/>
    <w:rsid w:val="0023101E"/>
    <w:rsid w:val="00231678"/>
    <w:rsid w:val="00231DDB"/>
    <w:rsid w:val="002328C4"/>
    <w:rsid w:val="00233132"/>
    <w:rsid w:val="00234C19"/>
    <w:rsid w:val="00234EB4"/>
    <w:rsid w:val="002358AB"/>
    <w:rsid w:val="002359C0"/>
    <w:rsid w:val="00235B1A"/>
    <w:rsid w:val="00237997"/>
    <w:rsid w:val="00237C52"/>
    <w:rsid w:val="00237FC1"/>
    <w:rsid w:val="00237FF6"/>
    <w:rsid w:val="00240CD4"/>
    <w:rsid w:val="00240E13"/>
    <w:rsid w:val="002418B7"/>
    <w:rsid w:val="00242342"/>
    <w:rsid w:val="00242DB3"/>
    <w:rsid w:val="00242EA8"/>
    <w:rsid w:val="00243A1B"/>
    <w:rsid w:val="00244780"/>
    <w:rsid w:val="00244849"/>
    <w:rsid w:val="00244C06"/>
    <w:rsid w:val="00244C96"/>
    <w:rsid w:val="0024547D"/>
    <w:rsid w:val="002460BE"/>
    <w:rsid w:val="00246517"/>
    <w:rsid w:val="002479AE"/>
    <w:rsid w:val="00247C1B"/>
    <w:rsid w:val="002501D1"/>
    <w:rsid w:val="0025073F"/>
    <w:rsid w:val="00251B63"/>
    <w:rsid w:val="00252255"/>
    <w:rsid w:val="00252BA5"/>
    <w:rsid w:val="00252CC9"/>
    <w:rsid w:val="002534D8"/>
    <w:rsid w:val="00253E74"/>
    <w:rsid w:val="00253EB0"/>
    <w:rsid w:val="00254140"/>
    <w:rsid w:val="00254896"/>
    <w:rsid w:val="00254A03"/>
    <w:rsid w:val="002552C8"/>
    <w:rsid w:val="00255C82"/>
    <w:rsid w:val="00256270"/>
    <w:rsid w:val="00257D18"/>
    <w:rsid w:val="002601C3"/>
    <w:rsid w:val="002607B5"/>
    <w:rsid w:val="00260C82"/>
    <w:rsid w:val="0026138C"/>
    <w:rsid w:val="002614A3"/>
    <w:rsid w:val="00261E86"/>
    <w:rsid w:val="002626DC"/>
    <w:rsid w:val="002626E9"/>
    <w:rsid w:val="00262E2B"/>
    <w:rsid w:val="00263147"/>
    <w:rsid w:val="00263CDC"/>
    <w:rsid w:val="00264092"/>
    <w:rsid w:val="002644E7"/>
    <w:rsid w:val="00264697"/>
    <w:rsid w:val="00264B32"/>
    <w:rsid w:val="002655AF"/>
    <w:rsid w:val="00266D16"/>
    <w:rsid w:val="00266EAE"/>
    <w:rsid w:val="00266F0E"/>
    <w:rsid w:val="00267173"/>
    <w:rsid w:val="00267216"/>
    <w:rsid w:val="00267965"/>
    <w:rsid w:val="00267B0D"/>
    <w:rsid w:val="00270340"/>
    <w:rsid w:val="0027069B"/>
    <w:rsid w:val="00270F7D"/>
    <w:rsid w:val="0027152A"/>
    <w:rsid w:val="00272334"/>
    <w:rsid w:val="00272419"/>
    <w:rsid w:val="00272637"/>
    <w:rsid w:val="00273475"/>
    <w:rsid w:val="00274909"/>
    <w:rsid w:val="00274BF5"/>
    <w:rsid w:val="00274CAA"/>
    <w:rsid w:val="0027528C"/>
    <w:rsid w:val="00275C02"/>
    <w:rsid w:val="00276FA8"/>
    <w:rsid w:val="002775E8"/>
    <w:rsid w:val="00277870"/>
    <w:rsid w:val="00280674"/>
    <w:rsid w:val="00280C9B"/>
    <w:rsid w:val="00281989"/>
    <w:rsid w:val="00284B53"/>
    <w:rsid w:val="00284FEC"/>
    <w:rsid w:val="0028531D"/>
    <w:rsid w:val="002869C4"/>
    <w:rsid w:val="002871BD"/>
    <w:rsid w:val="00287725"/>
    <w:rsid w:val="0029047E"/>
    <w:rsid w:val="0029095A"/>
    <w:rsid w:val="00291EC3"/>
    <w:rsid w:val="0029256D"/>
    <w:rsid w:val="00292CF9"/>
    <w:rsid w:val="00294130"/>
    <w:rsid w:val="00294B8E"/>
    <w:rsid w:val="00294C90"/>
    <w:rsid w:val="00295550"/>
    <w:rsid w:val="0029584F"/>
    <w:rsid w:val="002962B8"/>
    <w:rsid w:val="00296595"/>
    <w:rsid w:val="002A059A"/>
    <w:rsid w:val="002A0998"/>
    <w:rsid w:val="002A1872"/>
    <w:rsid w:val="002A21F3"/>
    <w:rsid w:val="002A237B"/>
    <w:rsid w:val="002A23D3"/>
    <w:rsid w:val="002A3432"/>
    <w:rsid w:val="002A4F56"/>
    <w:rsid w:val="002A528A"/>
    <w:rsid w:val="002A6500"/>
    <w:rsid w:val="002A744D"/>
    <w:rsid w:val="002A7B25"/>
    <w:rsid w:val="002B007B"/>
    <w:rsid w:val="002B06AB"/>
    <w:rsid w:val="002B1198"/>
    <w:rsid w:val="002B1FC8"/>
    <w:rsid w:val="002B2672"/>
    <w:rsid w:val="002B374E"/>
    <w:rsid w:val="002B4A3E"/>
    <w:rsid w:val="002B4ABC"/>
    <w:rsid w:val="002B4DCF"/>
    <w:rsid w:val="002B5304"/>
    <w:rsid w:val="002B53C3"/>
    <w:rsid w:val="002B547A"/>
    <w:rsid w:val="002B574C"/>
    <w:rsid w:val="002B58B0"/>
    <w:rsid w:val="002B5B6C"/>
    <w:rsid w:val="002B6F70"/>
    <w:rsid w:val="002B7E31"/>
    <w:rsid w:val="002C0601"/>
    <w:rsid w:val="002C23FF"/>
    <w:rsid w:val="002C2645"/>
    <w:rsid w:val="002C2817"/>
    <w:rsid w:val="002C315F"/>
    <w:rsid w:val="002C6003"/>
    <w:rsid w:val="002C6394"/>
    <w:rsid w:val="002C662A"/>
    <w:rsid w:val="002C69B8"/>
    <w:rsid w:val="002C743F"/>
    <w:rsid w:val="002C7ACE"/>
    <w:rsid w:val="002D18DB"/>
    <w:rsid w:val="002D1D10"/>
    <w:rsid w:val="002D2EFF"/>
    <w:rsid w:val="002D2F93"/>
    <w:rsid w:val="002D376A"/>
    <w:rsid w:val="002D385D"/>
    <w:rsid w:val="002D3E6A"/>
    <w:rsid w:val="002D3FEC"/>
    <w:rsid w:val="002D4098"/>
    <w:rsid w:val="002D429C"/>
    <w:rsid w:val="002D4A14"/>
    <w:rsid w:val="002D6952"/>
    <w:rsid w:val="002D6CAB"/>
    <w:rsid w:val="002D76EC"/>
    <w:rsid w:val="002E06E9"/>
    <w:rsid w:val="002E0949"/>
    <w:rsid w:val="002E0F8D"/>
    <w:rsid w:val="002E1753"/>
    <w:rsid w:val="002E2EF3"/>
    <w:rsid w:val="002E3EAC"/>
    <w:rsid w:val="002E474D"/>
    <w:rsid w:val="002E4BBD"/>
    <w:rsid w:val="002E5430"/>
    <w:rsid w:val="002E6060"/>
    <w:rsid w:val="002E6F4A"/>
    <w:rsid w:val="002E717C"/>
    <w:rsid w:val="002E7FC0"/>
    <w:rsid w:val="002F0A0A"/>
    <w:rsid w:val="002F2221"/>
    <w:rsid w:val="002F22E8"/>
    <w:rsid w:val="002F319D"/>
    <w:rsid w:val="002F3FE4"/>
    <w:rsid w:val="002F40A7"/>
    <w:rsid w:val="002F43A2"/>
    <w:rsid w:val="002F5A38"/>
    <w:rsid w:val="002F60E3"/>
    <w:rsid w:val="002F6346"/>
    <w:rsid w:val="002F684C"/>
    <w:rsid w:val="002F711D"/>
    <w:rsid w:val="002F7B80"/>
    <w:rsid w:val="002F7EC4"/>
    <w:rsid w:val="00301951"/>
    <w:rsid w:val="00301C63"/>
    <w:rsid w:val="00301FBF"/>
    <w:rsid w:val="00302FA2"/>
    <w:rsid w:val="00303C73"/>
    <w:rsid w:val="00304F89"/>
    <w:rsid w:val="003063EC"/>
    <w:rsid w:val="003072B8"/>
    <w:rsid w:val="00307B65"/>
    <w:rsid w:val="0031023B"/>
    <w:rsid w:val="0031077B"/>
    <w:rsid w:val="00310FEE"/>
    <w:rsid w:val="003113C6"/>
    <w:rsid w:val="003128DE"/>
    <w:rsid w:val="0031398A"/>
    <w:rsid w:val="00313E04"/>
    <w:rsid w:val="00315144"/>
    <w:rsid w:val="00316A47"/>
    <w:rsid w:val="00316D04"/>
    <w:rsid w:val="00316E37"/>
    <w:rsid w:val="00317994"/>
    <w:rsid w:val="00317AD8"/>
    <w:rsid w:val="003211D5"/>
    <w:rsid w:val="0032167B"/>
    <w:rsid w:val="003218E4"/>
    <w:rsid w:val="00322689"/>
    <w:rsid w:val="00322718"/>
    <w:rsid w:val="003232B6"/>
    <w:rsid w:val="00325A3E"/>
    <w:rsid w:val="00325AB7"/>
    <w:rsid w:val="00326BB0"/>
    <w:rsid w:val="00326FE3"/>
    <w:rsid w:val="003270A1"/>
    <w:rsid w:val="0032727A"/>
    <w:rsid w:val="00327AAA"/>
    <w:rsid w:val="00330019"/>
    <w:rsid w:val="003303E5"/>
    <w:rsid w:val="00331160"/>
    <w:rsid w:val="00331697"/>
    <w:rsid w:val="003325A6"/>
    <w:rsid w:val="00332E94"/>
    <w:rsid w:val="00333B32"/>
    <w:rsid w:val="00334415"/>
    <w:rsid w:val="00334B4A"/>
    <w:rsid w:val="003351FA"/>
    <w:rsid w:val="0033587D"/>
    <w:rsid w:val="00336C0B"/>
    <w:rsid w:val="00336C7C"/>
    <w:rsid w:val="00336E40"/>
    <w:rsid w:val="003371B2"/>
    <w:rsid w:val="00337605"/>
    <w:rsid w:val="00340DF8"/>
    <w:rsid w:val="00341058"/>
    <w:rsid w:val="003416CC"/>
    <w:rsid w:val="00341F64"/>
    <w:rsid w:val="00341FC1"/>
    <w:rsid w:val="00342341"/>
    <w:rsid w:val="003423AD"/>
    <w:rsid w:val="00342CF1"/>
    <w:rsid w:val="003440FF"/>
    <w:rsid w:val="0034594F"/>
    <w:rsid w:val="00345F06"/>
    <w:rsid w:val="00351C87"/>
    <w:rsid w:val="00352C9B"/>
    <w:rsid w:val="00352CC6"/>
    <w:rsid w:val="0035304C"/>
    <w:rsid w:val="0035394A"/>
    <w:rsid w:val="00353B5D"/>
    <w:rsid w:val="00354359"/>
    <w:rsid w:val="00356F60"/>
    <w:rsid w:val="00357BA8"/>
    <w:rsid w:val="0036035F"/>
    <w:rsid w:val="003608E6"/>
    <w:rsid w:val="00360EB4"/>
    <w:rsid w:val="00361019"/>
    <w:rsid w:val="003617F6"/>
    <w:rsid w:val="003630DC"/>
    <w:rsid w:val="00363594"/>
    <w:rsid w:val="003637BA"/>
    <w:rsid w:val="00363A51"/>
    <w:rsid w:val="00363B48"/>
    <w:rsid w:val="003647E7"/>
    <w:rsid w:val="0036643B"/>
    <w:rsid w:val="00366555"/>
    <w:rsid w:val="00366E22"/>
    <w:rsid w:val="00366EB4"/>
    <w:rsid w:val="00366EBB"/>
    <w:rsid w:val="003674A4"/>
    <w:rsid w:val="003714B8"/>
    <w:rsid w:val="003716C1"/>
    <w:rsid w:val="003718A3"/>
    <w:rsid w:val="00371A13"/>
    <w:rsid w:val="003722BF"/>
    <w:rsid w:val="003729FF"/>
    <w:rsid w:val="003733C4"/>
    <w:rsid w:val="003739C5"/>
    <w:rsid w:val="003742A7"/>
    <w:rsid w:val="0037481D"/>
    <w:rsid w:val="00374D24"/>
    <w:rsid w:val="00374EE1"/>
    <w:rsid w:val="003759B3"/>
    <w:rsid w:val="00375F7C"/>
    <w:rsid w:val="00376F9B"/>
    <w:rsid w:val="003771C4"/>
    <w:rsid w:val="0038052E"/>
    <w:rsid w:val="00380AEC"/>
    <w:rsid w:val="003811F9"/>
    <w:rsid w:val="003814E4"/>
    <w:rsid w:val="00381F42"/>
    <w:rsid w:val="00383A21"/>
    <w:rsid w:val="00383C90"/>
    <w:rsid w:val="003841FD"/>
    <w:rsid w:val="00384CBA"/>
    <w:rsid w:val="003855F3"/>
    <w:rsid w:val="0038628D"/>
    <w:rsid w:val="0038757C"/>
    <w:rsid w:val="00394789"/>
    <w:rsid w:val="00394D5E"/>
    <w:rsid w:val="00394F89"/>
    <w:rsid w:val="00395C05"/>
    <w:rsid w:val="0039609C"/>
    <w:rsid w:val="00396E2E"/>
    <w:rsid w:val="003A0720"/>
    <w:rsid w:val="003A1666"/>
    <w:rsid w:val="003A23CD"/>
    <w:rsid w:val="003A29DA"/>
    <w:rsid w:val="003A32C9"/>
    <w:rsid w:val="003A3326"/>
    <w:rsid w:val="003A3DDF"/>
    <w:rsid w:val="003A3F1C"/>
    <w:rsid w:val="003A4397"/>
    <w:rsid w:val="003A4E74"/>
    <w:rsid w:val="003A5132"/>
    <w:rsid w:val="003A5855"/>
    <w:rsid w:val="003A59A0"/>
    <w:rsid w:val="003A67AF"/>
    <w:rsid w:val="003B33AD"/>
    <w:rsid w:val="003B3F64"/>
    <w:rsid w:val="003B5725"/>
    <w:rsid w:val="003B6EF8"/>
    <w:rsid w:val="003B74D4"/>
    <w:rsid w:val="003B77EE"/>
    <w:rsid w:val="003C095A"/>
    <w:rsid w:val="003C0F61"/>
    <w:rsid w:val="003C143C"/>
    <w:rsid w:val="003C17DB"/>
    <w:rsid w:val="003C185E"/>
    <w:rsid w:val="003C3A49"/>
    <w:rsid w:val="003C4879"/>
    <w:rsid w:val="003C585E"/>
    <w:rsid w:val="003C611B"/>
    <w:rsid w:val="003C655F"/>
    <w:rsid w:val="003C68AF"/>
    <w:rsid w:val="003C69CC"/>
    <w:rsid w:val="003C7067"/>
    <w:rsid w:val="003D024D"/>
    <w:rsid w:val="003D11A1"/>
    <w:rsid w:val="003D122C"/>
    <w:rsid w:val="003D1756"/>
    <w:rsid w:val="003D1AFF"/>
    <w:rsid w:val="003D1FD9"/>
    <w:rsid w:val="003D2012"/>
    <w:rsid w:val="003D2AB2"/>
    <w:rsid w:val="003D2EAB"/>
    <w:rsid w:val="003D2F2E"/>
    <w:rsid w:val="003D327E"/>
    <w:rsid w:val="003D3A69"/>
    <w:rsid w:val="003D441B"/>
    <w:rsid w:val="003D4563"/>
    <w:rsid w:val="003D4B64"/>
    <w:rsid w:val="003D4E90"/>
    <w:rsid w:val="003D6D7A"/>
    <w:rsid w:val="003D6E90"/>
    <w:rsid w:val="003E0D81"/>
    <w:rsid w:val="003E2C0A"/>
    <w:rsid w:val="003E36AF"/>
    <w:rsid w:val="003E3952"/>
    <w:rsid w:val="003E3ACC"/>
    <w:rsid w:val="003E44DB"/>
    <w:rsid w:val="003E4C76"/>
    <w:rsid w:val="003E5C06"/>
    <w:rsid w:val="003E6A30"/>
    <w:rsid w:val="003E6CFB"/>
    <w:rsid w:val="003F0350"/>
    <w:rsid w:val="003F0397"/>
    <w:rsid w:val="003F28AB"/>
    <w:rsid w:val="003F46C8"/>
    <w:rsid w:val="003F4E65"/>
    <w:rsid w:val="003F61DB"/>
    <w:rsid w:val="003F629F"/>
    <w:rsid w:val="003F6D55"/>
    <w:rsid w:val="003F767F"/>
    <w:rsid w:val="004009F7"/>
    <w:rsid w:val="00400CD4"/>
    <w:rsid w:val="00401B1B"/>
    <w:rsid w:val="00401BCA"/>
    <w:rsid w:val="00402229"/>
    <w:rsid w:val="004024D2"/>
    <w:rsid w:val="004027A1"/>
    <w:rsid w:val="00402F7C"/>
    <w:rsid w:val="00404A21"/>
    <w:rsid w:val="00404D1A"/>
    <w:rsid w:val="00404EA1"/>
    <w:rsid w:val="00406349"/>
    <w:rsid w:val="004065E3"/>
    <w:rsid w:val="00406D6C"/>
    <w:rsid w:val="004071E2"/>
    <w:rsid w:val="00407338"/>
    <w:rsid w:val="00411C18"/>
    <w:rsid w:val="00412D69"/>
    <w:rsid w:val="00415AA8"/>
    <w:rsid w:val="00415CE1"/>
    <w:rsid w:val="00416039"/>
    <w:rsid w:val="0041738D"/>
    <w:rsid w:val="004176C5"/>
    <w:rsid w:val="00420935"/>
    <w:rsid w:val="00421687"/>
    <w:rsid w:val="0042176E"/>
    <w:rsid w:val="0042235F"/>
    <w:rsid w:val="00423AB9"/>
    <w:rsid w:val="00424D46"/>
    <w:rsid w:val="0042540F"/>
    <w:rsid w:val="00425FCA"/>
    <w:rsid w:val="004260C7"/>
    <w:rsid w:val="004279DF"/>
    <w:rsid w:val="0042E3DC"/>
    <w:rsid w:val="00431C75"/>
    <w:rsid w:val="00431C97"/>
    <w:rsid w:val="00431D85"/>
    <w:rsid w:val="00432E6C"/>
    <w:rsid w:val="004333C4"/>
    <w:rsid w:val="00433521"/>
    <w:rsid w:val="00434E7B"/>
    <w:rsid w:val="004350BF"/>
    <w:rsid w:val="004367AB"/>
    <w:rsid w:val="00436CBB"/>
    <w:rsid w:val="00437473"/>
    <w:rsid w:val="004376CA"/>
    <w:rsid w:val="004414FA"/>
    <w:rsid w:val="0044165A"/>
    <w:rsid w:val="00441C53"/>
    <w:rsid w:val="00442E0B"/>
    <w:rsid w:val="0044315B"/>
    <w:rsid w:val="0044329B"/>
    <w:rsid w:val="00443A22"/>
    <w:rsid w:val="00445243"/>
    <w:rsid w:val="004458EE"/>
    <w:rsid w:val="00446AB0"/>
    <w:rsid w:val="00446BE9"/>
    <w:rsid w:val="00446C88"/>
    <w:rsid w:val="004505EF"/>
    <w:rsid w:val="00450AEF"/>
    <w:rsid w:val="004527AF"/>
    <w:rsid w:val="00452E30"/>
    <w:rsid w:val="00454447"/>
    <w:rsid w:val="004549C8"/>
    <w:rsid w:val="00455428"/>
    <w:rsid w:val="00455865"/>
    <w:rsid w:val="004563ED"/>
    <w:rsid w:val="0045649A"/>
    <w:rsid w:val="00456631"/>
    <w:rsid w:val="0045669D"/>
    <w:rsid w:val="0045708F"/>
    <w:rsid w:val="00460CB9"/>
    <w:rsid w:val="00461B92"/>
    <w:rsid w:val="00463957"/>
    <w:rsid w:val="00465B27"/>
    <w:rsid w:val="00466F3A"/>
    <w:rsid w:val="00467628"/>
    <w:rsid w:val="00467791"/>
    <w:rsid w:val="0047008A"/>
    <w:rsid w:val="004701E2"/>
    <w:rsid w:val="004710C7"/>
    <w:rsid w:val="0047328D"/>
    <w:rsid w:val="00473A5B"/>
    <w:rsid w:val="004744D3"/>
    <w:rsid w:val="004745A3"/>
    <w:rsid w:val="0047485C"/>
    <w:rsid w:val="00474E74"/>
    <w:rsid w:val="004766B5"/>
    <w:rsid w:val="00477326"/>
    <w:rsid w:val="00477B58"/>
    <w:rsid w:val="00480CAD"/>
    <w:rsid w:val="004810DC"/>
    <w:rsid w:val="004813DA"/>
    <w:rsid w:val="004819D8"/>
    <w:rsid w:val="00482248"/>
    <w:rsid w:val="004826F8"/>
    <w:rsid w:val="00483CA7"/>
    <w:rsid w:val="0048615C"/>
    <w:rsid w:val="0048675E"/>
    <w:rsid w:val="00487CAB"/>
    <w:rsid w:val="00487FE8"/>
    <w:rsid w:val="004910FF"/>
    <w:rsid w:val="0049164C"/>
    <w:rsid w:val="00492E67"/>
    <w:rsid w:val="0049409E"/>
    <w:rsid w:val="0049503D"/>
    <w:rsid w:val="00496E43"/>
    <w:rsid w:val="00496E4A"/>
    <w:rsid w:val="0049708A"/>
    <w:rsid w:val="004A0411"/>
    <w:rsid w:val="004A0620"/>
    <w:rsid w:val="004A064A"/>
    <w:rsid w:val="004A078B"/>
    <w:rsid w:val="004A0E38"/>
    <w:rsid w:val="004A27D0"/>
    <w:rsid w:val="004A2C13"/>
    <w:rsid w:val="004A3DBB"/>
    <w:rsid w:val="004A3F18"/>
    <w:rsid w:val="004A4FA7"/>
    <w:rsid w:val="004A58DF"/>
    <w:rsid w:val="004A6920"/>
    <w:rsid w:val="004B0046"/>
    <w:rsid w:val="004B10CE"/>
    <w:rsid w:val="004B1496"/>
    <w:rsid w:val="004B231B"/>
    <w:rsid w:val="004B2CE2"/>
    <w:rsid w:val="004B488A"/>
    <w:rsid w:val="004B4D02"/>
    <w:rsid w:val="004B50DE"/>
    <w:rsid w:val="004B79E6"/>
    <w:rsid w:val="004B7AF7"/>
    <w:rsid w:val="004B7C51"/>
    <w:rsid w:val="004B7FBF"/>
    <w:rsid w:val="004C06BE"/>
    <w:rsid w:val="004C0AC2"/>
    <w:rsid w:val="004C192F"/>
    <w:rsid w:val="004C1963"/>
    <w:rsid w:val="004C2245"/>
    <w:rsid w:val="004C3215"/>
    <w:rsid w:val="004C5983"/>
    <w:rsid w:val="004C74A0"/>
    <w:rsid w:val="004D007F"/>
    <w:rsid w:val="004D0366"/>
    <w:rsid w:val="004D0811"/>
    <w:rsid w:val="004D0A96"/>
    <w:rsid w:val="004D2B88"/>
    <w:rsid w:val="004D31B9"/>
    <w:rsid w:val="004D3F44"/>
    <w:rsid w:val="004D4CBC"/>
    <w:rsid w:val="004D4D06"/>
    <w:rsid w:val="004D5045"/>
    <w:rsid w:val="004D5C89"/>
    <w:rsid w:val="004D5DD3"/>
    <w:rsid w:val="004D62EF"/>
    <w:rsid w:val="004D6A5B"/>
    <w:rsid w:val="004D7ABF"/>
    <w:rsid w:val="004E03E9"/>
    <w:rsid w:val="004E0AFA"/>
    <w:rsid w:val="004E0D54"/>
    <w:rsid w:val="004E1D09"/>
    <w:rsid w:val="004E3266"/>
    <w:rsid w:val="004E3B6F"/>
    <w:rsid w:val="004E437D"/>
    <w:rsid w:val="004E4493"/>
    <w:rsid w:val="004E48F4"/>
    <w:rsid w:val="004E490B"/>
    <w:rsid w:val="004E4A26"/>
    <w:rsid w:val="004E550F"/>
    <w:rsid w:val="004E5EEC"/>
    <w:rsid w:val="004E607E"/>
    <w:rsid w:val="004E6206"/>
    <w:rsid w:val="004E653C"/>
    <w:rsid w:val="004E6C88"/>
    <w:rsid w:val="004E7423"/>
    <w:rsid w:val="004F087C"/>
    <w:rsid w:val="004F0C18"/>
    <w:rsid w:val="004F14A9"/>
    <w:rsid w:val="004F19B2"/>
    <w:rsid w:val="004F1E04"/>
    <w:rsid w:val="004F296C"/>
    <w:rsid w:val="004F45FB"/>
    <w:rsid w:val="004F53B9"/>
    <w:rsid w:val="004F5C56"/>
    <w:rsid w:val="004F650D"/>
    <w:rsid w:val="004F6586"/>
    <w:rsid w:val="004F66A3"/>
    <w:rsid w:val="004F7438"/>
    <w:rsid w:val="004F7B3C"/>
    <w:rsid w:val="005003C8"/>
    <w:rsid w:val="00500B7B"/>
    <w:rsid w:val="00500C57"/>
    <w:rsid w:val="00501472"/>
    <w:rsid w:val="005014FC"/>
    <w:rsid w:val="005022F7"/>
    <w:rsid w:val="005024E4"/>
    <w:rsid w:val="005041B3"/>
    <w:rsid w:val="00505EFD"/>
    <w:rsid w:val="00506427"/>
    <w:rsid w:val="0050673B"/>
    <w:rsid w:val="00506815"/>
    <w:rsid w:val="00507943"/>
    <w:rsid w:val="00507AEA"/>
    <w:rsid w:val="00510063"/>
    <w:rsid w:val="00510D25"/>
    <w:rsid w:val="0051102A"/>
    <w:rsid w:val="0051155B"/>
    <w:rsid w:val="00511A9F"/>
    <w:rsid w:val="00511C3D"/>
    <w:rsid w:val="005125CA"/>
    <w:rsid w:val="005131D3"/>
    <w:rsid w:val="005133BF"/>
    <w:rsid w:val="00513F8E"/>
    <w:rsid w:val="00514547"/>
    <w:rsid w:val="0051464D"/>
    <w:rsid w:val="005146AC"/>
    <w:rsid w:val="005147A3"/>
    <w:rsid w:val="00514955"/>
    <w:rsid w:val="00514CA3"/>
    <w:rsid w:val="00516F84"/>
    <w:rsid w:val="005176C8"/>
    <w:rsid w:val="005210B5"/>
    <w:rsid w:val="0052124B"/>
    <w:rsid w:val="00522378"/>
    <w:rsid w:val="00522931"/>
    <w:rsid w:val="00522983"/>
    <w:rsid w:val="00523239"/>
    <w:rsid w:val="005237DA"/>
    <w:rsid w:val="00523D0E"/>
    <w:rsid w:val="005248A7"/>
    <w:rsid w:val="0052584E"/>
    <w:rsid w:val="005265E8"/>
    <w:rsid w:val="0052786C"/>
    <w:rsid w:val="005278C4"/>
    <w:rsid w:val="00527BCF"/>
    <w:rsid w:val="005317D7"/>
    <w:rsid w:val="00531B38"/>
    <w:rsid w:val="005322CE"/>
    <w:rsid w:val="00533065"/>
    <w:rsid w:val="00533491"/>
    <w:rsid w:val="005348A3"/>
    <w:rsid w:val="00536C06"/>
    <w:rsid w:val="00537F21"/>
    <w:rsid w:val="0054019D"/>
    <w:rsid w:val="0054026C"/>
    <w:rsid w:val="005406FD"/>
    <w:rsid w:val="00540787"/>
    <w:rsid w:val="005411C4"/>
    <w:rsid w:val="00541804"/>
    <w:rsid w:val="00541BB9"/>
    <w:rsid w:val="00541DEE"/>
    <w:rsid w:val="00542175"/>
    <w:rsid w:val="00542FEA"/>
    <w:rsid w:val="00543D01"/>
    <w:rsid w:val="00544D18"/>
    <w:rsid w:val="005462E0"/>
    <w:rsid w:val="00546929"/>
    <w:rsid w:val="005475E7"/>
    <w:rsid w:val="00550E2C"/>
    <w:rsid w:val="00552823"/>
    <w:rsid w:val="00553630"/>
    <w:rsid w:val="005538B0"/>
    <w:rsid w:val="00554653"/>
    <w:rsid w:val="00555064"/>
    <w:rsid w:val="005552A4"/>
    <w:rsid w:val="00555580"/>
    <w:rsid w:val="005559BD"/>
    <w:rsid w:val="00555A27"/>
    <w:rsid w:val="00556DE2"/>
    <w:rsid w:val="005577FD"/>
    <w:rsid w:val="00557B4E"/>
    <w:rsid w:val="00557DFD"/>
    <w:rsid w:val="00557F60"/>
    <w:rsid w:val="00560CF5"/>
    <w:rsid w:val="0056233C"/>
    <w:rsid w:val="00562DC6"/>
    <w:rsid w:val="00562E05"/>
    <w:rsid w:val="005648E9"/>
    <w:rsid w:val="00565C62"/>
    <w:rsid w:val="00567D36"/>
    <w:rsid w:val="005709BC"/>
    <w:rsid w:val="00571362"/>
    <w:rsid w:val="00571C7F"/>
    <w:rsid w:val="0057203C"/>
    <w:rsid w:val="0057276F"/>
    <w:rsid w:val="00573DFE"/>
    <w:rsid w:val="00575557"/>
    <w:rsid w:val="00575E18"/>
    <w:rsid w:val="00576283"/>
    <w:rsid w:val="00576299"/>
    <w:rsid w:val="005764FF"/>
    <w:rsid w:val="00577DB1"/>
    <w:rsid w:val="0058088F"/>
    <w:rsid w:val="00581927"/>
    <w:rsid w:val="00582111"/>
    <w:rsid w:val="00582437"/>
    <w:rsid w:val="005827C4"/>
    <w:rsid w:val="005827E6"/>
    <w:rsid w:val="0058319C"/>
    <w:rsid w:val="00583276"/>
    <w:rsid w:val="00583758"/>
    <w:rsid w:val="00583CA6"/>
    <w:rsid w:val="00584550"/>
    <w:rsid w:val="00584C40"/>
    <w:rsid w:val="0058681A"/>
    <w:rsid w:val="00590426"/>
    <w:rsid w:val="00590813"/>
    <w:rsid w:val="00590988"/>
    <w:rsid w:val="00591340"/>
    <w:rsid w:val="00591A16"/>
    <w:rsid w:val="0059359B"/>
    <w:rsid w:val="00593F21"/>
    <w:rsid w:val="0059431D"/>
    <w:rsid w:val="0059437F"/>
    <w:rsid w:val="0059460A"/>
    <w:rsid w:val="00595593"/>
    <w:rsid w:val="005955CE"/>
    <w:rsid w:val="0059767F"/>
    <w:rsid w:val="005A053F"/>
    <w:rsid w:val="005A1ECF"/>
    <w:rsid w:val="005A1F3E"/>
    <w:rsid w:val="005A2340"/>
    <w:rsid w:val="005A278F"/>
    <w:rsid w:val="005A451B"/>
    <w:rsid w:val="005A503D"/>
    <w:rsid w:val="005A512A"/>
    <w:rsid w:val="005A515A"/>
    <w:rsid w:val="005A515D"/>
    <w:rsid w:val="005A57FD"/>
    <w:rsid w:val="005A6360"/>
    <w:rsid w:val="005A6AE4"/>
    <w:rsid w:val="005A7CAE"/>
    <w:rsid w:val="005B12A3"/>
    <w:rsid w:val="005B1878"/>
    <w:rsid w:val="005B21BB"/>
    <w:rsid w:val="005B2808"/>
    <w:rsid w:val="005B2C38"/>
    <w:rsid w:val="005B2C9E"/>
    <w:rsid w:val="005B31E4"/>
    <w:rsid w:val="005B38BF"/>
    <w:rsid w:val="005B3D31"/>
    <w:rsid w:val="005B423F"/>
    <w:rsid w:val="005B5D20"/>
    <w:rsid w:val="005B6199"/>
    <w:rsid w:val="005B6701"/>
    <w:rsid w:val="005B6F0B"/>
    <w:rsid w:val="005C005F"/>
    <w:rsid w:val="005C18CC"/>
    <w:rsid w:val="005C2D2E"/>
    <w:rsid w:val="005C2EEB"/>
    <w:rsid w:val="005C3158"/>
    <w:rsid w:val="005C351E"/>
    <w:rsid w:val="005C3AE8"/>
    <w:rsid w:val="005C3E0E"/>
    <w:rsid w:val="005C407C"/>
    <w:rsid w:val="005C46B3"/>
    <w:rsid w:val="005C47A1"/>
    <w:rsid w:val="005C4FDD"/>
    <w:rsid w:val="005C52D5"/>
    <w:rsid w:val="005C6433"/>
    <w:rsid w:val="005C64C4"/>
    <w:rsid w:val="005C6720"/>
    <w:rsid w:val="005C7602"/>
    <w:rsid w:val="005D099F"/>
    <w:rsid w:val="005D1E0F"/>
    <w:rsid w:val="005D21E2"/>
    <w:rsid w:val="005D22C0"/>
    <w:rsid w:val="005D2366"/>
    <w:rsid w:val="005D4943"/>
    <w:rsid w:val="005D4944"/>
    <w:rsid w:val="005D4A6A"/>
    <w:rsid w:val="005D5438"/>
    <w:rsid w:val="005D5BD3"/>
    <w:rsid w:val="005D6364"/>
    <w:rsid w:val="005D7653"/>
    <w:rsid w:val="005D783C"/>
    <w:rsid w:val="005D795E"/>
    <w:rsid w:val="005E05BE"/>
    <w:rsid w:val="005E070B"/>
    <w:rsid w:val="005E0B84"/>
    <w:rsid w:val="005E0FFC"/>
    <w:rsid w:val="005E3122"/>
    <w:rsid w:val="005E4E9B"/>
    <w:rsid w:val="005E5343"/>
    <w:rsid w:val="005E5FC6"/>
    <w:rsid w:val="005E63A9"/>
    <w:rsid w:val="005E702F"/>
    <w:rsid w:val="005E734B"/>
    <w:rsid w:val="005F10C5"/>
    <w:rsid w:val="005F1D66"/>
    <w:rsid w:val="005F2319"/>
    <w:rsid w:val="005F2343"/>
    <w:rsid w:val="005F2387"/>
    <w:rsid w:val="005F285B"/>
    <w:rsid w:val="005F2DAE"/>
    <w:rsid w:val="005F4962"/>
    <w:rsid w:val="005F4B34"/>
    <w:rsid w:val="005F7BAE"/>
    <w:rsid w:val="005F7F4C"/>
    <w:rsid w:val="0060118F"/>
    <w:rsid w:val="006012F5"/>
    <w:rsid w:val="0060146E"/>
    <w:rsid w:val="00601E11"/>
    <w:rsid w:val="006027D7"/>
    <w:rsid w:val="00603046"/>
    <w:rsid w:val="0060332C"/>
    <w:rsid w:val="0060345C"/>
    <w:rsid w:val="006034E9"/>
    <w:rsid w:val="00603C8E"/>
    <w:rsid w:val="00604000"/>
    <w:rsid w:val="0060427C"/>
    <w:rsid w:val="00605750"/>
    <w:rsid w:val="00605EF6"/>
    <w:rsid w:val="0060622B"/>
    <w:rsid w:val="006063B4"/>
    <w:rsid w:val="006101E5"/>
    <w:rsid w:val="0061058B"/>
    <w:rsid w:val="00611AC1"/>
    <w:rsid w:val="006125B5"/>
    <w:rsid w:val="00612F2F"/>
    <w:rsid w:val="006137DE"/>
    <w:rsid w:val="00613BF7"/>
    <w:rsid w:val="00613D7B"/>
    <w:rsid w:val="006146BE"/>
    <w:rsid w:val="0061499A"/>
    <w:rsid w:val="00614A43"/>
    <w:rsid w:val="0061593D"/>
    <w:rsid w:val="00615C1A"/>
    <w:rsid w:val="00615EF0"/>
    <w:rsid w:val="006167E9"/>
    <w:rsid w:val="00616B63"/>
    <w:rsid w:val="00617BEA"/>
    <w:rsid w:val="006205AB"/>
    <w:rsid w:val="006211D4"/>
    <w:rsid w:val="0062195D"/>
    <w:rsid w:val="00621B04"/>
    <w:rsid w:val="00621FA1"/>
    <w:rsid w:val="00622CF5"/>
    <w:rsid w:val="00623EC1"/>
    <w:rsid w:val="00624A3D"/>
    <w:rsid w:val="00625837"/>
    <w:rsid w:val="00625C6B"/>
    <w:rsid w:val="00625F61"/>
    <w:rsid w:val="00626517"/>
    <w:rsid w:val="00626625"/>
    <w:rsid w:val="006276C4"/>
    <w:rsid w:val="0063119C"/>
    <w:rsid w:val="00631789"/>
    <w:rsid w:val="00631D4B"/>
    <w:rsid w:val="00631FEB"/>
    <w:rsid w:val="00632AA4"/>
    <w:rsid w:val="00632FE4"/>
    <w:rsid w:val="00633DA4"/>
    <w:rsid w:val="006352A0"/>
    <w:rsid w:val="00636D22"/>
    <w:rsid w:val="006378EA"/>
    <w:rsid w:val="00637B6F"/>
    <w:rsid w:val="006407F4"/>
    <w:rsid w:val="006413E0"/>
    <w:rsid w:val="006418D1"/>
    <w:rsid w:val="00641960"/>
    <w:rsid w:val="006419D2"/>
    <w:rsid w:val="00642AC0"/>
    <w:rsid w:val="00642AF2"/>
    <w:rsid w:val="00642D55"/>
    <w:rsid w:val="00643377"/>
    <w:rsid w:val="0064396F"/>
    <w:rsid w:val="00643C6B"/>
    <w:rsid w:val="0064560B"/>
    <w:rsid w:val="00645BB8"/>
    <w:rsid w:val="00646176"/>
    <w:rsid w:val="006478A9"/>
    <w:rsid w:val="00650BE0"/>
    <w:rsid w:val="00651288"/>
    <w:rsid w:val="0065272F"/>
    <w:rsid w:val="006528D5"/>
    <w:rsid w:val="0065293B"/>
    <w:rsid w:val="00653642"/>
    <w:rsid w:val="00654144"/>
    <w:rsid w:val="00654354"/>
    <w:rsid w:val="00654BFB"/>
    <w:rsid w:val="00654E09"/>
    <w:rsid w:val="00655208"/>
    <w:rsid w:val="006552AB"/>
    <w:rsid w:val="00655452"/>
    <w:rsid w:val="006554E3"/>
    <w:rsid w:val="006561C9"/>
    <w:rsid w:val="00656AF7"/>
    <w:rsid w:val="00656D54"/>
    <w:rsid w:val="006572D7"/>
    <w:rsid w:val="0065797A"/>
    <w:rsid w:val="00660079"/>
    <w:rsid w:val="00660E72"/>
    <w:rsid w:val="00661C21"/>
    <w:rsid w:val="00662297"/>
    <w:rsid w:val="00663B65"/>
    <w:rsid w:val="006646FA"/>
    <w:rsid w:val="006648BB"/>
    <w:rsid w:val="00666302"/>
    <w:rsid w:val="00666B9F"/>
    <w:rsid w:val="006677A1"/>
    <w:rsid w:val="00667AF1"/>
    <w:rsid w:val="00670B58"/>
    <w:rsid w:val="006721C7"/>
    <w:rsid w:val="006736D3"/>
    <w:rsid w:val="00673F61"/>
    <w:rsid w:val="00674CD7"/>
    <w:rsid w:val="00674CDC"/>
    <w:rsid w:val="00674E51"/>
    <w:rsid w:val="0067580A"/>
    <w:rsid w:val="00675A26"/>
    <w:rsid w:val="00676080"/>
    <w:rsid w:val="006760AE"/>
    <w:rsid w:val="00676635"/>
    <w:rsid w:val="006768AC"/>
    <w:rsid w:val="006804E8"/>
    <w:rsid w:val="00681448"/>
    <w:rsid w:val="00681535"/>
    <w:rsid w:val="00681CA5"/>
    <w:rsid w:val="0068233D"/>
    <w:rsid w:val="00682454"/>
    <w:rsid w:val="0068322F"/>
    <w:rsid w:val="00683ED6"/>
    <w:rsid w:val="00684182"/>
    <w:rsid w:val="00684488"/>
    <w:rsid w:val="00684F94"/>
    <w:rsid w:val="0068511B"/>
    <w:rsid w:val="00685592"/>
    <w:rsid w:val="00685E82"/>
    <w:rsid w:val="006901D3"/>
    <w:rsid w:val="00690E9B"/>
    <w:rsid w:val="00691EBA"/>
    <w:rsid w:val="00692D5E"/>
    <w:rsid w:val="00692FFE"/>
    <w:rsid w:val="006934CC"/>
    <w:rsid w:val="00693E1A"/>
    <w:rsid w:val="00694667"/>
    <w:rsid w:val="00694D9E"/>
    <w:rsid w:val="006954BE"/>
    <w:rsid w:val="00695A58"/>
    <w:rsid w:val="00696E6E"/>
    <w:rsid w:val="00697247"/>
    <w:rsid w:val="006A0E2C"/>
    <w:rsid w:val="006A11E0"/>
    <w:rsid w:val="006A13AC"/>
    <w:rsid w:val="006A19E3"/>
    <w:rsid w:val="006A2034"/>
    <w:rsid w:val="006A302E"/>
    <w:rsid w:val="006A34DA"/>
    <w:rsid w:val="006A4208"/>
    <w:rsid w:val="006A5094"/>
    <w:rsid w:val="006A65FD"/>
    <w:rsid w:val="006A83FE"/>
    <w:rsid w:val="006B341C"/>
    <w:rsid w:val="006B38CD"/>
    <w:rsid w:val="006B3A6E"/>
    <w:rsid w:val="006B4CA0"/>
    <w:rsid w:val="006B6175"/>
    <w:rsid w:val="006C07AD"/>
    <w:rsid w:val="006C08A0"/>
    <w:rsid w:val="006C0BCC"/>
    <w:rsid w:val="006C0D18"/>
    <w:rsid w:val="006C1B92"/>
    <w:rsid w:val="006C3057"/>
    <w:rsid w:val="006C31B3"/>
    <w:rsid w:val="006C3801"/>
    <w:rsid w:val="006C386F"/>
    <w:rsid w:val="006C4379"/>
    <w:rsid w:val="006C48E0"/>
    <w:rsid w:val="006C4D9D"/>
    <w:rsid w:val="006C684D"/>
    <w:rsid w:val="006C69B3"/>
    <w:rsid w:val="006C6B98"/>
    <w:rsid w:val="006C6CA9"/>
    <w:rsid w:val="006C7770"/>
    <w:rsid w:val="006D02D1"/>
    <w:rsid w:val="006D1A85"/>
    <w:rsid w:val="006D302B"/>
    <w:rsid w:val="006D341F"/>
    <w:rsid w:val="006D3C1F"/>
    <w:rsid w:val="006D4DE0"/>
    <w:rsid w:val="006D6021"/>
    <w:rsid w:val="006D6709"/>
    <w:rsid w:val="006D6BBE"/>
    <w:rsid w:val="006D6F62"/>
    <w:rsid w:val="006D7199"/>
    <w:rsid w:val="006D79C5"/>
    <w:rsid w:val="006E08A6"/>
    <w:rsid w:val="006E1FFA"/>
    <w:rsid w:val="006E3310"/>
    <w:rsid w:val="006E3626"/>
    <w:rsid w:val="006E372A"/>
    <w:rsid w:val="006E47A6"/>
    <w:rsid w:val="006E5E0B"/>
    <w:rsid w:val="006E6043"/>
    <w:rsid w:val="006E6785"/>
    <w:rsid w:val="006E6A63"/>
    <w:rsid w:val="006E6D33"/>
    <w:rsid w:val="006E7061"/>
    <w:rsid w:val="006E759E"/>
    <w:rsid w:val="006E7855"/>
    <w:rsid w:val="006F2051"/>
    <w:rsid w:val="006F258A"/>
    <w:rsid w:val="006F319C"/>
    <w:rsid w:val="006F341F"/>
    <w:rsid w:val="006F44E2"/>
    <w:rsid w:val="006F4517"/>
    <w:rsid w:val="006F531B"/>
    <w:rsid w:val="006F5717"/>
    <w:rsid w:val="006F5C8D"/>
    <w:rsid w:val="006F66B6"/>
    <w:rsid w:val="006F697B"/>
    <w:rsid w:val="006F69D2"/>
    <w:rsid w:val="006F6D1E"/>
    <w:rsid w:val="006F6E65"/>
    <w:rsid w:val="006F7BDA"/>
    <w:rsid w:val="00700081"/>
    <w:rsid w:val="007010A2"/>
    <w:rsid w:val="0070233F"/>
    <w:rsid w:val="00703230"/>
    <w:rsid w:val="00703254"/>
    <w:rsid w:val="007032F1"/>
    <w:rsid w:val="00703760"/>
    <w:rsid w:val="00704394"/>
    <w:rsid w:val="007043F2"/>
    <w:rsid w:val="007049C2"/>
    <w:rsid w:val="00704B27"/>
    <w:rsid w:val="0070502B"/>
    <w:rsid w:val="00705311"/>
    <w:rsid w:val="007056A9"/>
    <w:rsid w:val="007056EB"/>
    <w:rsid w:val="00706657"/>
    <w:rsid w:val="00706C26"/>
    <w:rsid w:val="00707484"/>
    <w:rsid w:val="0071129F"/>
    <w:rsid w:val="00711ECA"/>
    <w:rsid w:val="0071257E"/>
    <w:rsid w:val="00712A17"/>
    <w:rsid w:val="00712BDE"/>
    <w:rsid w:val="007130D8"/>
    <w:rsid w:val="00714B48"/>
    <w:rsid w:val="00716372"/>
    <w:rsid w:val="0071671E"/>
    <w:rsid w:val="00716C41"/>
    <w:rsid w:val="007171A8"/>
    <w:rsid w:val="00717F60"/>
    <w:rsid w:val="00720444"/>
    <w:rsid w:val="00720D82"/>
    <w:rsid w:val="00722C6A"/>
    <w:rsid w:val="00722CA3"/>
    <w:rsid w:val="00722D72"/>
    <w:rsid w:val="00722E09"/>
    <w:rsid w:val="00723081"/>
    <w:rsid w:val="00723E8C"/>
    <w:rsid w:val="007244BD"/>
    <w:rsid w:val="0072551A"/>
    <w:rsid w:val="0072587A"/>
    <w:rsid w:val="00725A07"/>
    <w:rsid w:val="00725B2A"/>
    <w:rsid w:val="0072657D"/>
    <w:rsid w:val="007270D8"/>
    <w:rsid w:val="00727F67"/>
    <w:rsid w:val="00731F70"/>
    <w:rsid w:val="00733336"/>
    <w:rsid w:val="007338A3"/>
    <w:rsid w:val="00734D7F"/>
    <w:rsid w:val="00734ECB"/>
    <w:rsid w:val="00736588"/>
    <w:rsid w:val="00737901"/>
    <w:rsid w:val="0074083E"/>
    <w:rsid w:val="007414F4"/>
    <w:rsid w:val="00741BBC"/>
    <w:rsid w:val="00741F8A"/>
    <w:rsid w:val="007424D6"/>
    <w:rsid w:val="00742545"/>
    <w:rsid w:val="00742995"/>
    <w:rsid w:val="00742C36"/>
    <w:rsid w:val="0074360A"/>
    <w:rsid w:val="00743EF5"/>
    <w:rsid w:val="00745648"/>
    <w:rsid w:val="0074578E"/>
    <w:rsid w:val="00745ADB"/>
    <w:rsid w:val="00746A71"/>
    <w:rsid w:val="00746F19"/>
    <w:rsid w:val="00746FA6"/>
    <w:rsid w:val="0074743C"/>
    <w:rsid w:val="00747B8B"/>
    <w:rsid w:val="0075018D"/>
    <w:rsid w:val="00750646"/>
    <w:rsid w:val="0075163C"/>
    <w:rsid w:val="00751C45"/>
    <w:rsid w:val="00751D35"/>
    <w:rsid w:val="0075289C"/>
    <w:rsid w:val="00752AB2"/>
    <w:rsid w:val="007531E5"/>
    <w:rsid w:val="00753427"/>
    <w:rsid w:val="00754451"/>
    <w:rsid w:val="00756962"/>
    <w:rsid w:val="00756FE5"/>
    <w:rsid w:val="00757013"/>
    <w:rsid w:val="0076116A"/>
    <w:rsid w:val="0076158B"/>
    <w:rsid w:val="00762DAE"/>
    <w:rsid w:val="007649B4"/>
    <w:rsid w:val="00764D48"/>
    <w:rsid w:val="007658C3"/>
    <w:rsid w:val="00766581"/>
    <w:rsid w:val="00766960"/>
    <w:rsid w:val="00766E60"/>
    <w:rsid w:val="00766F6E"/>
    <w:rsid w:val="00767534"/>
    <w:rsid w:val="0077002E"/>
    <w:rsid w:val="0077032F"/>
    <w:rsid w:val="0077040B"/>
    <w:rsid w:val="00770DC1"/>
    <w:rsid w:val="00770F45"/>
    <w:rsid w:val="00771219"/>
    <w:rsid w:val="00771E61"/>
    <w:rsid w:val="00773152"/>
    <w:rsid w:val="00773CFD"/>
    <w:rsid w:val="007740E5"/>
    <w:rsid w:val="00774887"/>
    <w:rsid w:val="00774989"/>
    <w:rsid w:val="00774A82"/>
    <w:rsid w:val="00776A28"/>
    <w:rsid w:val="00780290"/>
    <w:rsid w:val="007803AC"/>
    <w:rsid w:val="00780A1F"/>
    <w:rsid w:val="00780C9A"/>
    <w:rsid w:val="00781E63"/>
    <w:rsid w:val="00782AD3"/>
    <w:rsid w:val="00782DA4"/>
    <w:rsid w:val="00783C50"/>
    <w:rsid w:val="00783E51"/>
    <w:rsid w:val="0078409E"/>
    <w:rsid w:val="00785DA7"/>
    <w:rsid w:val="00786701"/>
    <w:rsid w:val="00790B47"/>
    <w:rsid w:val="00790BC2"/>
    <w:rsid w:val="0079103B"/>
    <w:rsid w:val="007911F4"/>
    <w:rsid w:val="00791AB9"/>
    <w:rsid w:val="00791B57"/>
    <w:rsid w:val="0079200A"/>
    <w:rsid w:val="0079231C"/>
    <w:rsid w:val="0079276E"/>
    <w:rsid w:val="00792906"/>
    <w:rsid w:val="00793AD6"/>
    <w:rsid w:val="00793D80"/>
    <w:rsid w:val="00794127"/>
    <w:rsid w:val="00794EC7"/>
    <w:rsid w:val="0079518C"/>
    <w:rsid w:val="00796529"/>
    <w:rsid w:val="007973BD"/>
    <w:rsid w:val="007A1422"/>
    <w:rsid w:val="007A1756"/>
    <w:rsid w:val="007A26CF"/>
    <w:rsid w:val="007A360C"/>
    <w:rsid w:val="007A3672"/>
    <w:rsid w:val="007A3C91"/>
    <w:rsid w:val="007A3DB3"/>
    <w:rsid w:val="007A5E4E"/>
    <w:rsid w:val="007A7E78"/>
    <w:rsid w:val="007B02BB"/>
    <w:rsid w:val="007B0712"/>
    <w:rsid w:val="007B148D"/>
    <w:rsid w:val="007B1653"/>
    <w:rsid w:val="007B2A32"/>
    <w:rsid w:val="007B3864"/>
    <w:rsid w:val="007B39C1"/>
    <w:rsid w:val="007B39EA"/>
    <w:rsid w:val="007B3E4E"/>
    <w:rsid w:val="007B405A"/>
    <w:rsid w:val="007B544A"/>
    <w:rsid w:val="007B5D15"/>
    <w:rsid w:val="007B5DAD"/>
    <w:rsid w:val="007B676B"/>
    <w:rsid w:val="007C05A2"/>
    <w:rsid w:val="007C15C6"/>
    <w:rsid w:val="007C1B1F"/>
    <w:rsid w:val="007C1FFE"/>
    <w:rsid w:val="007C265E"/>
    <w:rsid w:val="007C2DFF"/>
    <w:rsid w:val="007C3011"/>
    <w:rsid w:val="007C3031"/>
    <w:rsid w:val="007C3DD1"/>
    <w:rsid w:val="007C4190"/>
    <w:rsid w:val="007C4289"/>
    <w:rsid w:val="007C627A"/>
    <w:rsid w:val="007C62EC"/>
    <w:rsid w:val="007C7A33"/>
    <w:rsid w:val="007D12BC"/>
    <w:rsid w:val="007D1F19"/>
    <w:rsid w:val="007D3285"/>
    <w:rsid w:val="007D3721"/>
    <w:rsid w:val="007D387D"/>
    <w:rsid w:val="007D43CF"/>
    <w:rsid w:val="007D5300"/>
    <w:rsid w:val="007D5C65"/>
    <w:rsid w:val="007D6037"/>
    <w:rsid w:val="007D61D0"/>
    <w:rsid w:val="007D63D1"/>
    <w:rsid w:val="007D73E1"/>
    <w:rsid w:val="007D779C"/>
    <w:rsid w:val="007D791D"/>
    <w:rsid w:val="007E1528"/>
    <w:rsid w:val="007E1B5E"/>
    <w:rsid w:val="007E320E"/>
    <w:rsid w:val="007E3A6E"/>
    <w:rsid w:val="007E3C83"/>
    <w:rsid w:val="007E41A8"/>
    <w:rsid w:val="007E45B4"/>
    <w:rsid w:val="007E473F"/>
    <w:rsid w:val="007E4CB7"/>
    <w:rsid w:val="007E5050"/>
    <w:rsid w:val="007E536F"/>
    <w:rsid w:val="007E62E4"/>
    <w:rsid w:val="007E6BB6"/>
    <w:rsid w:val="007E6E3A"/>
    <w:rsid w:val="007E708F"/>
    <w:rsid w:val="007F0732"/>
    <w:rsid w:val="007F0A38"/>
    <w:rsid w:val="007F1339"/>
    <w:rsid w:val="007F14F6"/>
    <w:rsid w:val="007F18B5"/>
    <w:rsid w:val="007F223D"/>
    <w:rsid w:val="007F2C7B"/>
    <w:rsid w:val="007F2CCD"/>
    <w:rsid w:val="007F2DB2"/>
    <w:rsid w:val="007F3C6A"/>
    <w:rsid w:val="007F4111"/>
    <w:rsid w:val="007F490B"/>
    <w:rsid w:val="007F4E4E"/>
    <w:rsid w:val="007F63C2"/>
    <w:rsid w:val="007F726C"/>
    <w:rsid w:val="007F7C2E"/>
    <w:rsid w:val="007F7EEA"/>
    <w:rsid w:val="008004EB"/>
    <w:rsid w:val="008009A6"/>
    <w:rsid w:val="00800FC1"/>
    <w:rsid w:val="0080196A"/>
    <w:rsid w:val="00801971"/>
    <w:rsid w:val="00802B60"/>
    <w:rsid w:val="008041B0"/>
    <w:rsid w:val="00804D91"/>
    <w:rsid w:val="00806901"/>
    <w:rsid w:val="00806E97"/>
    <w:rsid w:val="00810532"/>
    <w:rsid w:val="00811963"/>
    <w:rsid w:val="00811965"/>
    <w:rsid w:val="0081301B"/>
    <w:rsid w:val="00813F50"/>
    <w:rsid w:val="00815229"/>
    <w:rsid w:val="0081589C"/>
    <w:rsid w:val="00815986"/>
    <w:rsid w:val="00815A32"/>
    <w:rsid w:val="0081652F"/>
    <w:rsid w:val="00817292"/>
    <w:rsid w:val="0082028A"/>
    <w:rsid w:val="00821EDD"/>
    <w:rsid w:val="00822A42"/>
    <w:rsid w:val="008238E3"/>
    <w:rsid w:val="008246FC"/>
    <w:rsid w:val="00824819"/>
    <w:rsid w:val="00826270"/>
    <w:rsid w:val="00826AD7"/>
    <w:rsid w:val="00826FE4"/>
    <w:rsid w:val="00827AE1"/>
    <w:rsid w:val="00827F8C"/>
    <w:rsid w:val="00830B40"/>
    <w:rsid w:val="00830E91"/>
    <w:rsid w:val="0083101D"/>
    <w:rsid w:val="008315CD"/>
    <w:rsid w:val="00831693"/>
    <w:rsid w:val="00831AE9"/>
    <w:rsid w:val="00832549"/>
    <w:rsid w:val="00832A09"/>
    <w:rsid w:val="008337F0"/>
    <w:rsid w:val="00836756"/>
    <w:rsid w:val="0083728E"/>
    <w:rsid w:val="00837DEF"/>
    <w:rsid w:val="0084008F"/>
    <w:rsid w:val="0084137F"/>
    <w:rsid w:val="00842515"/>
    <w:rsid w:val="0084414A"/>
    <w:rsid w:val="00846BF4"/>
    <w:rsid w:val="00846C32"/>
    <w:rsid w:val="00850C39"/>
    <w:rsid w:val="00851393"/>
    <w:rsid w:val="0085179E"/>
    <w:rsid w:val="00851A13"/>
    <w:rsid w:val="0085200E"/>
    <w:rsid w:val="008532EB"/>
    <w:rsid w:val="00853BB7"/>
    <w:rsid w:val="00853E46"/>
    <w:rsid w:val="00854099"/>
    <w:rsid w:val="008542C9"/>
    <w:rsid w:val="00855009"/>
    <w:rsid w:val="00855026"/>
    <w:rsid w:val="008550E5"/>
    <w:rsid w:val="0085693C"/>
    <w:rsid w:val="008569A4"/>
    <w:rsid w:val="00856E5E"/>
    <w:rsid w:val="00856F89"/>
    <w:rsid w:val="008575A7"/>
    <w:rsid w:val="00860013"/>
    <w:rsid w:val="00860CD0"/>
    <w:rsid w:val="008614FA"/>
    <w:rsid w:val="0086151B"/>
    <w:rsid w:val="00861A05"/>
    <w:rsid w:val="00862569"/>
    <w:rsid w:val="00863404"/>
    <w:rsid w:val="008634E6"/>
    <w:rsid w:val="008638A0"/>
    <w:rsid w:val="008648C8"/>
    <w:rsid w:val="008659E8"/>
    <w:rsid w:val="008665B3"/>
    <w:rsid w:val="00866F6B"/>
    <w:rsid w:val="008705FA"/>
    <w:rsid w:val="00870AE7"/>
    <w:rsid w:val="0087170B"/>
    <w:rsid w:val="00871A64"/>
    <w:rsid w:val="00873713"/>
    <w:rsid w:val="008738E1"/>
    <w:rsid w:val="00874A22"/>
    <w:rsid w:val="00874E3B"/>
    <w:rsid w:val="00875DB1"/>
    <w:rsid w:val="00875E96"/>
    <w:rsid w:val="008765A9"/>
    <w:rsid w:val="00877009"/>
    <w:rsid w:val="00877D8D"/>
    <w:rsid w:val="0088001A"/>
    <w:rsid w:val="00880AEE"/>
    <w:rsid w:val="008810C3"/>
    <w:rsid w:val="008816AB"/>
    <w:rsid w:val="00881A79"/>
    <w:rsid w:val="0088213C"/>
    <w:rsid w:val="00882573"/>
    <w:rsid w:val="00882795"/>
    <w:rsid w:val="008830E6"/>
    <w:rsid w:val="008831E4"/>
    <w:rsid w:val="00883D4B"/>
    <w:rsid w:val="00883DA5"/>
    <w:rsid w:val="00884223"/>
    <w:rsid w:val="008845AB"/>
    <w:rsid w:val="0088564A"/>
    <w:rsid w:val="008872C7"/>
    <w:rsid w:val="00891F54"/>
    <w:rsid w:val="00891FEE"/>
    <w:rsid w:val="00892D1B"/>
    <w:rsid w:val="00892ED2"/>
    <w:rsid w:val="008930CC"/>
    <w:rsid w:val="008934A4"/>
    <w:rsid w:val="00893D61"/>
    <w:rsid w:val="008940B4"/>
    <w:rsid w:val="00894376"/>
    <w:rsid w:val="008949DD"/>
    <w:rsid w:val="008951B5"/>
    <w:rsid w:val="0089572A"/>
    <w:rsid w:val="00897325"/>
    <w:rsid w:val="008A09B6"/>
    <w:rsid w:val="008A1338"/>
    <w:rsid w:val="008A152C"/>
    <w:rsid w:val="008A1B1F"/>
    <w:rsid w:val="008A2279"/>
    <w:rsid w:val="008A235B"/>
    <w:rsid w:val="008A26E1"/>
    <w:rsid w:val="008A2F19"/>
    <w:rsid w:val="008A2F7E"/>
    <w:rsid w:val="008A4943"/>
    <w:rsid w:val="008A50BF"/>
    <w:rsid w:val="008A50EE"/>
    <w:rsid w:val="008A517C"/>
    <w:rsid w:val="008A5DA7"/>
    <w:rsid w:val="008A6614"/>
    <w:rsid w:val="008A701E"/>
    <w:rsid w:val="008A7844"/>
    <w:rsid w:val="008B0682"/>
    <w:rsid w:val="008B06D7"/>
    <w:rsid w:val="008B1023"/>
    <w:rsid w:val="008B1855"/>
    <w:rsid w:val="008B1BD2"/>
    <w:rsid w:val="008B39A4"/>
    <w:rsid w:val="008B3B0E"/>
    <w:rsid w:val="008B4410"/>
    <w:rsid w:val="008B4D60"/>
    <w:rsid w:val="008B4DC6"/>
    <w:rsid w:val="008B58E4"/>
    <w:rsid w:val="008B6E5D"/>
    <w:rsid w:val="008B784C"/>
    <w:rsid w:val="008C062A"/>
    <w:rsid w:val="008C0E79"/>
    <w:rsid w:val="008C1B48"/>
    <w:rsid w:val="008C1B4F"/>
    <w:rsid w:val="008C247D"/>
    <w:rsid w:val="008C37BD"/>
    <w:rsid w:val="008C4127"/>
    <w:rsid w:val="008C4305"/>
    <w:rsid w:val="008C44D1"/>
    <w:rsid w:val="008C517E"/>
    <w:rsid w:val="008C5E15"/>
    <w:rsid w:val="008C6270"/>
    <w:rsid w:val="008C6573"/>
    <w:rsid w:val="008C6A71"/>
    <w:rsid w:val="008C6ADD"/>
    <w:rsid w:val="008C746A"/>
    <w:rsid w:val="008D00CF"/>
    <w:rsid w:val="008D0C3F"/>
    <w:rsid w:val="008D0E31"/>
    <w:rsid w:val="008D1209"/>
    <w:rsid w:val="008D22FF"/>
    <w:rsid w:val="008D27A2"/>
    <w:rsid w:val="008D36E4"/>
    <w:rsid w:val="008D4A59"/>
    <w:rsid w:val="008D500E"/>
    <w:rsid w:val="008D5791"/>
    <w:rsid w:val="008D612C"/>
    <w:rsid w:val="008D61A5"/>
    <w:rsid w:val="008E075B"/>
    <w:rsid w:val="008E0807"/>
    <w:rsid w:val="008E08E9"/>
    <w:rsid w:val="008E1F16"/>
    <w:rsid w:val="008E2094"/>
    <w:rsid w:val="008E293B"/>
    <w:rsid w:val="008E2B11"/>
    <w:rsid w:val="008E2DB8"/>
    <w:rsid w:val="008E3310"/>
    <w:rsid w:val="008E437D"/>
    <w:rsid w:val="008E47B5"/>
    <w:rsid w:val="008E5577"/>
    <w:rsid w:val="008E5814"/>
    <w:rsid w:val="008E5E8A"/>
    <w:rsid w:val="008E7D75"/>
    <w:rsid w:val="008F0430"/>
    <w:rsid w:val="008F071E"/>
    <w:rsid w:val="008F0F8B"/>
    <w:rsid w:val="008F1F8B"/>
    <w:rsid w:val="008F237C"/>
    <w:rsid w:val="008F23F2"/>
    <w:rsid w:val="008F2C6D"/>
    <w:rsid w:val="008F30E7"/>
    <w:rsid w:val="008F32B8"/>
    <w:rsid w:val="008F67D8"/>
    <w:rsid w:val="008F725E"/>
    <w:rsid w:val="008F7285"/>
    <w:rsid w:val="008F760C"/>
    <w:rsid w:val="008F7F7C"/>
    <w:rsid w:val="008F7FF7"/>
    <w:rsid w:val="009013F5"/>
    <w:rsid w:val="00902120"/>
    <w:rsid w:val="00902DAD"/>
    <w:rsid w:val="00902F75"/>
    <w:rsid w:val="00903932"/>
    <w:rsid w:val="0090583C"/>
    <w:rsid w:val="00905BD7"/>
    <w:rsid w:val="00906D11"/>
    <w:rsid w:val="00907E88"/>
    <w:rsid w:val="009101AB"/>
    <w:rsid w:val="009105DE"/>
    <w:rsid w:val="00910FD2"/>
    <w:rsid w:val="00911632"/>
    <w:rsid w:val="0091235E"/>
    <w:rsid w:val="00912585"/>
    <w:rsid w:val="009132FF"/>
    <w:rsid w:val="00914040"/>
    <w:rsid w:val="00915015"/>
    <w:rsid w:val="00915613"/>
    <w:rsid w:val="00915882"/>
    <w:rsid w:val="00917964"/>
    <w:rsid w:val="0092103E"/>
    <w:rsid w:val="00922A42"/>
    <w:rsid w:val="00922A8E"/>
    <w:rsid w:val="009232C1"/>
    <w:rsid w:val="00923E6E"/>
    <w:rsid w:val="009241FE"/>
    <w:rsid w:val="00925A65"/>
    <w:rsid w:val="00925D9C"/>
    <w:rsid w:val="00926EF6"/>
    <w:rsid w:val="009301C9"/>
    <w:rsid w:val="009308C7"/>
    <w:rsid w:val="009309FE"/>
    <w:rsid w:val="00930B02"/>
    <w:rsid w:val="00930F94"/>
    <w:rsid w:val="009322DC"/>
    <w:rsid w:val="00932580"/>
    <w:rsid w:val="00932E6F"/>
    <w:rsid w:val="00932F63"/>
    <w:rsid w:val="00934B19"/>
    <w:rsid w:val="00935504"/>
    <w:rsid w:val="00935EEB"/>
    <w:rsid w:val="0093730D"/>
    <w:rsid w:val="00937DA0"/>
    <w:rsid w:val="0094032E"/>
    <w:rsid w:val="00941AD8"/>
    <w:rsid w:val="0094251A"/>
    <w:rsid w:val="00942E86"/>
    <w:rsid w:val="00943388"/>
    <w:rsid w:val="00944BD5"/>
    <w:rsid w:val="00946201"/>
    <w:rsid w:val="0094727D"/>
    <w:rsid w:val="00947A13"/>
    <w:rsid w:val="00947D0D"/>
    <w:rsid w:val="00947D87"/>
    <w:rsid w:val="00950283"/>
    <w:rsid w:val="00950833"/>
    <w:rsid w:val="00951CB9"/>
    <w:rsid w:val="00952421"/>
    <w:rsid w:val="00955BE4"/>
    <w:rsid w:val="009571FD"/>
    <w:rsid w:val="00957327"/>
    <w:rsid w:val="009574BB"/>
    <w:rsid w:val="00960D30"/>
    <w:rsid w:val="00960FD2"/>
    <w:rsid w:val="00961810"/>
    <w:rsid w:val="009621DD"/>
    <w:rsid w:val="0096461C"/>
    <w:rsid w:val="00964AA6"/>
    <w:rsid w:val="00965638"/>
    <w:rsid w:val="00965EEF"/>
    <w:rsid w:val="00966154"/>
    <w:rsid w:val="00966C28"/>
    <w:rsid w:val="00967C67"/>
    <w:rsid w:val="009703FB"/>
    <w:rsid w:val="009719FA"/>
    <w:rsid w:val="009744D4"/>
    <w:rsid w:val="0097523F"/>
    <w:rsid w:val="00975288"/>
    <w:rsid w:val="00976B44"/>
    <w:rsid w:val="00977EC9"/>
    <w:rsid w:val="00981F20"/>
    <w:rsid w:val="009829D9"/>
    <w:rsid w:val="0098342E"/>
    <w:rsid w:val="0098609D"/>
    <w:rsid w:val="0098664C"/>
    <w:rsid w:val="009868D6"/>
    <w:rsid w:val="009907F4"/>
    <w:rsid w:val="00991BDC"/>
    <w:rsid w:val="009927C3"/>
    <w:rsid w:val="00993423"/>
    <w:rsid w:val="00993474"/>
    <w:rsid w:val="0099495D"/>
    <w:rsid w:val="0099610A"/>
    <w:rsid w:val="00996A46"/>
    <w:rsid w:val="00996E5C"/>
    <w:rsid w:val="00997062"/>
    <w:rsid w:val="00997C76"/>
    <w:rsid w:val="009A043E"/>
    <w:rsid w:val="009A097E"/>
    <w:rsid w:val="009A0A61"/>
    <w:rsid w:val="009A0BCE"/>
    <w:rsid w:val="009A0E96"/>
    <w:rsid w:val="009A0FE0"/>
    <w:rsid w:val="009A12B2"/>
    <w:rsid w:val="009A140C"/>
    <w:rsid w:val="009A177E"/>
    <w:rsid w:val="009A3256"/>
    <w:rsid w:val="009A352C"/>
    <w:rsid w:val="009A43C4"/>
    <w:rsid w:val="009A4AE5"/>
    <w:rsid w:val="009A598B"/>
    <w:rsid w:val="009A5C45"/>
    <w:rsid w:val="009A5C9F"/>
    <w:rsid w:val="009A6036"/>
    <w:rsid w:val="009A65C2"/>
    <w:rsid w:val="009A67AC"/>
    <w:rsid w:val="009A6940"/>
    <w:rsid w:val="009A7AD2"/>
    <w:rsid w:val="009B067F"/>
    <w:rsid w:val="009B105C"/>
    <w:rsid w:val="009B22A5"/>
    <w:rsid w:val="009B29F7"/>
    <w:rsid w:val="009B4018"/>
    <w:rsid w:val="009B4D3F"/>
    <w:rsid w:val="009B5828"/>
    <w:rsid w:val="009B736F"/>
    <w:rsid w:val="009B7710"/>
    <w:rsid w:val="009C037E"/>
    <w:rsid w:val="009C03BD"/>
    <w:rsid w:val="009C0566"/>
    <w:rsid w:val="009C0B7B"/>
    <w:rsid w:val="009C10F0"/>
    <w:rsid w:val="009C22F1"/>
    <w:rsid w:val="009C30B4"/>
    <w:rsid w:val="009C3D3F"/>
    <w:rsid w:val="009C3FA2"/>
    <w:rsid w:val="009C40EF"/>
    <w:rsid w:val="009C499F"/>
    <w:rsid w:val="009C540F"/>
    <w:rsid w:val="009C6506"/>
    <w:rsid w:val="009C77DC"/>
    <w:rsid w:val="009C7D07"/>
    <w:rsid w:val="009D0347"/>
    <w:rsid w:val="009D0A61"/>
    <w:rsid w:val="009D0D78"/>
    <w:rsid w:val="009D10ED"/>
    <w:rsid w:val="009D117F"/>
    <w:rsid w:val="009D2356"/>
    <w:rsid w:val="009D34ED"/>
    <w:rsid w:val="009D359C"/>
    <w:rsid w:val="009D407C"/>
    <w:rsid w:val="009D4226"/>
    <w:rsid w:val="009D4762"/>
    <w:rsid w:val="009D5859"/>
    <w:rsid w:val="009D5FFA"/>
    <w:rsid w:val="009D6053"/>
    <w:rsid w:val="009D6E5A"/>
    <w:rsid w:val="009D765F"/>
    <w:rsid w:val="009D77CC"/>
    <w:rsid w:val="009D7911"/>
    <w:rsid w:val="009D7BBA"/>
    <w:rsid w:val="009E0134"/>
    <w:rsid w:val="009E1C9C"/>
    <w:rsid w:val="009E2429"/>
    <w:rsid w:val="009E24D1"/>
    <w:rsid w:val="009E2D37"/>
    <w:rsid w:val="009E2F2C"/>
    <w:rsid w:val="009E33B8"/>
    <w:rsid w:val="009E3A16"/>
    <w:rsid w:val="009E40AA"/>
    <w:rsid w:val="009E4469"/>
    <w:rsid w:val="009E52F5"/>
    <w:rsid w:val="009E6452"/>
    <w:rsid w:val="009E6952"/>
    <w:rsid w:val="009E7187"/>
    <w:rsid w:val="009E7250"/>
    <w:rsid w:val="009E7B71"/>
    <w:rsid w:val="009E7F47"/>
    <w:rsid w:val="009F028F"/>
    <w:rsid w:val="009F05F6"/>
    <w:rsid w:val="009F09AB"/>
    <w:rsid w:val="009F0B30"/>
    <w:rsid w:val="009F12DF"/>
    <w:rsid w:val="009F1C77"/>
    <w:rsid w:val="009F1DB0"/>
    <w:rsid w:val="009F25E6"/>
    <w:rsid w:val="009F279A"/>
    <w:rsid w:val="009F3111"/>
    <w:rsid w:val="009F491B"/>
    <w:rsid w:val="009F4FB4"/>
    <w:rsid w:val="009F5075"/>
    <w:rsid w:val="009F596B"/>
    <w:rsid w:val="009F5DBB"/>
    <w:rsid w:val="009F6C05"/>
    <w:rsid w:val="00A0175B"/>
    <w:rsid w:val="00A01905"/>
    <w:rsid w:val="00A020E7"/>
    <w:rsid w:val="00A02850"/>
    <w:rsid w:val="00A0313F"/>
    <w:rsid w:val="00A038B1"/>
    <w:rsid w:val="00A038D7"/>
    <w:rsid w:val="00A03E6B"/>
    <w:rsid w:val="00A0406D"/>
    <w:rsid w:val="00A040C1"/>
    <w:rsid w:val="00A04950"/>
    <w:rsid w:val="00A05CC4"/>
    <w:rsid w:val="00A06126"/>
    <w:rsid w:val="00A069E6"/>
    <w:rsid w:val="00A07031"/>
    <w:rsid w:val="00A07322"/>
    <w:rsid w:val="00A07AB5"/>
    <w:rsid w:val="00A1047B"/>
    <w:rsid w:val="00A10847"/>
    <w:rsid w:val="00A109A3"/>
    <w:rsid w:val="00A13B0D"/>
    <w:rsid w:val="00A144C5"/>
    <w:rsid w:val="00A145EC"/>
    <w:rsid w:val="00A14C25"/>
    <w:rsid w:val="00A151BA"/>
    <w:rsid w:val="00A15E79"/>
    <w:rsid w:val="00A16823"/>
    <w:rsid w:val="00A16B5D"/>
    <w:rsid w:val="00A1754B"/>
    <w:rsid w:val="00A2013D"/>
    <w:rsid w:val="00A2235B"/>
    <w:rsid w:val="00A227C4"/>
    <w:rsid w:val="00A23D89"/>
    <w:rsid w:val="00A25355"/>
    <w:rsid w:val="00A255BA"/>
    <w:rsid w:val="00A256C5"/>
    <w:rsid w:val="00A26006"/>
    <w:rsid w:val="00A26065"/>
    <w:rsid w:val="00A329A2"/>
    <w:rsid w:val="00A32FD6"/>
    <w:rsid w:val="00A33110"/>
    <w:rsid w:val="00A33848"/>
    <w:rsid w:val="00A33E9F"/>
    <w:rsid w:val="00A343B6"/>
    <w:rsid w:val="00A34EF9"/>
    <w:rsid w:val="00A35015"/>
    <w:rsid w:val="00A35679"/>
    <w:rsid w:val="00A35DF1"/>
    <w:rsid w:val="00A361E1"/>
    <w:rsid w:val="00A3639D"/>
    <w:rsid w:val="00A364CE"/>
    <w:rsid w:val="00A37356"/>
    <w:rsid w:val="00A37401"/>
    <w:rsid w:val="00A4278A"/>
    <w:rsid w:val="00A42923"/>
    <w:rsid w:val="00A43C63"/>
    <w:rsid w:val="00A44057"/>
    <w:rsid w:val="00A44DFA"/>
    <w:rsid w:val="00A452D5"/>
    <w:rsid w:val="00A456C6"/>
    <w:rsid w:val="00A45D00"/>
    <w:rsid w:val="00A475CC"/>
    <w:rsid w:val="00A47BFF"/>
    <w:rsid w:val="00A50138"/>
    <w:rsid w:val="00A51A32"/>
    <w:rsid w:val="00A51C99"/>
    <w:rsid w:val="00A51EC9"/>
    <w:rsid w:val="00A52A2E"/>
    <w:rsid w:val="00A53317"/>
    <w:rsid w:val="00A53457"/>
    <w:rsid w:val="00A53947"/>
    <w:rsid w:val="00A554CB"/>
    <w:rsid w:val="00A5589D"/>
    <w:rsid w:val="00A56B92"/>
    <w:rsid w:val="00A57FDB"/>
    <w:rsid w:val="00A60E1F"/>
    <w:rsid w:val="00A60E5C"/>
    <w:rsid w:val="00A61221"/>
    <w:rsid w:val="00A63388"/>
    <w:rsid w:val="00A639F3"/>
    <w:rsid w:val="00A64D42"/>
    <w:rsid w:val="00A65374"/>
    <w:rsid w:val="00A65F4D"/>
    <w:rsid w:val="00A660AC"/>
    <w:rsid w:val="00A66512"/>
    <w:rsid w:val="00A6657C"/>
    <w:rsid w:val="00A66808"/>
    <w:rsid w:val="00A66FDB"/>
    <w:rsid w:val="00A7065D"/>
    <w:rsid w:val="00A707D6"/>
    <w:rsid w:val="00A70DE3"/>
    <w:rsid w:val="00A71C2F"/>
    <w:rsid w:val="00A729EF"/>
    <w:rsid w:val="00A72FF8"/>
    <w:rsid w:val="00A73912"/>
    <w:rsid w:val="00A73C0A"/>
    <w:rsid w:val="00A746C8"/>
    <w:rsid w:val="00A74C0D"/>
    <w:rsid w:val="00A75274"/>
    <w:rsid w:val="00A75691"/>
    <w:rsid w:val="00A76272"/>
    <w:rsid w:val="00A76B99"/>
    <w:rsid w:val="00A7716A"/>
    <w:rsid w:val="00A7797F"/>
    <w:rsid w:val="00A80290"/>
    <w:rsid w:val="00A809A7"/>
    <w:rsid w:val="00A814AE"/>
    <w:rsid w:val="00A81BF3"/>
    <w:rsid w:val="00A82711"/>
    <w:rsid w:val="00A82D58"/>
    <w:rsid w:val="00A82E54"/>
    <w:rsid w:val="00A86425"/>
    <w:rsid w:val="00A90098"/>
    <w:rsid w:val="00A9023D"/>
    <w:rsid w:val="00A90716"/>
    <w:rsid w:val="00A90B7D"/>
    <w:rsid w:val="00A90F87"/>
    <w:rsid w:val="00A93253"/>
    <w:rsid w:val="00A935C3"/>
    <w:rsid w:val="00A93C4D"/>
    <w:rsid w:val="00A93E0A"/>
    <w:rsid w:val="00A94A57"/>
    <w:rsid w:val="00A94C58"/>
    <w:rsid w:val="00A94ED0"/>
    <w:rsid w:val="00A94FD3"/>
    <w:rsid w:val="00A9589A"/>
    <w:rsid w:val="00A95CBF"/>
    <w:rsid w:val="00A973F9"/>
    <w:rsid w:val="00A977B8"/>
    <w:rsid w:val="00AA0C9E"/>
    <w:rsid w:val="00AA3011"/>
    <w:rsid w:val="00AA42D0"/>
    <w:rsid w:val="00AA4548"/>
    <w:rsid w:val="00AA45D5"/>
    <w:rsid w:val="00AA4DCC"/>
    <w:rsid w:val="00AA5066"/>
    <w:rsid w:val="00AA55AE"/>
    <w:rsid w:val="00AA638C"/>
    <w:rsid w:val="00AA729C"/>
    <w:rsid w:val="00AA758A"/>
    <w:rsid w:val="00AA79EE"/>
    <w:rsid w:val="00AA7CDC"/>
    <w:rsid w:val="00AB00FE"/>
    <w:rsid w:val="00AB13E0"/>
    <w:rsid w:val="00AB1795"/>
    <w:rsid w:val="00AB1CE0"/>
    <w:rsid w:val="00AB1F0D"/>
    <w:rsid w:val="00AB2B6B"/>
    <w:rsid w:val="00AB3A85"/>
    <w:rsid w:val="00AB3F85"/>
    <w:rsid w:val="00AB4A96"/>
    <w:rsid w:val="00AB4C4C"/>
    <w:rsid w:val="00AB55A1"/>
    <w:rsid w:val="00AB5AC8"/>
    <w:rsid w:val="00AB6011"/>
    <w:rsid w:val="00AB6152"/>
    <w:rsid w:val="00AB62FB"/>
    <w:rsid w:val="00AB67EB"/>
    <w:rsid w:val="00AB6985"/>
    <w:rsid w:val="00AB699B"/>
    <w:rsid w:val="00AC0142"/>
    <w:rsid w:val="00AC065E"/>
    <w:rsid w:val="00AC13B1"/>
    <w:rsid w:val="00AC1814"/>
    <w:rsid w:val="00AC1C56"/>
    <w:rsid w:val="00AC2793"/>
    <w:rsid w:val="00AC3A5A"/>
    <w:rsid w:val="00AC4353"/>
    <w:rsid w:val="00AC4610"/>
    <w:rsid w:val="00AC4A2B"/>
    <w:rsid w:val="00AC4CDE"/>
    <w:rsid w:val="00AC650F"/>
    <w:rsid w:val="00AC74CB"/>
    <w:rsid w:val="00AC783E"/>
    <w:rsid w:val="00AC7E0E"/>
    <w:rsid w:val="00AC7E0F"/>
    <w:rsid w:val="00AD062D"/>
    <w:rsid w:val="00AD0CA7"/>
    <w:rsid w:val="00AD1423"/>
    <w:rsid w:val="00AD1A44"/>
    <w:rsid w:val="00AD1C93"/>
    <w:rsid w:val="00AD1F03"/>
    <w:rsid w:val="00AD29E8"/>
    <w:rsid w:val="00AD30A6"/>
    <w:rsid w:val="00AD384B"/>
    <w:rsid w:val="00AD43FB"/>
    <w:rsid w:val="00AD49C2"/>
    <w:rsid w:val="00AD53C2"/>
    <w:rsid w:val="00AD58E5"/>
    <w:rsid w:val="00AD6792"/>
    <w:rsid w:val="00AD6D17"/>
    <w:rsid w:val="00AD71C3"/>
    <w:rsid w:val="00AD7B2E"/>
    <w:rsid w:val="00AE083D"/>
    <w:rsid w:val="00AE2B97"/>
    <w:rsid w:val="00AE32D5"/>
    <w:rsid w:val="00AE37C6"/>
    <w:rsid w:val="00AE4F26"/>
    <w:rsid w:val="00AE67DB"/>
    <w:rsid w:val="00AF012E"/>
    <w:rsid w:val="00AF0B1A"/>
    <w:rsid w:val="00AF11A3"/>
    <w:rsid w:val="00AF16DD"/>
    <w:rsid w:val="00AF1D8A"/>
    <w:rsid w:val="00AF1DD6"/>
    <w:rsid w:val="00AF2AD8"/>
    <w:rsid w:val="00AF2E50"/>
    <w:rsid w:val="00AF370A"/>
    <w:rsid w:val="00AF6682"/>
    <w:rsid w:val="00B00059"/>
    <w:rsid w:val="00B00063"/>
    <w:rsid w:val="00B00D0D"/>
    <w:rsid w:val="00B013F8"/>
    <w:rsid w:val="00B020F0"/>
    <w:rsid w:val="00B02669"/>
    <w:rsid w:val="00B02D90"/>
    <w:rsid w:val="00B04CDF"/>
    <w:rsid w:val="00B05821"/>
    <w:rsid w:val="00B059D4"/>
    <w:rsid w:val="00B05CFE"/>
    <w:rsid w:val="00B05FD3"/>
    <w:rsid w:val="00B0629B"/>
    <w:rsid w:val="00B0650A"/>
    <w:rsid w:val="00B06941"/>
    <w:rsid w:val="00B07C7F"/>
    <w:rsid w:val="00B07E26"/>
    <w:rsid w:val="00B11071"/>
    <w:rsid w:val="00B118C6"/>
    <w:rsid w:val="00B131C2"/>
    <w:rsid w:val="00B14474"/>
    <w:rsid w:val="00B21519"/>
    <w:rsid w:val="00B2300C"/>
    <w:rsid w:val="00B24845"/>
    <w:rsid w:val="00B25F00"/>
    <w:rsid w:val="00B26070"/>
    <w:rsid w:val="00B26717"/>
    <w:rsid w:val="00B272CE"/>
    <w:rsid w:val="00B30100"/>
    <w:rsid w:val="00B305D8"/>
    <w:rsid w:val="00B30DDE"/>
    <w:rsid w:val="00B30F4B"/>
    <w:rsid w:val="00B31B52"/>
    <w:rsid w:val="00B325AB"/>
    <w:rsid w:val="00B32606"/>
    <w:rsid w:val="00B32854"/>
    <w:rsid w:val="00B32A3A"/>
    <w:rsid w:val="00B33A95"/>
    <w:rsid w:val="00B34073"/>
    <w:rsid w:val="00B342AF"/>
    <w:rsid w:val="00B36E7B"/>
    <w:rsid w:val="00B371B9"/>
    <w:rsid w:val="00B3736F"/>
    <w:rsid w:val="00B37CF1"/>
    <w:rsid w:val="00B409BD"/>
    <w:rsid w:val="00B419CB"/>
    <w:rsid w:val="00B41C23"/>
    <w:rsid w:val="00B41CF1"/>
    <w:rsid w:val="00B422EC"/>
    <w:rsid w:val="00B42D50"/>
    <w:rsid w:val="00B42F3D"/>
    <w:rsid w:val="00B430B5"/>
    <w:rsid w:val="00B441DA"/>
    <w:rsid w:val="00B441F0"/>
    <w:rsid w:val="00B44EAF"/>
    <w:rsid w:val="00B44F9C"/>
    <w:rsid w:val="00B45102"/>
    <w:rsid w:val="00B453D8"/>
    <w:rsid w:val="00B471DF"/>
    <w:rsid w:val="00B4753E"/>
    <w:rsid w:val="00B47931"/>
    <w:rsid w:val="00B4EBC3"/>
    <w:rsid w:val="00B5013B"/>
    <w:rsid w:val="00B5131C"/>
    <w:rsid w:val="00B5180F"/>
    <w:rsid w:val="00B521E5"/>
    <w:rsid w:val="00B5259C"/>
    <w:rsid w:val="00B538D3"/>
    <w:rsid w:val="00B54938"/>
    <w:rsid w:val="00B55B04"/>
    <w:rsid w:val="00B56E43"/>
    <w:rsid w:val="00B57DF0"/>
    <w:rsid w:val="00B62201"/>
    <w:rsid w:val="00B63DBD"/>
    <w:rsid w:val="00B6400F"/>
    <w:rsid w:val="00B64102"/>
    <w:rsid w:val="00B64750"/>
    <w:rsid w:val="00B658C6"/>
    <w:rsid w:val="00B66426"/>
    <w:rsid w:val="00B66C9D"/>
    <w:rsid w:val="00B67445"/>
    <w:rsid w:val="00B69903"/>
    <w:rsid w:val="00B70B2E"/>
    <w:rsid w:val="00B716C1"/>
    <w:rsid w:val="00B71D3D"/>
    <w:rsid w:val="00B7355B"/>
    <w:rsid w:val="00B73973"/>
    <w:rsid w:val="00B73EAD"/>
    <w:rsid w:val="00B74622"/>
    <w:rsid w:val="00B74F9A"/>
    <w:rsid w:val="00B75586"/>
    <w:rsid w:val="00B75B0E"/>
    <w:rsid w:val="00B76F00"/>
    <w:rsid w:val="00B76F42"/>
    <w:rsid w:val="00B77686"/>
    <w:rsid w:val="00B779B5"/>
    <w:rsid w:val="00B77BE0"/>
    <w:rsid w:val="00B77C4A"/>
    <w:rsid w:val="00B77CB8"/>
    <w:rsid w:val="00B77FB7"/>
    <w:rsid w:val="00B80AF0"/>
    <w:rsid w:val="00B80B82"/>
    <w:rsid w:val="00B816D6"/>
    <w:rsid w:val="00B8233F"/>
    <w:rsid w:val="00B82958"/>
    <w:rsid w:val="00B842F7"/>
    <w:rsid w:val="00B843DA"/>
    <w:rsid w:val="00B8493B"/>
    <w:rsid w:val="00B85D8E"/>
    <w:rsid w:val="00B8673E"/>
    <w:rsid w:val="00B86B17"/>
    <w:rsid w:val="00B86D23"/>
    <w:rsid w:val="00B9032C"/>
    <w:rsid w:val="00B9256E"/>
    <w:rsid w:val="00B92D55"/>
    <w:rsid w:val="00B93081"/>
    <w:rsid w:val="00B932AD"/>
    <w:rsid w:val="00B93AA1"/>
    <w:rsid w:val="00B93B47"/>
    <w:rsid w:val="00B94C4B"/>
    <w:rsid w:val="00B9541A"/>
    <w:rsid w:val="00B957A4"/>
    <w:rsid w:val="00B95F2E"/>
    <w:rsid w:val="00B96361"/>
    <w:rsid w:val="00B978FA"/>
    <w:rsid w:val="00B97C7F"/>
    <w:rsid w:val="00B97F87"/>
    <w:rsid w:val="00BA07BD"/>
    <w:rsid w:val="00BA0967"/>
    <w:rsid w:val="00BA1136"/>
    <w:rsid w:val="00BA1B43"/>
    <w:rsid w:val="00BA1FAA"/>
    <w:rsid w:val="00BA1FF7"/>
    <w:rsid w:val="00BA450D"/>
    <w:rsid w:val="00BA59F0"/>
    <w:rsid w:val="00BA60B7"/>
    <w:rsid w:val="00BA6A43"/>
    <w:rsid w:val="00BB0C05"/>
    <w:rsid w:val="00BB0FE7"/>
    <w:rsid w:val="00BB190D"/>
    <w:rsid w:val="00BB2020"/>
    <w:rsid w:val="00BB330C"/>
    <w:rsid w:val="00BB38A9"/>
    <w:rsid w:val="00BB46CE"/>
    <w:rsid w:val="00BB49D4"/>
    <w:rsid w:val="00BB4ADC"/>
    <w:rsid w:val="00BB5CB5"/>
    <w:rsid w:val="00BB60A8"/>
    <w:rsid w:val="00BB6E46"/>
    <w:rsid w:val="00BB73E2"/>
    <w:rsid w:val="00BB76A2"/>
    <w:rsid w:val="00BB7F3E"/>
    <w:rsid w:val="00BC0BE2"/>
    <w:rsid w:val="00BC1936"/>
    <w:rsid w:val="00BC46FB"/>
    <w:rsid w:val="00BC54B6"/>
    <w:rsid w:val="00BC5E6F"/>
    <w:rsid w:val="00BC726E"/>
    <w:rsid w:val="00BC7993"/>
    <w:rsid w:val="00BD0013"/>
    <w:rsid w:val="00BD0C89"/>
    <w:rsid w:val="00BD17A4"/>
    <w:rsid w:val="00BD1CF3"/>
    <w:rsid w:val="00BD38C2"/>
    <w:rsid w:val="00BD4F46"/>
    <w:rsid w:val="00BD72C7"/>
    <w:rsid w:val="00BE0752"/>
    <w:rsid w:val="00BE0B79"/>
    <w:rsid w:val="00BE0C4F"/>
    <w:rsid w:val="00BE0CBC"/>
    <w:rsid w:val="00BE0E08"/>
    <w:rsid w:val="00BE0FE2"/>
    <w:rsid w:val="00BE1582"/>
    <w:rsid w:val="00BE2AA3"/>
    <w:rsid w:val="00BE4006"/>
    <w:rsid w:val="00BE51F7"/>
    <w:rsid w:val="00BE5600"/>
    <w:rsid w:val="00BE61BF"/>
    <w:rsid w:val="00BE666A"/>
    <w:rsid w:val="00BF0809"/>
    <w:rsid w:val="00BF1922"/>
    <w:rsid w:val="00BF25F0"/>
    <w:rsid w:val="00BF322F"/>
    <w:rsid w:val="00BF3AD2"/>
    <w:rsid w:val="00BF49D7"/>
    <w:rsid w:val="00BF5C8F"/>
    <w:rsid w:val="00BF5F49"/>
    <w:rsid w:val="00BF630C"/>
    <w:rsid w:val="00BF6761"/>
    <w:rsid w:val="00BF6990"/>
    <w:rsid w:val="00BF748F"/>
    <w:rsid w:val="00BF7884"/>
    <w:rsid w:val="00C00706"/>
    <w:rsid w:val="00C0093D"/>
    <w:rsid w:val="00C01D54"/>
    <w:rsid w:val="00C027DE"/>
    <w:rsid w:val="00C02819"/>
    <w:rsid w:val="00C02BE1"/>
    <w:rsid w:val="00C032FE"/>
    <w:rsid w:val="00C03787"/>
    <w:rsid w:val="00C04465"/>
    <w:rsid w:val="00C0589A"/>
    <w:rsid w:val="00C059B4"/>
    <w:rsid w:val="00C06116"/>
    <w:rsid w:val="00C0675E"/>
    <w:rsid w:val="00C06E0B"/>
    <w:rsid w:val="00C07CB4"/>
    <w:rsid w:val="00C10608"/>
    <w:rsid w:val="00C117CD"/>
    <w:rsid w:val="00C133FB"/>
    <w:rsid w:val="00C15068"/>
    <w:rsid w:val="00C15122"/>
    <w:rsid w:val="00C15EC6"/>
    <w:rsid w:val="00C167B2"/>
    <w:rsid w:val="00C17363"/>
    <w:rsid w:val="00C1785E"/>
    <w:rsid w:val="00C20C28"/>
    <w:rsid w:val="00C227E6"/>
    <w:rsid w:val="00C2312C"/>
    <w:rsid w:val="00C23B48"/>
    <w:rsid w:val="00C24004"/>
    <w:rsid w:val="00C247D9"/>
    <w:rsid w:val="00C25C27"/>
    <w:rsid w:val="00C26C6E"/>
    <w:rsid w:val="00C26DE8"/>
    <w:rsid w:val="00C3222C"/>
    <w:rsid w:val="00C3283D"/>
    <w:rsid w:val="00C32C78"/>
    <w:rsid w:val="00C34099"/>
    <w:rsid w:val="00C345A9"/>
    <w:rsid w:val="00C36713"/>
    <w:rsid w:val="00C36AFF"/>
    <w:rsid w:val="00C40121"/>
    <w:rsid w:val="00C405B9"/>
    <w:rsid w:val="00C407AB"/>
    <w:rsid w:val="00C410AD"/>
    <w:rsid w:val="00C41507"/>
    <w:rsid w:val="00C42B32"/>
    <w:rsid w:val="00C42C9F"/>
    <w:rsid w:val="00C437F0"/>
    <w:rsid w:val="00C4386E"/>
    <w:rsid w:val="00C46F4A"/>
    <w:rsid w:val="00C50844"/>
    <w:rsid w:val="00C50875"/>
    <w:rsid w:val="00C50F6B"/>
    <w:rsid w:val="00C51010"/>
    <w:rsid w:val="00C514DC"/>
    <w:rsid w:val="00C51E45"/>
    <w:rsid w:val="00C52D06"/>
    <w:rsid w:val="00C53EB6"/>
    <w:rsid w:val="00C54614"/>
    <w:rsid w:val="00C55588"/>
    <w:rsid w:val="00C55872"/>
    <w:rsid w:val="00C55F2B"/>
    <w:rsid w:val="00C56BDE"/>
    <w:rsid w:val="00C57051"/>
    <w:rsid w:val="00C5747D"/>
    <w:rsid w:val="00C602F8"/>
    <w:rsid w:val="00C60F49"/>
    <w:rsid w:val="00C61474"/>
    <w:rsid w:val="00C61D5E"/>
    <w:rsid w:val="00C623C7"/>
    <w:rsid w:val="00C62456"/>
    <w:rsid w:val="00C6308B"/>
    <w:rsid w:val="00C6374F"/>
    <w:rsid w:val="00C638C2"/>
    <w:rsid w:val="00C63AFC"/>
    <w:rsid w:val="00C646DE"/>
    <w:rsid w:val="00C658CB"/>
    <w:rsid w:val="00C65B87"/>
    <w:rsid w:val="00C6608F"/>
    <w:rsid w:val="00C667D3"/>
    <w:rsid w:val="00C707CC"/>
    <w:rsid w:val="00C7186F"/>
    <w:rsid w:val="00C71E9F"/>
    <w:rsid w:val="00C72769"/>
    <w:rsid w:val="00C7286A"/>
    <w:rsid w:val="00C74978"/>
    <w:rsid w:val="00C74A50"/>
    <w:rsid w:val="00C74D41"/>
    <w:rsid w:val="00C76080"/>
    <w:rsid w:val="00C76B0B"/>
    <w:rsid w:val="00C801E9"/>
    <w:rsid w:val="00C80E88"/>
    <w:rsid w:val="00C81470"/>
    <w:rsid w:val="00C81AC0"/>
    <w:rsid w:val="00C81C2D"/>
    <w:rsid w:val="00C82FA0"/>
    <w:rsid w:val="00C83BF4"/>
    <w:rsid w:val="00C8531E"/>
    <w:rsid w:val="00C86B2B"/>
    <w:rsid w:val="00C86E55"/>
    <w:rsid w:val="00C87AEC"/>
    <w:rsid w:val="00C87B31"/>
    <w:rsid w:val="00C90147"/>
    <w:rsid w:val="00C90A52"/>
    <w:rsid w:val="00C92324"/>
    <w:rsid w:val="00C92839"/>
    <w:rsid w:val="00C931BA"/>
    <w:rsid w:val="00C93466"/>
    <w:rsid w:val="00C93559"/>
    <w:rsid w:val="00C93739"/>
    <w:rsid w:val="00C93C86"/>
    <w:rsid w:val="00C94DA9"/>
    <w:rsid w:val="00C95793"/>
    <w:rsid w:val="00C9654F"/>
    <w:rsid w:val="00C965E8"/>
    <w:rsid w:val="00C967F1"/>
    <w:rsid w:val="00C96DC0"/>
    <w:rsid w:val="00C972B8"/>
    <w:rsid w:val="00C97907"/>
    <w:rsid w:val="00CA054D"/>
    <w:rsid w:val="00CA06DE"/>
    <w:rsid w:val="00CA150E"/>
    <w:rsid w:val="00CA1733"/>
    <w:rsid w:val="00CA179C"/>
    <w:rsid w:val="00CA1DDC"/>
    <w:rsid w:val="00CA1E96"/>
    <w:rsid w:val="00CA2221"/>
    <w:rsid w:val="00CA24E2"/>
    <w:rsid w:val="00CA2EF7"/>
    <w:rsid w:val="00CA3499"/>
    <w:rsid w:val="00CA4689"/>
    <w:rsid w:val="00CA53FF"/>
    <w:rsid w:val="00CA7320"/>
    <w:rsid w:val="00CA7621"/>
    <w:rsid w:val="00CA7969"/>
    <w:rsid w:val="00CA7E05"/>
    <w:rsid w:val="00CA7F8F"/>
    <w:rsid w:val="00CB0667"/>
    <w:rsid w:val="00CB1298"/>
    <w:rsid w:val="00CB1345"/>
    <w:rsid w:val="00CB296F"/>
    <w:rsid w:val="00CB2FCA"/>
    <w:rsid w:val="00CB3135"/>
    <w:rsid w:val="00CB3C46"/>
    <w:rsid w:val="00CB47B4"/>
    <w:rsid w:val="00CB6867"/>
    <w:rsid w:val="00CB6F77"/>
    <w:rsid w:val="00CB78C1"/>
    <w:rsid w:val="00CB79B4"/>
    <w:rsid w:val="00CC00BF"/>
    <w:rsid w:val="00CC03FC"/>
    <w:rsid w:val="00CC0799"/>
    <w:rsid w:val="00CC07B0"/>
    <w:rsid w:val="00CC102B"/>
    <w:rsid w:val="00CC19DA"/>
    <w:rsid w:val="00CC268C"/>
    <w:rsid w:val="00CC2982"/>
    <w:rsid w:val="00CC2AAF"/>
    <w:rsid w:val="00CC358B"/>
    <w:rsid w:val="00CC44A0"/>
    <w:rsid w:val="00CC4896"/>
    <w:rsid w:val="00CC51DF"/>
    <w:rsid w:val="00CC52DA"/>
    <w:rsid w:val="00CC544B"/>
    <w:rsid w:val="00CC6071"/>
    <w:rsid w:val="00CC68CB"/>
    <w:rsid w:val="00CC6D0F"/>
    <w:rsid w:val="00CC7BCB"/>
    <w:rsid w:val="00CC7C2A"/>
    <w:rsid w:val="00CD1257"/>
    <w:rsid w:val="00CD1329"/>
    <w:rsid w:val="00CD141D"/>
    <w:rsid w:val="00CD1F67"/>
    <w:rsid w:val="00CD2073"/>
    <w:rsid w:val="00CD20A5"/>
    <w:rsid w:val="00CD2256"/>
    <w:rsid w:val="00CD3253"/>
    <w:rsid w:val="00CD3EB9"/>
    <w:rsid w:val="00CD439B"/>
    <w:rsid w:val="00CD5357"/>
    <w:rsid w:val="00CD567F"/>
    <w:rsid w:val="00CE01C7"/>
    <w:rsid w:val="00CE111B"/>
    <w:rsid w:val="00CE1160"/>
    <w:rsid w:val="00CE1C1B"/>
    <w:rsid w:val="00CE1E80"/>
    <w:rsid w:val="00CE2474"/>
    <w:rsid w:val="00CE27C6"/>
    <w:rsid w:val="00CE2BDD"/>
    <w:rsid w:val="00CE2BF6"/>
    <w:rsid w:val="00CE3B97"/>
    <w:rsid w:val="00CE3C51"/>
    <w:rsid w:val="00CE5408"/>
    <w:rsid w:val="00CE578D"/>
    <w:rsid w:val="00CE5F5B"/>
    <w:rsid w:val="00CE607F"/>
    <w:rsid w:val="00CE66FC"/>
    <w:rsid w:val="00CE708A"/>
    <w:rsid w:val="00CE7BDC"/>
    <w:rsid w:val="00CF153B"/>
    <w:rsid w:val="00CF21DF"/>
    <w:rsid w:val="00CF2D73"/>
    <w:rsid w:val="00CF4B89"/>
    <w:rsid w:val="00CF5BE5"/>
    <w:rsid w:val="00CF676F"/>
    <w:rsid w:val="00CF7776"/>
    <w:rsid w:val="00CF7BB5"/>
    <w:rsid w:val="00D0034F"/>
    <w:rsid w:val="00D0049B"/>
    <w:rsid w:val="00D00DDD"/>
    <w:rsid w:val="00D0191C"/>
    <w:rsid w:val="00D0484C"/>
    <w:rsid w:val="00D0594A"/>
    <w:rsid w:val="00D05CFD"/>
    <w:rsid w:val="00D05DF5"/>
    <w:rsid w:val="00D05FAD"/>
    <w:rsid w:val="00D064C6"/>
    <w:rsid w:val="00D069A6"/>
    <w:rsid w:val="00D06A6E"/>
    <w:rsid w:val="00D06F7B"/>
    <w:rsid w:val="00D1060E"/>
    <w:rsid w:val="00D116A1"/>
    <w:rsid w:val="00D11C74"/>
    <w:rsid w:val="00D12589"/>
    <w:rsid w:val="00D1293E"/>
    <w:rsid w:val="00D1297E"/>
    <w:rsid w:val="00D13E8A"/>
    <w:rsid w:val="00D154FF"/>
    <w:rsid w:val="00D15651"/>
    <w:rsid w:val="00D16306"/>
    <w:rsid w:val="00D17029"/>
    <w:rsid w:val="00D17ABB"/>
    <w:rsid w:val="00D2006A"/>
    <w:rsid w:val="00D20228"/>
    <w:rsid w:val="00D20952"/>
    <w:rsid w:val="00D209AF"/>
    <w:rsid w:val="00D2129F"/>
    <w:rsid w:val="00D213A3"/>
    <w:rsid w:val="00D2170B"/>
    <w:rsid w:val="00D217EF"/>
    <w:rsid w:val="00D2253D"/>
    <w:rsid w:val="00D22DC0"/>
    <w:rsid w:val="00D24CE5"/>
    <w:rsid w:val="00D25E55"/>
    <w:rsid w:val="00D25F9F"/>
    <w:rsid w:val="00D265C8"/>
    <w:rsid w:val="00D26801"/>
    <w:rsid w:val="00D26A3D"/>
    <w:rsid w:val="00D26A95"/>
    <w:rsid w:val="00D26AEB"/>
    <w:rsid w:val="00D26B4F"/>
    <w:rsid w:val="00D26C37"/>
    <w:rsid w:val="00D27E15"/>
    <w:rsid w:val="00D30226"/>
    <w:rsid w:val="00D31EDC"/>
    <w:rsid w:val="00D3290C"/>
    <w:rsid w:val="00D32B2D"/>
    <w:rsid w:val="00D348F8"/>
    <w:rsid w:val="00D34BA4"/>
    <w:rsid w:val="00D35AB7"/>
    <w:rsid w:val="00D35BC2"/>
    <w:rsid w:val="00D35EFC"/>
    <w:rsid w:val="00D36FAE"/>
    <w:rsid w:val="00D40D34"/>
    <w:rsid w:val="00D4254D"/>
    <w:rsid w:val="00D42EE5"/>
    <w:rsid w:val="00D43C59"/>
    <w:rsid w:val="00D44702"/>
    <w:rsid w:val="00D4498B"/>
    <w:rsid w:val="00D467E7"/>
    <w:rsid w:val="00D46B17"/>
    <w:rsid w:val="00D47BC6"/>
    <w:rsid w:val="00D47F76"/>
    <w:rsid w:val="00D502ED"/>
    <w:rsid w:val="00D517AF"/>
    <w:rsid w:val="00D538AC"/>
    <w:rsid w:val="00D53AF2"/>
    <w:rsid w:val="00D56526"/>
    <w:rsid w:val="00D572D8"/>
    <w:rsid w:val="00D579BD"/>
    <w:rsid w:val="00D605E5"/>
    <w:rsid w:val="00D6117B"/>
    <w:rsid w:val="00D62F2C"/>
    <w:rsid w:val="00D70659"/>
    <w:rsid w:val="00D71534"/>
    <w:rsid w:val="00D72094"/>
    <w:rsid w:val="00D728CD"/>
    <w:rsid w:val="00D72971"/>
    <w:rsid w:val="00D734DB"/>
    <w:rsid w:val="00D740B0"/>
    <w:rsid w:val="00D74F67"/>
    <w:rsid w:val="00D7525C"/>
    <w:rsid w:val="00D75B3B"/>
    <w:rsid w:val="00D75BB3"/>
    <w:rsid w:val="00D75C92"/>
    <w:rsid w:val="00D75DBC"/>
    <w:rsid w:val="00D765C7"/>
    <w:rsid w:val="00D77208"/>
    <w:rsid w:val="00D80799"/>
    <w:rsid w:val="00D81863"/>
    <w:rsid w:val="00D8281F"/>
    <w:rsid w:val="00D82F21"/>
    <w:rsid w:val="00D834B9"/>
    <w:rsid w:val="00D839BF"/>
    <w:rsid w:val="00D846ED"/>
    <w:rsid w:val="00D85416"/>
    <w:rsid w:val="00D863EA"/>
    <w:rsid w:val="00D909A2"/>
    <w:rsid w:val="00D915C2"/>
    <w:rsid w:val="00D92071"/>
    <w:rsid w:val="00D921B2"/>
    <w:rsid w:val="00D92A1D"/>
    <w:rsid w:val="00D94CBF"/>
    <w:rsid w:val="00D965E7"/>
    <w:rsid w:val="00D9796F"/>
    <w:rsid w:val="00D97B72"/>
    <w:rsid w:val="00DA0095"/>
    <w:rsid w:val="00DA0C1E"/>
    <w:rsid w:val="00DA0F22"/>
    <w:rsid w:val="00DA27CE"/>
    <w:rsid w:val="00DA3254"/>
    <w:rsid w:val="00DA41D8"/>
    <w:rsid w:val="00DA45CB"/>
    <w:rsid w:val="00DA51AE"/>
    <w:rsid w:val="00DA76BC"/>
    <w:rsid w:val="00DB030C"/>
    <w:rsid w:val="00DB0908"/>
    <w:rsid w:val="00DB0910"/>
    <w:rsid w:val="00DB11D3"/>
    <w:rsid w:val="00DB1543"/>
    <w:rsid w:val="00DB1723"/>
    <w:rsid w:val="00DB251F"/>
    <w:rsid w:val="00DB279B"/>
    <w:rsid w:val="00DB29E0"/>
    <w:rsid w:val="00DB2A82"/>
    <w:rsid w:val="00DB2BA1"/>
    <w:rsid w:val="00DB2C6B"/>
    <w:rsid w:val="00DB3344"/>
    <w:rsid w:val="00DB3AB6"/>
    <w:rsid w:val="00DB3DE4"/>
    <w:rsid w:val="00DB495C"/>
    <w:rsid w:val="00DB5D26"/>
    <w:rsid w:val="00DB669D"/>
    <w:rsid w:val="00DB6FCE"/>
    <w:rsid w:val="00DB7E48"/>
    <w:rsid w:val="00DB7E72"/>
    <w:rsid w:val="00DC0282"/>
    <w:rsid w:val="00DC499D"/>
    <w:rsid w:val="00DC5614"/>
    <w:rsid w:val="00DC6279"/>
    <w:rsid w:val="00DC6C8B"/>
    <w:rsid w:val="00DC6F82"/>
    <w:rsid w:val="00DD040D"/>
    <w:rsid w:val="00DD0E25"/>
    <w:rsid w:val="00DD24E9"/>
    <w:rsid w:val="00DD4487"/>
    <w:rsid w:val="00DD49DC"/>
    <w:rsid w:val="00DD5B46"/>
    <w:rsid w:val="00DD6876"/>
    <w:rsid w:val="00DD6A46"/>
    <w:rsid w:val="00DD6B99"/>
    <w:rsid w:val="00DD75FD"/>
    <w:rsid w:val="00DE0FDA"/>
    <w:rsid w:val="00DE1D36"/>
    <w:rsid w:val="00DE34B4"/>
    <w:rsid w:val="00DE378F"/>
    <w:rsid w:val="00DE4A34"/>
    <w:rsid w:val="00DE574A"/>
    <w:rsid w:val="00DE76F6"/>
    <w:rsid w:val="00DE7C2B"/>
    <w:rsid w:val="00DE7F22"/>
    <w:rsid w:val="00DF0A35"/>
    <w:rsid w:val="00DF0E71"/>
    <w:rsid w:val="00DF1409"/>
    <w:rsid w:val="00DF1D4E"/>
    <w:rsid w:val="00DF1E62"/>
    <w:rsid w:val="00DF3254"/>
    <w:rsid w:val="00DF3354"/>
    <w:rsid w:val="00DF3C44"/>
    <w:rsid w:val="00DF4329"/>
    <w:rsid w:val="00DF4EFA"/>
    <w:rsid w:val="00DF54D1"/>
    <w:rsid w:val="00DF70AA"/>
    <w:rsid w:val="00DF791A"/>
    <w:rsid w:val="00E00B89"/>
    <w:rsid w:val="00E00D05"/>
    <w:rsid w:val="00E01142"/>
    <w:rsid w:val="00E01B1F"/>
    <w:rsid w:val="00E024E6"/>
    <w:rsid w:val="00E04933"/>
    <w:rsid w:val="00E04A0E"/>
    <w:rsid w:val="00E04B1D"/>
    <w:rsid w:val="00E05711"/>
    <w:rsid w:val="00E060A0"/>
    <w:rsid w:val="00E060AE"/>
    <w:rsid w:val="00E063DC"/>
    <w:rsid w:val="00E07E93"/>
    <w:rsid w:val="00E102A3"/>
    <w:rsid w:val="00E10471"/>
    <w:rsid w:val="00E116D3"/>
    <w:rsid w:val="00E13350"/>
    <w:rsid w:val="00E13752"/>
    <w:rsid w:val="00E13A26"/>
    <w:rsid w:val="00E1645C"/>
    <w:rsid w:val="00E2038E"/>
    <w:rsid w:val="00E20D22"/>
    <w:rsid w:val="00E21021"/>
    <w:rsid w:val="00E22896"/>
    <w:rsid w:val="00E23375"/>
    <w:rsid w:val="00E23E60"/>
    <w:rsid w:val="00E246B6"/>
    <w:rsid w:val="00E24B7D"/>
    <w:rsid w:val="00E26C30"/>
    <w:rsid w:val="00E27589"/>
    <w:rsid w:val="00E27E3D"/>
    <w:rsid w:val="00E30824"/>
    <w:rsid w:val="00E30C8B"/>
    <w:rsid w:val="00E31201"/>
    <w:rsid w:val="00E31955"/>
    <w:rsid w:val="00E323D7"/>
    <w:rsid w:val="00E33106"/>
    <w:rsid w:val="00E35027"/>
    <w:rsid w:val="00E3572B"/>
    <w:rsid w:val="00E35A67"/>
    <w:rsid w:val="00E36164"/>
    <w:rsid w:val="00E36F67"/>
    <w:rsid w:val="00E408BC"/>
    <w:rsid w:val="00E411BE"/>
    <w:rsid w:val="00E41301"/>
    <w:rsid w:val="00E42367"/>
    <w:rsid w:val="00E42539"/>
    <w:rsid w:val="00E42BB7"/>
    <w:rsid w:val="00E42C01"/>
    <w:rsid w:val="00E4319E"/>
    <w:rsid w:val="00E43757"/>
    <w:rsid w:val="00E447B7"/>
    <w:rsid w:val="00E456E0"/>
    <w:rsid w:val="00E465DA"/>
    <w:rsid w:val="00E47D43"/>
    <w:rsid w:val="00E513C9"/>
    <w:rsid w:val="00E51B04"/>
    <w:rsid w:val="00E51B50"/>
    <w:rsid w:val="00E531C6"/>
    <w:rsid w:val="00E53551"/>
    <w:rsid w:val="00E53EAA"/>
    <w:rsid w:val="00E54789"/>
    <w:rsid w:val="00E54910"/>
    <w:rsid w:val="00E5518E"/>
    <w:rsid w:val="00E55455"/>
    <w:rsid w:val="00E56BCF"/>
    <w:rsid w:val="00E56F7A"/>
    <w:rsid w:val="00E57A31"/>
    <w:rsid w:val="00E602FC"/>
    <w:rsid w:val="00E60973"/>
    <w:rsid w:val="00E6106C"/>
    <w:rsid w:val="00E612A1"/>
    <w:rsid w:val="00E6180B"/>
    <w:rsid w:val="00E61C8F"/>
    <w:rsid w:val="00E628F8"/>
    <w:rsid w:val="00E64785"/>
    <w:rsid w:val="00E64A70"/>
    <w:rsid w:val="00E64AF6"/>
    <w:rsid w:val="00E65320"/>
    <w:rsid w:val="00E6732C"/>
    <w:rsid w:val="00E67CE2"/>
    <w:rsid w:val="00E72003"/>
    <w:rsid w:val="00E72055"/>
    <w:rsid w:val="00E72ED4"/>
    <w:rsid w:val="00E733EE"/>
    <w:rsid w:val="00E75093"/>
    <w:rsid w:val="00E77EF1"/>
    <w:rsid w:val="00E80527"/>
    <w:rsid w:val="00E8179A"/>
    <w:rsid w:val="00E81DE6"/>
    <w:rsid w:val="00E8212B"/>
    <w:rsid w:val="00E84D08"/>
    <w:rsid w:val="00E8563F"/>
    <w:rsid w:val="00E8590E"/>
    <w:rsid w:val="00E86765"/>
    <w:rsid w:val="00E86C9A"/>
    <w:rsid w:val="00E878F2"/>
    <w:rsid w:val="00E9069A"/>
    <w:rsid w:val="00E91243"/>
    <w:rsid w:val="00E91C08"/>
    <w:rsid w:val="00E92523"/>
    <w:rsid w:val="00E94E95"/>
    <w:rsid w:val="00E952F9"/>
    <w:rsid w:val="00E95867"/>
    <w:rsid w:val="00E970B0"/>
    <w:rsid w:val="00E970BE"/>
    <w:rsid w:val="00E97982"/>
    <w:rsid w:val="00E97BA0"/>
    <w:rsid w:val="00EA03B6"/>
    <w:rsid w:val="00EA07E3"/>
    <w:rsid w:val="00EA14AF"/>
    <w:rsid w:val="00EA1ABC"/>
    <w:rsid w:val="00EA2BD1"/>
    <w:rsid w:val="00EA3230"/>
    <w:rsid w:val="00EA3982"/>
    <w:rsid w:val="00EA3A43"/>
    <w:rsid w:val="00EA4049"/>
    <w:rsid w:val="00EA49E7"/>
    <w:rsid w:val="00EA594D"/>
    <w:rsid w:val="00EA5D2F"/>
    <w:rsid w:val="00EA7A5F"/>
    <w:rsid w:val="00EA7DE0"/>
    <w:rsid w:val="00EB08C4"/>
    <w:rsid w:val="00EB1289"/>
    <w:rsid w:val="00EB144B"/>
    <w:rsid w:val="00EB1865"/>
    <w:rsid w:val="00EB1D8C"/>
    <w:rsid w:val="00EB1E90"/>
    <w:rsid w:val="00EB2EF7"/>
    <w:rsid w:val="00EB47AB"/>
    <w:rsid w:val="00EB500D"/>
    <w:rsid w:val="00EB52AB"/>
    <w:rsid w:val="00EB59AA"/>
    <w:rsid w:val="00EB5C1A"/>
    <w:rsid w:val="00EB5DC4"/>
    <w:rsid w:val="00EB60E4"/>
    <w:rsid w:val="00EB6B77"/>
    <w:rsid w:val="00EC015C"/>
    <w:rsid w:val="00EC10C0"/>
    <w:rsid w:val="00EC1210"/>
    <w:rsid w:val="00EC22C0"/>
    <w:rsid w:val="00EC269D"/>
    <w:rsid w:val="00EC3945"/>
    <w:rsid w:val="00EC4E88"/>
    <w:rsid w:val="00EC50DC"/>
    <w:rsid w:val="00EC5426"/>
    <w:rsid w:val="00EC5654"/>
    <w:rsid w:val="00EC596E"/>
    <w:rsid w:val="00EC65CE"/>
    <w:rsid w:val="00EC6F3E"/>
    <w:rsid w:val="00EC701C"/>
    <w:rsid w:val="00EC71EC"/>
    <w:rsid w:val="00EC7227"/>
    <w:rsid w:val="00EC7B20"/>
    <w:rsid w:val="00ED0685"/>
    <w:rsid w:val="00ED26B2"/>
    <w:rsid w:val="00ED36AF"/>
    <w:rsid w:val="00ED38DA"/>
    <w:rsid w:val="00ED3E6B"/>
    <w:rsid w:val="00ED42FA"/>
    <w:rsid w:val="00ED471F"/>
    <w:rsid w:val="00ED528E"/>
    <w:rsid w:val="00ED537E"/>
    <w:rsid w:val="00ED6DC7"/>
    <w:rsid w:val="00ED6E65"/>
    <w:rsid w:val="00ED6EA8"/>
    <w:rsid w:val="00ED73FB"/>
    <w:rsid w:val="00ED759C"/>
    <w:rsid w:val="00EE054C"/>
    <w:rsid w:val="00EE07F3"/>
    <w:rsid w:val="00EE0BFE"/>
    <w:rsid w:val="00EE148A"/>
    <w:rsid w:val="00EE166C"/>
    <w:rsid w:val="00EE183C"/>
    <w:rsid w:val="00EE1C1B"/>
    <w:rsid w:val="00EE1F14"/>
    <w:rsid w:val="00EE2241"/>
    <w:rsid w:val="00EE38F0"/>
    <w:rsid w:val="00EE44D0"/>
    <w:rsid w:val="00EE52B5"/>
    <w:rsid w:val="00EE5A12"/>
    <w:rsid w:val="00EE5F30"/>
    <w:rsid w:val="00EE7CEF"/>
    <w:rsid w:val="00EF0130"/>
    <w:rsid w:val="00EF0217"/>
    <w:rsid w:val="00EF0AB9"/>
    <w:rsid w:val="00EF0F71"/>
    <w:rsid w:val="00EF211E"/>
    <w:rsid w:val="00EF2467"/>
    <w:rsid w:val="00EF273D"/>
    <w:rsid w:val="00EF2D5E"/>
    <w:rsid w:val="00EF3088"/>
    <w:rsid w:val="00EF4390"/>
    <w:rsid w:val="00EF46E6"/>
    <w:rsid w:val="00EF4EAD"/>
    <w:rsid w:val="00EF51A3"/>
    <w:rsid w:val="00EF55C1"/>
    <w:rsid w:val="00EF5C21"/>
    <w:rsid w:val="00EF7354"/>
    <w:rsid w:val="00F007AB"/>
    <w:rsid w:val="00F0106F"/>
    <w:rsid w:val="00F01A24"/>
    <w:rsid w:val="00F01EEC"/>
    <w:rsid w:val="00F022E4"/>
    <w:rsid w:val="00F03162"/>
    <w:rsid w:val="00F036BC"/>
    <w:rsid w:val="00F03DD8"/>
    <w:rsid w:val="00F05566"/>
    <w:rsid w:val="00F0629E"/>
    <w:rsid w:val="00F10386"/>
    <w:rsid w:val="00F10811"/>
    <w:rsid w:val="00F13DD4"/>
    <w:rsid w:val="00F1472C"/>
    <w:rsid w:val="00F14CFA"/>
    <w:rsid w:val="00F14F77"/>
    <w:rsid w:val="00F155E0"/>
    <w:rsid w:val="00F168C4"/>
    <w:rsid w:val="00F17A4C"/>
    <w:rsid w:val="00F17C93"/>
    <w:rsid w:val="00F205F6"/>
    <w:rsid w:val="00F20741"/>
    <w:rsid w:val="00F20B6A"/>
    <w:rsid w:val="00F20C77"/>
    <w:rsid w:val="00F22402"/>
    <w:rsid w:val="00F22416"/>
    <w:rsid w:val="00F2430E"/>
    <w:rsid w:val="00F25111"/>
    <w:rsid w:val="00F272A2"/>
    <w:rsid w:val="00F30776"/>
    <w:rsid w:val="00F30B68"/>
    <w:rsid w:val="00F312F9"/>
    <w:rsid w:val="00F31B3D"/>
    <w:rsid w:val="00F32441"/>
    <w:rsid w:val="00F3526B"/>
    <w:rsid w:val="00F35825"/>
    <w:rsid w:val="00F35C53"/>
    <w:rsid w:val="00F36F6E"/>
    <w:rsid w:val="00F36FB2"/>
    <w:rsid w:val="00F37979"/>
    <w:rsid w:val="00F429E2"/>
    <w:rsid w:val="00F43340"/>
    <w:rsid w:val="00F452ED"/>
    <w:rsid w:val="00F50230"/>
    <w:rsid w:val="00F50375"/>
    <w:rsid w:val="00F5262C"/>
    <w:rsid w:val="00F54616"/>
    <w:rsid w:val="00F54850"/>
    <w:rsid w:val="00F54BCC"/>
    <w:rsid w:val="00F554EF"/>
    <w:rsid w:val="00F55B59"/>
    <w:rsid w:val="00F56FB6"/>
    <w:rsid w:val="00F573F9"/>
    <w:rsid w:val="00F60358"/>
    <w:rsid w:val="00F60999"/>
    <w:rsid w:val="00F60B7D"/>
    <w:rsid w:val="00F620B0"/>
    <w:rsid w:val="00F62D22"/>
    <w:rsid w:val="00F63F9F"/>
    <w:rsid w:val="00F64848"/>
    <w:rsid w:val="00F648D9"/>
    <w:rsid w:val="00F64B96"/>
    <w:rsid w:val="00F677EF"/>
    <w:rsid w:val="00F67A5B"/>
    <w:rsid w:val="00F70842"/>
    <w:rsid w:val="00F72A24"/>
    <w:rsid w:val="00F735AD"/>
    <w:rsid w:val="00F7415F"/>
    <w:rsid w:val="00F74D6D"/>
    <w:rsid w:val="00F75686"/>
    <w:rsid w:val="00F75749"/>
    <w:rsid w:val="00F75FFC"/>
    <w:rsid w:val="00F76258"/>
    <w:rsid w:val="00F76330"/>
    <w:rsid w:val="00F764BA"/>
    <w:rsid w:val="00F7681E"/>
    <w:rsid w:val="00F76FE4"/>
    <w:rsid w:val="00F772E4"/>
    <w:rsid w:val="00F7746F"/>
    <w:rsid w:val="00F7754B"/>
    <w:rsid w:val="00F7790D"/>
    <w:rsid w:val="00F77B10"/>
    <w:rsid w:val="00F80382"/>
    <w:rsid w:val="00F806F1"/>
    <w:rsid w:val="00F80895"/>
    <w:rsid w:val="00F81D1F"/>
    <w:rsid w:val="00F81E63"/>
    <w:rsid w:val="00F820E8"/>
    <w:rsid w:val="00F823B4"/>
    <w:rsid w:val="00F82775"/>
    <w:rsid w:val="00F83B92"/>
    <w:rsid w:val="00F83FC0"/>
    <w:rsid w:val="00F85B46"/>
    <w:rsid w:val="00F85C48"/>
    <w:rsid w:val="00F8671E"/>
    <w:rsid w:val="00F86D97"/>
    <w:rsid w:val="00F86F4B"/>
    <w:rsid w:val="00F87093"/>
    <w:rsid w:val="00F87137"/>
    <w:rsid w:val="00F90788"/>
    <w:rsid w:val="00F908C8"/>
    <w:rsid w:val="00F90F8D"/>
    <w:rsid w:val="00F90F8E"/>
    <w:rsid w:val="00F92229"/>
    <w:rsid w:val="00F9307E"/>
    <w:rsid w:val="00F9322C"/>
    <w:rsid w:val="00F9336F"/>
    <w:rsid w:val="00F94131"/>
    <w:rsid w:val="00F94165"/>
    <w:rsid w:val="00F96231"/>
    <w:rsid w:val="00F96D1D"/>
    <w:rsid w:val="00F97071"/>
    <w:rsid w:val="00F972E2"/>
    <w:rsid w:val="00F9787D"/>
    <w:rsid w:val="00F97AB9"/>
    <w:rsid w:val="00FA02E5"/>
    <w:rsid w:val="00FA281E"/>
    <w:rsid w:val="00FA2D56"/>
    <w:rsid w:val="00FA3A14"/>
    <w:rsid w:val="00FA3B5E"/>
    <w:rsid w:val="00FA3F31"/>
    <w:rsid w:val="00FA4839"/>
    <w:rsid w:val="00FA4BB8"/>
    <w:rsid w:val="00FA4E3D"/>
    <w:rsid w:val="00FA6026"/>
    <w:rsid w:val="00FA7E08"/>
    <w:rsid w:val="00FA7E5E"/>
    <w:rsid w:val="00FB0088"/>
    <w:rsid w:val="00FB0629"/>
    <w:rsid w:val="00FB0B63"/>
    <w:rsid w:val="00FB1729"/>
    <w:rsid w:val="00FB1B88"/>
    <w:rsid w:val="00FB3AFF"/>
    <w:rsid w:val="00FB3F2B"/>
    <w:rsid w:val="00FB40E3"/>
    <w:rsid w:val="00FB4A92"/>
    <w:rsid w:val="00FB52DF"/>
    <w:rsid w:val="00FB585D"/>
    <w:rsid w:val="00FB5A3A"/>
    <w:rsid w:val="00FB6549"/>
    <w:rsid w:val="00FB7283"/>
    <w:rsid w:val="00FC02A6"/>
    <w:rsid w:val="00FC0B84"/>
    <w:rsid w:val="00FC113D"/>
    <w:rsid w:val="00FC19E8"/>
    <w:rsid w:val="00FC223B"/>
    <w:rsid w:val="00FC45C4"/>
    <w:rsid w:val="00FC46A0"/>
    <w:rsid w:val="00FC49C9"/>
    <w:rsid w:val="00FC5FF5"/>
    <w:rsid w:val="00FC6EDC"/>
    <w:rsid w:val="00FC7E6E"/>
    <w:rsid w:val="00FD1A33"/>
    <w:rsid w:val="00FD1D2D"/>
    <w:rsid w:val="00FD30EA"/>
    <w:rsid w:val="00FD40C5"/>
    <w:rsid w:val="00FD504B"/>
    <w:rsid w:val="00FD57C6"/>
    <w:rsid w:val="00FD5C1B"/>
    <w:rsid w:val="00FD6F36"/>
    <w:rsid w:val="00FD78D8"/>
    <w:rsid w:val="00FD7FE9"/>
    <w:rsid w:val="00FE029C"/>
    <w:rsid w:val="00FE0B15"/>
    <w:rsid w:val="00FE1520"/>
    <w:rsid w:val="00FE165F"/>
    <w:rsid w:val="00FE1706"/>
    <w:rsid w:val="00FE19F5"/>
    <w:rsid w:val="00FE1A64"/>
    <w:rsid w:val="00FE2313"/>
    <w:rsid w:val="00FE2646"/>
    <w:rsid w:val="00FE3201"/>
    <w:rsid w:val="00FE3CDB"/>
    <w:rsid w:val="00FE5A67"/>
    <w:rsid w:val="00FE7281"/>
    <w:rsid w:val="00FE73C0"/>
    <w:rsid w:val="00FE7857"/>
    <w:rsid w:val="00FF0E37"/>
    <w:rsid w:val="00FF13A0"/>
    <w:rsid w:val="00FF1973"/>
    <w:rsid w:val="00FF28FB"/>
    <w:rsid w:val="00FF306C"/>
    <w:rsid w:val="00FF39A6"/>
    <w:rsid w:val="00FF3BED"/>
    <w:rsid w:val="00FF503F"/>
    <w:rsid w:val="00FF5A02"/>
    <w:rsid w:val="00FF620B"/>
    <w:rsid w:val="00FF73AF"/>
    <w:rsid w:val="00FF7539"/>
    <w:rsid w:val="00FF7922"/>
    <w:rsid w:val="0102BBC5"/>
    <w:rsid w:val="0126149A"/>
    <w:rsid w:val="016FE028"/>
    <w:rsid w:val="017E9E1B"/>
    <w:rsid w:val="0188F9DE"/>
    <w:rsid w:val="01AA4EA4"/>
    <w:rsid w:val="01ADAA62"/>
    <w:rsid w:val="01E5DEA7"/>
    <w:rsid w:val="01E6376A"/>
    <w:rsid w:val="01E886FD"/>
    <w:rsid w:val="01E8D25D"/>
    <w:rsid w:val="0211EB87"/>
    <w:rsid w:val="021AE06F"/>
    <w:rsid w:val="021BD7F3"/>
    <w:rsid w:val="021FF0B2"/>
    <w:rsid w:val="02233381"/>
    <w:rsid w:val="0225263E"/>
    <w:rsid w:val="024BD85B"/>
    <w:rsid w:val="027CDC56"/>
    <w:rsid w:val="02B5BF8E"/>
    <w:rsid w:val="030A8500"/>
    <w:rsid w:val="035DE85B"/>
    <w:rsid w:val="0368EA48"/>
    <w:rsid w:val="036EDDF9"/>
    <w:rsid w:val="0384B074"/>
    <w:rsid w:val="03CF90B6"/>
    <w:rsid w:val="03F3A083"/>
    <w:rsid w:val="040576AA"/>
    <w:rsid w:val="04150F4C"/>
    <w:rsid w:val="0435FC4B"/>
    <w:rsid w:val="0446CA74"/>
    <w:rsid w:val="04491321"/>
    <w:rsid w:val="04571936"/>
    <w:rsid w:val="046F36FA"/>
    <w:rsid w:val="04729987"/>
    <w:rsid w:val="04776AEF"/>
    <w:rsid w:val="04CE6B1B"/>
    <w:rsid w:val="04E83AC9"/>
    <w:rsid w:val="04F3674E"/>
    <w:rsid w:val="050051E1"/>
    <w:rsid w:val="05026D02"/>
    <w:rsid w:val="0541FB46"/>
    <w:rsid w:val="05439CE5"/>
    <w:rsid w:val="055AEB50"/>
    <w:rsid w:val="0561647E"/>
    <w:rsid w:val="057D8F3A"/>
    <w:rsid w:val="0592D345"/>
    <w:rsid w:val="059D4B96"/>
    <w:rsid w:val="05F96E2B"/>
    <w:rsid w:val="06271E66"/>
    <w:rsid w:val="06286C57"/>
    <w:rsid w:val="0634D3E9"/>
    <w:rsid w:val="063930C6"/>
    <w:rsid w:val="064722D8"/>
    <w:rsid w:val="0656F7D5"/>
    <w:rsid w:val="06876CF7"/>
    <w:rsid w:val="0690BF2E"/>
    <w:rsid w:val="06967944"/>
    <w:rsid w:val="06CEC13B"/>
    <w:rsid w:val="06D0FDA9"/>
    <w:rsid w:val="06F714DE"/>
    <w:rsid w:val="071A608F"/>
    <w:rsid w:val="071E6614"/>
    <w:rsid w:val="07280E6F"/>
    <w:rsid w:val="075E7318"/>
    <w:rsid w:val="07786739"/>
    <w:rsid w:val="077D88BF"/>
    <w:rsid w:val="079697CE"/>
    <w:rsid w:val="07D73AFD"/>
    <w:rsid w:val="07E2892B"/>
    <w:rsid w:val="0837D8E1"/>
    <w:rsid w:val="083D9A76"/>
    <w:rsid w:val="084B243C"/>
    <w:rsid w:val="089A3A52"/>
    <w:rsid w:val="089C7410"/>
    <w:rsid w:val="08AD7999"/>
    <w:rsid w:val="08D39E57"/>
    <w:rsid w:val="08DC08D3"/>
    <w:rsid w:val="08DC5EF3"/>
    <w:rsid w:val="08DF0614"/>
    <w:rsid w:val="08EA703E"/>
    <w:rsid w:val="08F55174"/>
    <w:rsid w:val="08F5D439"/>
    <w:rsid w:val="08F60467"/>
    <w:rsid w:val="08FF0395"/>
    <w:rsid w:val="092EE576"/>
    <w:rsid w:val="0933DD61"/>
    <w:rsid w:val="0941BBAA"/>
    <w:rsid w:val="0946074B"/>
    <w:rsid w:val="094F2EE6"/>
    <w:rsid w:val="095D939F"/>
    <w:rsid w:val="097C76BB"/>
    <w:rsid w:val="099D3AD4"/>
    <w:rsid w:val="0A0AE4AC"/>
    <w:rsid w:val="0A4C30C2"/>
    <w:rsid w:val="0A7B89C6"/>
    <w:rsid w:val="0A8333E3"/>
    <w:rsid w:val="0A8F941A"/>
    <w:rsid w:val="0AC40ACB"/>
    <w:rsid w:val="0B024D49"/>
    <w:rsid w:val="0B0596A8"/>
    <w:rsid w:val="0B213727"/>
    <w:rsid w:val="0B24B198"/>
    <w:rsid w:val="0B291C69"/>
    <w:rsid w:val="0B4F67CA"/>
    <w:rsid w:val="0B5F3EE4"/>
    <w:rsid w:val="0BA2C8AE"/>
    <w:rsid w:val="0BA70F2A"/>
    <w:rsid w:val="0BB918A2"/>
    <w:rsid w:val="0BD8D098"/>
    <w:rsid w:val="0BD917E3"/>
    <w:rsid w:val="0C04CDDE"/>
    <w:rsid w:val="0C36047C"/>
    <w:rsid w:val="0C372482"/>
    <w:rsid w:val="0C41C99B"/>
    <w:rsid w:val="0C537A7A"/>
    <w:rsid w:val="0C6C6F75"/>
    <w:rsid w:val="0CA653A4"/>
    <w:rsid w:val="0CB38E8C"/>
    <w:rsid w:val="0CDED2F1"/>
    <w:rsid w:val="0CE4D0DC"/>
    <w:rsid w:val="0CEDA8B3"/>
    <w:rsid w:val="0D1471E1"/>
    <w:rsid w:val="0D1D7C57"/>
    <w:rsid w:val="0D1E7646"/>
    <w:rsid w:val="0D4FA1C3"/>
    <w:rsid w:val="0D56F0A8"/>
    <w:rsid w:val="0D59A73F"/>
    <w:rsid w:val="0D60E77F"/>
    <w:rsid w:val="0DCAA179"/>
    <w:rsid w:val="0DD5C704"/>
    <w:rsid w:val="0DF2C9C8"/>
    <w:rsid w:val="0DFE3CEB"/>
    <w:rsid w:val="0E282866"/>
    <w:rsid w:val="0E2F2A3C"/>
    <w:rsid w:val="0E51BB7E"/>
    <w:rsid w:val="0E9952E1"/>
    <w:rsid w:val="0EAB0F09"/>
    <w:rsid w:val="0EB2BD75"/>
    <w:rsid w:val="0EC309D9"/>
    <w:rsid w:val="0ECBDF5E"/>
    <w:rsid w:val="0ECF3C84"/>
    <w:rsid w:val="0EE5AFF7"/>
    <w:rsid w:val="0EFE77B3"/>
    <w:rsid w:val="0F0F2CF0"/>
    <w:rsid w:val="0F2F2AD3"/>
    <w:rsid w:val="0F8133D3"/>
    <w:rsid w:val="0FA7A0C8"/>
    <w:rsid w:val="0FAB4128"/>
    <w:rsid w:val="0FC44170"/>
    <w:rsid w:val="0FD49DE0"/>
    <w:rsid w:val="104907FA"/>
    <w:rsid w:val="104BC55D"/>
    <w:rsid w:val="106C6FFD"/>
    <w:rsid w:val="10B6D5F6"/>
    <w:rsid w:val="10BA4CDE"/>
    <w:rsid w:val="10BB9C81"/>
    <w:rsid w:val="10C26543"/>
    <w:rsid w:val="10D0D66F"/>
    <w:rsid w:val="10D9F382"/>
    <w:rsid w:val="10EABCFF"/>
    <w:rsid w:val="110DECDC"/>
    <w:rsid w:val="115FA1B0"/>
    <w:rsid w:val="1172C93D"/>
    <w:rsid w:val="11924ED6"/>
    <w:rsid w:val="11A1AB7C"/>
    <w:rsid w:val="11B66EA1"/>
    <w:rsid w:val="11C379DE"/>
    <w:rsid w:val="11CF1C96"/>
    <w:rsid w:val="120D28C9"/>
    <w:rsid w:val="1221C0A6"/>
    <w:rsid w:val="122E53AC"/>
    <w:rsid w:val="124E452F"/>
    <w:rsid w:val="1252BA0A"/>
    <w:rsid w:val="1270D467"/>
    <w:rsid w:val="127268A7"/>
    <w:rsid w:val="1293725D"/>
    <w:rsid w:val="129543FB"/>
    <w:rsid w:val="12988397"/>
    <w:rsid w:val="12C0E86B"/>
    <w:rsid w:val="12DA016A"/>
    <w:rsid w:val="12DB012D"/>
    <w:rsid w:val="12DC06EB"/>
    <w:rsid w:val="12E043EF"/>
    <w:rsid w:val="13193626"/>
    <w:rsid w:val="135D05A2"/>
    <w:rsid w:val="1378D3E7"/>
    <w:rsid w:val="138200DB"/>
    <w:rsid w:val="13D783A5"/>
    <w:rsid w:val="14002CF0"/>
    <w:rsid w:val="1405C578"/>
    <w:rsid w:val="14147655"/>
    <w:rsid w:val="14B18571"/>
    <w:rsid w:val="14C47A39"/>
    <w:rsid w:val="14C80885"/>
    <w:rsid w:val="14D39AFD"/>
    <w:rsid w:val="1502FBCA"/>
    <w:rsid w:val="151C6730"/>
    <w:rsid w:val="15352A8A"/>
    <w:rsid w:val="1541911A"/>
    <w:rsid w:val="15AC4783"/>
    <w:rsid w:val="15F782B9"/>
    <w:rsid w:val="1600E0B3"/>
    <w:rsid w:val="164B799C"/>
    <w:rsid w:val="16561C7B"/>
    <w:rsid w:val="166DDC9C"/>
    <w:rsid w:val="168D3DA1"/>
    <w:rsid w:val="16BAFEBB"/>
    <w:rsid w:val="16E49468"/>
    <w:rsid w:val="17B4D8CC"/>
    <w:rsid w:val="17C28FEB"/>
    <w:rsid w:val="17CA0565"/>
    <w:rsid w:val="17CDF3A1"/>
    <w:rsid w:val="17DC6047"/>
    <w:rsid w:val="18050523"/>
    <w:rsid w:val="18555EBF"/>
    <w:rsid w:val="18744FD9"/>
    <w:rsid w:val="18C9D7D6"/>
    <w:rsid w:val="18D00FE0"/>
    <w:rsid w:val="18D4D394"/>
    <w:rsid w:val="18DBDB67"/>
    <w:rsid w:val="18EB1633"/>
    <w:rsid w:val="18EB6251"/>
    <w:rsid w:val="18FC4414"/>
    <w:rsid w:val="192F89AB"/>
    <w:rsid w:val="19320BDB"/>
    <w:rsid w:val="193B7F9F"/>
    <w:rsid w:val="19435404"/>
    <w:rsid w:val="195E7A7B"/>
    <w:rsid w:val="195EF98D"/>
    <w:rsid w:val="198C5FF5"/>
    <w:rsid w:val="19AAAA1C"/>
    <w:rsid w:val="19BA40A3"/>
    <w:rsid w:val="1A132649"/>
    <w:rsid w:val="1A17C35F"/>
    <w:rsid w:val="1A1E528B"/>
    <w:rsid w:val="1A3C54CD"/>
    <w:rsid w:val="1A4C7624"/>
    <w:rsid w:val="1A61A648"/>
    <w:rsid w:val="1A7984AB"/>
    <w:rsid w:val="1A9CC140"/>
    <w:rsid w:val="1AD7CC98"/>
    <w:rsid w:val="1AE87B2E"/>
    <w:rsid w:val="1AE9EE5E"/>
    <w:rsid w:val="1AF08CB0"/>
    <w:rsid w:val="1AF7426D"/>
    <w:rsid w:val="1AFCC923"/>
    <w:rsid w:val="1B316136"/>
    <w:rsid w:val="1B6D17D8"/>
    <w:rsid w:val="1B7C1743"/>
    <w:rsid w:val="1BB0B731"/>
    <w:rsid w:val="1BC73F85"/>
    <w:rsid w:val="1BDD4807"/>
    <w:rsid w:val="1BE1B8AD"/>
    <w:rsid w:val="1BF1E244"/>
    <w:rsid w:val="1BFA59B4"/>
    <w:rsid w:val="1C36225D"/>
    <w:rsid w:val="1C4E5B35"/>
    <w:rsid w:val="1C910408"/>
    <w:rsid w:val="1CA1386E"/>
    <w:rsid w:val="1CB75A44"/>
    <w:rsid w:val="1CC5C818"/>
    <w:rsid w:val="1CCE8BB2"/>
    <w:rsid w:val="1CD33499"/>
    <w:rsid w:val="1CEBD072"/>
    <w:rsid w:val="1D07DD7C"/>
    <w:rsid w:val="1D3ADEF5"/>
    <w:rsid w:val="1D63CF5B"/>
    <w:rsid w:val="1D76DFEE"/>
    <w:rsid w:val="1D8A94D5"/>
    <w:rsid w:val="1DAA70D2"/>
    <w:rsid w:val="1DB24A2F"/>
    <w:rsid w:val="1DCE0EDC"/>
    <w:rsid w:val="1E01CA98"/>
    <w:rsid w:val="1E144523"/>
    <w:rsid w:val="1E20D1D1"/>
    <w:rsid w:val="1E2C7270"/>
    <w:rsid w:val="1E3D5FF6"/>
    <w:rsid w:val="1E425233"/>
    <w:rsid w:val="1E4F65A0"/>
    <w:rsid w:val="1EB8E0A6"/>
    <w:rsid w:val="1EC6B333"/>
    <w:rsid w:val="1ED68E3D"/>
    <w:rsid w:val="1EF75707"/>
    <w:rsid w:val="1F151251"/>
    <w:rsid w:val="1F1A1E12"/>
    <w:rsid w:val="1FAA57FB"/>
    <w:rsid w:val="1FAF61CC"/>
    <w:rsid w:val="1FBA0F21"/>
    <w:rsid w:val="1FDC1F62"/>
    <w:rsid w:val="201EEA3D"/>
    <w:rsid w:val="20357CAB"/>
    <w:rsid w:val="206E10E9"/>
    <w:rsid w:val="20719147"/>
    <w:rsid w:val="2087FB26"/>
    <w:rsid w:val="20A64937"/>
    <w:rsid w:val="20AA9A33"/>
    <w:rsid w:val="20C0033E"/>
    <w:rsid w:val="20C68420"/>
    <w:rsid w:val="20CB8F88"/>
    <w:rsid w:val="21103FF2"/>
    <w:rsid w:val="21191A40"/>
    <w:rsid w:val="211C5FD7"/>
    <w:rsid w:val="212050AB"/>
    <w:rsid w:val="212A6F5F"/>
    <w:rsid w:val="212BC1CA"/>
    <w:rsid w:val="214F3195"/>
    <w:rsid w:val="21985966"/>
    <w:rsid w:val="21A4E992"/>
    <w:rsid w:val="21CC7552"/>
    <w:rsid w:val="21E0B4EC"/>
    <w:rsid w:val="21EB3BDB"/>
    <w:rsid w:val="2202038B"/>
    <w:rsid w:val="22204B10"/>
    <w:rsid w:val="2224E665"/>
    <w:rsid w:val="2245827F"/>
    <w:rsid w:val="225475FD"/>
    <w:rsid w:val="227837AB"/>
    <w:rsid w:val="227B90E4"/>
    <w:rsid w:val="2290A668"/>
    <w:rsid w:val="23210F62"/>
    <w:rsid w:val="23263C32"/>
    <w:rsid w:val="233B78BB"/>
    <w:rsid w:val="234ECAED"/>
    <w:rsid w:val="2356C1F9"/>
    <w:rsid w:val="23689FD9"/>
    <w:rsid w:val="237C5C77"/>
    <w:rsid w:val="237FF978"/>
    <w:rsid w:val="238D94AD"/>
    <w:rsid w:val="23D1053E"/>
    <w:rsid w:val="23DAAD4F"/>
    <w:rsid w:val="24116DAB"/>
    <w:rsid w:val="242E228A"/>
    <w:rsid w:val="243826FA"/>
    <w:rsid w:val="245B6EE7"/>
    <w:rsid w:val="24BC50C9"/>
    <w:rsid w:val="24CD37A1"/>
    <w:rsid w:val="24D2C479"/>
    <w:rsid w:val="24E945CD"/>
    <w:rsid w:val="251EFFF0"/>
    <w:rsid w:val="2538427D"/>
    <w:rsid w:val="253CCBC4"/>
    <w:rsid w:val="255BCE92"/>
    <w:rsid w:val="25B4AD10"/>
    <w:rsid w:val="25D6BA91"/>
    <w:rsid w:val="25D764E3"/>
    <w:rsid w:val="25EC665C"/>
    <w:rsid w:val="25F73950"/>
    <w:rsid w:val="26059EB5"/>
    <w:rsid w:val="2609D77E"/>
    <w:rsid w:val="262640C0"/>
    <w:rsid w:val="265940BD"/>
    <w:rsid w:val="265B4C7F"/>
    <w:rsid w:val="265E80A0"/>
    <w:rsid w:val="2676C43D"/>
    <w:rsid w:val="267FD7F7"/>
    <w:rsid w:val="26986715"/>
    <w:rsid w:val="26D21842"/>
    <w:rsid w:val="26D325FA"/>
    <w:rsid w:val="26D8C106"/>
    <w:rsid w:val="26E991AE"/>
    <w:rsid w:val="27125317"/>
    <w:rsid w:val="27267C3C"/>
    <w:rsid w:val="274C5658"/>
    <w:rsid w:val="275520AF"/>
    <w:rsid w:val="2798A884"/>
    <w:rsid w:val="27C01F39"/>
    <w:rsid w:val="27C327C7"/>
    <w:rsid w:val="27E9FA1D"/>
    <w:rsid w:val="280AD40F"/>
    <w:rsid w:val="282EC6FD"/>
    <w:rsid w:val="28372A3D"/>
    <w:rsid w:val="2845A68A"/>
    <w:rsid w:val="2872EE0A"/>
    <w:rsid w:val="2884D25D"/>
    <w:rsid w:val="288864DE"/>
    <w:rsid w:val="2888BCA8"/>
    <w:rsid w:val="2888F9F8"/>
    <w:rsid w:val="28957DBD"/>
    <w:rsid w:val="2896BA69"/>
    <w:rsid w:val="28A9F07B"/>
    <w:rsid w:val="28BA7CA6"/>
    <w:rsid w:val="28CA983D"/>
    <w:rsid w:val="28D6EF99"/>
    <w:rsid w:val="28DD0B55"/>
    <w:rsid w:val="28F7BB3E"/>
    <w:rsid w:val="28F864C4"/>
    <w:rsid w:val="2918AF63"/>
    <w:rsid w:val="2932EB6A"/>
    <w:rsid w:val="2940F32C"/>
    <w:rsid w:val="2945B3BC"/>
    <w:rsid w:val="294AEC42"/>
    <w:rsid w:val="294D0AE6"/>
    <w:rsid w:val="2977FB8D"/>
    <w:rsid w:val="298E0B79"/>
    <w:rsid w:val="29A1D578"/>
    <w:rsid w:val="29A4D546"/>
    <w:rsid w:val="29BC50E4"/>
    <w:rsid w:val="29C06EBF"/>
    <w:rsid w:val="29DAED8D"/>
    <w:rsid w:val="29DF2518"/>
    <w:rsid w:val="2A091588"/>
    <w:rsid w:val="2A181A17"/>
    <w:rsid w:val="2A18D106"/>
    <w:rsid w:val="2A1DD359"/>
    <w:rsid w:val="2A1F7C8F"/>
    <w:rsid w:val="2A2F1FFB"/>
    <w:rsid w:val="2A3233B8"/>
    <w:rsid w:val="2A58FBC1"/>
    <w:rsid w:val="2A956221"/>
    <w:rsid w:val="2AA959FD"/>
    <w:rsid w:val="2B08B622"/>
    <w:rsid w:val="2B0DC127"/>
    <w:rsid w:val="2B154645"/>
    <w:rsid w:val="2B25BD7C"/>
    <w:rsid w:val="2B268A3F"/>
    <w:rsid w:val="2B2A30D8"/>
    <w:rsid w:val="2B2A337D"/>
    <w:rsid w:val="2B359CA7"/>
    <w:rsid w:val="2B57AB45"/>
    <w:rsid w:val="2B6F0868"/>
    <w:rsid w:val="2B70417D"/>
    <w:rsid w:val="2BB27FD0"/>
    <w:rsid w:val="2BB59453"/>
    <w:rsid w:val="2BC44710"/>
    <w:rsid w:val="2BDF74D5"/>
    <w:rsid w:val="2BFB0B2A"/>
    <w:rsid w:val="2C125213"/>
    <w:rsid w:val="2C18BC15"/>
    <w:rsid w:val="2C2AA812"/>
    <w:rsid w:val="2C966A71"/>
    <w:rsid w:val="2C9B11C5"/>
    <w:rsid w:val="2CB3964B"/>
    <w:rsid w:val="2CB54072"/>
    <w:rsid w:val="2CD2F732"/>
    <w:rsid w:val="2CEEB1E4"/>
    <w:rsid w:val="2D191C16"/>
    <w:rsid w:val="2D2D7CC8"/>
    <w:rsid w:val="2D85DC76"/>
    <w:rsid w:val="2D8D6601"/>
    <w:rsid w:val="2D9EADCE"/>
    <w:rsid w:val="2DC7CC00"/>
    <w:rsid w:val="2DFE4058"/>
    <w:rsid w:val="2E1A7A2B"/>
    <w:rsid w:val="2E321850"/>
    <w:rsid w:val="2E620C07"/>
    <w:rsid w:val="2E782E73"/>
    <w:rsid w:val="2E85D2B4"/>
    <w:rsid w:val="2E9851AC"/>
    <w:rsid w:val="2EA2415A"/>
    <w:rsid w:val="2EA8495D"/>
    <w:rsid w:val="2ED0E9A2"/>
    <w:rsid w:val="2EDC2C14"/>
    <w:rsid w:val="2EF40D97"/>
    <w:rsid w:val="2F0C9F89"/>
    <w:rsid w:val="2F2741FB"/>
    <w:rsid w:val="2F311B4F"/>
    <w:rsid w:val="2F51E959"/>
    <w:rsid w:val="2F60269E"/>
    <w:rsid w:val="2F69A045"/>
    <w:rsid w:val="2F6B0C14"/>
    <w:rsid w:val="2FB91CE8"/>
    <w:rsid w:val="2FBFD2AA"/>
    <w:rsid w:val="2FC9E4EF"/>
    <w:rsid w:val="2FD215A0"/>
    <w:rsid w:val="2FF60DEF"/>
    <w:rsid w:val="3003951B"/>
    <w:rsid w:val="3052C5AB"/>
    <w:rsid w:val="30E3F2CF"/>
    <w:rsid w:val="30ED806E"/>
    <w:rsid w:val="30EE0EB1"/>
    <w:rsid w:val="30F264ED"/>
    <w:rsid w:val="3147E21D"/>
    <w:rsid w:val="3148DE3C"/>
    <w:rsid w:val="316A0114"/>
    <w:rsid w:val="31B47A13"/>
    <w:rsid w:val="31C3737E"/>
    <w:rsid w:val="31E3BB2D"/>
    <w:rsid w:val="31EE4047"/>
    <w:rsid w:val="31F47F4F"/>
    <w:rsid w:val="3209A025"/>
    <w:rsid w:val="321A8171"/>
    <w:rsid w:val="32282E71"/>
    <w:rsid w:val="324D1CF4"/>
    <w:rsid w:val="327D9533"/>
    <w:rsid w:val="32A87928"/>
    <w:rsid w:val="32DEB9CE"/>
    <w:rsid w:val="32E49872"/>
    <w:rsid w:val="32F9901A"/>
    <w:rsid w:val="3305CFCA"/>
    <w:rsid w:val="33241F75"/>
    <w:rsid w:val="33282B77"/>
    <w:rsid w:val="3372DC3F"/>
    <w:rsid w:val="3397ED4C"/>
    <w:rsid w:val="33ACEDB7"/>
    <w:rsid w:val="33B17865"/>
    <w:rsid w:val="33BE637A"/>
    <w:rsid w:val="33C7B7A6"/>
    <w:rsid w:val="33D53187"/>
    <w:rsid w:val="33E04053"/>
    <w:rsid w:val="33F40FB5"/>
    <w:rsid w:val="33FB04EC"/>
    <w:rsid w:val="34210041"/>
    <w:rsid w:val="3449A547"/>
    <w:rsid w:val="344DA79D"/>
    <w:rsid w:val="34515C49"/>
    <w:rsid w:val="34925D22"/>
    <w:rsid w:val="3509C24D"/>
    <w:rsid w:val="352C7EDC"/>
    <w:rsid w:val="35452B12"/>
    <w:rsid w:val="355B9707"/>
    <w:rsid w:val="356A5FE0"/>
    <w:rsid w:val="35A090C7"/>
    <w:rsid w:val="35A1FADB"/>
    <w:rsid w:val="35AD276E"/>
    <w:rsid w:val="35B03751"/>
    <w:rsid w:val="35C6451A"/>
    <w:rsid w:val="35CAFC75"/>
    <w:rsid w:val="36043F5D"/>
    <w:rsid w:val="36109220"/>
    <w:rsid w:val="3620285C"/>
    <w:rsid w:val="36274DEC"/>
    <w:rsid w:val="3638F4F3"/>
    <w:rsid w:val="3684E7C8"/>
    <w:rsid w:val="369CC192"/>
    <w:rsid w:val="369FFEEB"/>
    <w:rsid w:val="36C9E552"/>
    <w:rsid w:val="36D7D882"/>
    <w:rsid w:val="36E7E002"/>
    <w:rsid w:val="370159DF"/>
    <w:rsid w:val="37163B2F"/>
    <w:rsid w:val="37339968"/>
    <w:rsid w:val="374DFB4D"/>
    <w:rsid w:val="37506230"/>
    <w:rsid w:val="3768B0AD"/>
    <w:rsid w:val="37782873"/>
    <w:rsid w:val="379CCC97"/>
    <w:rsid w:val="37DC2B63"/>
    <w:rsid w:val="37EA8C7F"/>
    <w:rsid w:val="382002CF"/>
    <w:rsid w:val="38283695"/>
    <w:rsid w:val="382E99BB"/>
    <w:rsid w:val="3888E1E4"/>
    <w:rsid w:val="38896942"/>
    <w:rsid w:val="38EF5301"/>
    <w:rsid w:val="38FA70E8"/>
    <w:rsid w:val="391156D1"/>
    <w:rsid w:val="39178325"/>
    <w:rsid w:val="3927B9C2"/>
    <w:rsid w:val="392D9B64"/>
    <w:rsid w:val="394950DF"/>
    <w:rsid w:val="3961645B"/>
    <w:rsid w:val="3966A68C"/>
    <w:rsid w:val="399CA98A"/>
    <w:rsid w:val="39A0624D"/>
    <w:rsid w:val="39CB02AF"/>
    <w:rsid w:val="39D64A88"/>
    <w:rsid w:val="3A0517C2"/>
    <w:rsid w:val="3A239DFF"/>
    <w:rsid w:val="3A2BD09F"/>
    <w:rsid w:val="3A5519FC"/>
    <w:rsid w:val="3A6864FB"/>
    <w:rsid w:val="3A73DE56"/>
    <w:rsid w:val="3A8E6EFE"/>
    <w:rsid w:val="3B05971A"/>
    <w:rsid w:val="3B2EA003"/>
    <w:rsid w:val="3B35FC5C"/>
    <w:rsid w:val="3B40EFDC"/>
    <w:rsid w:val="3B563189"/>
    <w:rsid w:val="3B592295"/>
    <w:rsid w:val="3B68CB21"/>
    <w:rsid w:val="3B695AAA"/>
    <w:rsid w:val="3B78DE87"/>
    <w:rsid w:val="3B9F6ADD"/>
    <w:rsid w:val="3BA99283"/>
    <w:rsid w:val="3BD7C6BF"/>
    <w:rsid w:val="3BFF7FC6"/>
    <w:rsid w:val="3C1DECBF"/>
    <w:rsid w:val="3C20CA3C"/>
    <w:rsid w:val="3C2C1671"/>
    <w:rsid w:val="3C4E94CA"/>
    <w:rsid w:val="3C8B33AD"/>
    <w:rsid w:val="3CAF9089"/>
    <w:rsid w:val="3CB202A0"/>
    <w:rsid w:val="3CC92C9E"/>
    <w:rsid w:val="3CE0E429"/>
    <w:rsid w:val="3CEBB5BD"/>
    <w:rsid w:val="3D125C78"/>
    <w:rsid w:val="3D3D7BD9"/>
    <w:rsid w:val="3DABC09E"/>
    <w:rsid w:val="3DAC02B0"/>
    <w:rsid w:val="3DC4A746"/>
    <w:rsid w:val="3DD47431"/>
    <w:rsid w:val="3DF9F0C0"/>
    <w:rsid w:val="3DFBA8EE"/>
    <w:rsid w:val="3E23BC20"/>
    <w:rsid w:val="3E2E68D4"/>
    <w:rsid w:val="3E5B6CE7"/>
    <w:rsid w:val="3E72D8A8"/>
    <w:rsid w:val="3E9E2404"/>
    <w:rsid w:val="3EA7C9E8"/>
    <w:rsid w:val="3ECCC5AD"/>
    <w:rsid w:val="3ED58E8F"/>
    <w:rsid w:val="3EE16E50"/>
    <w:rsid w:val="3EEA810F"/>
    <w:rsid w:val="3F1B14B4"/>
    <w:rsid w:val="3F53D3C1"/>
    <w:rsid w:val="3F8817A1"/>
    <w:rsid w:val="3FAAAC43"/>
    <w:rsid w:val="3FB24967"/>
    <w:rsid w:val="3FCD3F01"/>
    <w:rsid w:val="3FFC4BE7"/>
    <w:rsid w:val="400A1B50"/>
    <w:rsid w:val="400AAE0C"/>
    <w:rsid w:val="40797DAD"/>
    <w:rsid w:val="407CDB13"/>
    <w:rsid w:val="40C2496D"/>
    <w:rsid w:val="40ECBC21"/>
    <w:rsid w:val="40F52D23"/>
    <w:rsid w:val="410148B6"/>
    <w:rsid w:val="41237087"/>
    <w:rsid w:val="4130218F"/>
    <w:rsid w:val="414906DC"/>
    <w:rsid w:val="4162C5E6"/>
    <w:rsid w:val="416E1B5D"/>
    <w:rsid w:val="417F939D"/>
    <w:rsid w:val="418F11E0"/>
    <w:rsid w:val="4195BC0A"/>
    <w:rsid w:val="41A1C4F7"/>
    <w:rsid w:val="41ABBF97"/>
    <w:rsid w:val="42A40C80"/>
    <w:rsid w:val="42A509C1"/>
    <w:rsid w:val="42B00CAA"/>
    <w:rsid w:val="42B53EAA"/>
    <w:rsid w:val="42E510FF"/>
    <w:rsid w:val="43309177"/>
    <w:rsid w:val="435694CC"/>
    <w:rsid w:val="435A1DC7"/>
    <w:rsid w:val="435A9CFE"/>
    <w:rsid w:val="435E0F1B"/>
    <w:rsid w:val="4361CAC2"/>
    <w:rsid w:val="438FA62D"/>
    <w:rsid w:val="43BD6A40"/>
    <w:rsid w:val="43D89C66"/>
    <w:rsid w:val="44117686"/>
    <w:rsid w:val="441C8D96"/>
    <w:rsid w:val="444E2408"/>
    <w:rsid w:val="44AE5CC8"/>
    <w:rsid w:val="44B64B5B"/>
    <w:rsid w:val="44D780A6"/>
    <w:rsid w:val="44DEC614"/>
    <w:rsid w:val="44E6D861"/>
    <w:rsid w:val="450D249F"/>
    <w:rsid w:val="45112785"/>
    <w:rsid w:val="4518252A"/>
    <w:rsid w:val="45517FF9"/>
    <w:rsid w:val="45547348"/>
    <w:rsid w:val="4564ACD6"/>
    <w:rsid w:val="4579DCFE"/>
    <w:rsid w:val="45820E68"/>
    <w:rsid w:val="45846BEC"/>
    <w:rsid w:val="45A6F04F"/>
    <w:rsid w:val="45B027F3"/>
    <w:rsid w:val="45B5BEED"/>
    <w:rsid w:val="45D0EC7E"/>
    <w:rsid w:val="460ABD82"/>
    <w:rsid w:val="46285716"/>
    <w:rsid w:val="46457A44"/>
    <w:rsid w:val="4646F5F1"/>
    <w:rsid w:val="4698C94F"/>
    <w:rsid w:val="46A1EC0B"/>
    <w:rsid w:val="46ABBEA1"/>
    <w:rsid w:val="46D99065"/>
    <w:rsid w:val="4705AABB"/>
    <w:rsid w:val="47107A0D"/>
    <w:rsid w:val="4718F31E"/>
    <w:rsid w:val="472C5405"/>
    <w:rsid w:val="47731375"/>
    <w:rsid w:val="479642C2"/>
    <w:rsid w:val="47A424CD"/>
    <w:rsid w:val="47DC67DC"/>
    <w:rsid w:val="48163095"/>
    <w:rsid w:val="4824146A"/>
    <w:rsid w:val="4824AF11"/>
    <w:rsid w:val="4826B644"/>
    <w:rsid w:val="48577E00"/>
    <w:rsid w:val="48583A58"/>
    <w:rsid w:val="485B7ECB"/>
    <w:rsid w:val="487EA583"/>
    <w:rsid w:val="4888982F"/>
    <w:rsid w:val="488BBF1A"/>
    <w:rsid w:val="48936B8D"/>
    <w:rsid w:val="48B01511"/>
    <w:rsid w:val="48C39515"/>
    <w:rsid w:val="48E261C5"/>
    <w:rsid w:val="492E35AF"/>
    <w:rsid w:val="493F8FF4"/>
    <w:rsid w:val="494D8EC7"/>
    <w:rsid w:val="49569F07"/>
    <w:rsid w:val="495BA788"/>
    <w:rsid w:val="496321D7"/>
    <w:rsid w:val="49B89C94"/>
    <w:rsid w:val="49EDDEC1"/>
    <w:rsid w:val="4A0E4793"/>
    <w:rsid w:val="4A1A00CF"/>
    <w:rsid w:val="4A34B798"/>
    <w:rsid w:val="4A42E7AF"/>
    <w:rsid w:val="4A6577E8"/>
    <w:rsid w:val="4A65AA76"/>
    <w:rsid w:val="4A7DA1F1"/>
    <w:rsid w:val="4ABEE536"/>
    <w:rsid w:val="4AD6DD77"/>
    <w:rsid w:val="4AD7B258"/>
    <w:rsid w:val="4B0C2100"/>
    <w:rsid w:val="4B102B93"/>
    <w:rsid w:val="4B242164"/>
    <w:rsid w:val="4B2789DF"/>
    <w:rsid w:val="4B2E480F"/>
    <w:rsid w:val="4B5869D4"/>
    <w:rsid w:val="4B60F15B"/>
    <w:rsid w:val="4B64B4C8"/>
    <w:rsid w:val="4B7D5A08"/>
    <w:rsid w:val="4BBA7F8C"/>
    <w:rsid w:val="4BBC5D14"/>
    <w:rsid w:val="4C0313E2"/>
    <w:rsid w:val="4C1773DA"/>
    <w:rsid w:val="4C3FB2BD"/>
    <w:rsid w:val="4C79CC4F"/>
    <w:rsid w:val="4C855306"/>
    <w:rsid w:val="4C967395"/>
    <w:rsid w:val="4CD64348"/>
    <w:rsid w:val="4CDA3248"/>
    <w:rsid w:val="4CFC66A5"/>
    <w:rsid w:val="4D1D24B3"/>
    <w:rsid w:val="4D4C773B"/>
    <w:rsid w:val="4D6448A0"/>
    <w:rsid w:val="4DBE67A4"/>
    <w:rsid w:val="4DC36D67"/>
    <w:rsid w:val="4DC45817"/>
    <w:rsid w:val="4DC5570D"/>
    <w:rsid w:val="4DE6E665"/>
    <w:rsid w:val="4DF8E73D"/>
    <w:rsid w:val="4E2876BB"/>
    <w:rsid w:val="4E778015"/>
    <w:rsid w:val="4EC0AA95"/>
    <w:rsid w:val="4ED3FE35"/>
    <w:rsid w:val="4EF9C887"/>
    <w:rsid w:val="4F29E515"/>
    <w:rsid w:val="4F2EB7BD"/>
    <w:rsid w:val="4F5C6C60"/>
    <w:rsid w:val="4F60B4FE"/>
    <w:rsid w:val="4F7F7D73"/>
    <w:rsid w:val="4F9DE5FF"/>
    <w:rsid w:val="4FC91ED1"/>
    <w:rsid w:val="4FD1FB41"/>
    <w:rsid w:val="4FF49039"/>
    <w:rsid w:val="500724D5"/>
    <w:rsid w:val="501BA619"/>
    <w:rsid w:val="503444B2"/>
    <w:rsid w:val="5046C960"/>
    <w:rsid w:val="5067165F"/>
    <w:rsid w:val="5074C35D"/>
    <w:rsid w:val="5081657E"/>
    <w:rsid w:val="50C61D60"/>
    <w:rsid w:val="50DB80D5"/>
    <w:rsid w:val="50F62E3F"/>
    <w:rsid w:val="50F67BB4"/>
    <w:rsid w:val="50FCD6F8"/>
    <w:rsid w:val="51047CFA"/>
    <w:rsid w:val="5152CBCD"/>
    <w:rsid w:val="5163FBA2"/>
    <w:rsid w:val="51827418"/>
    <w:rsid w:val="51865B25"/>
    <w:rsid w:val="51AE7863"/>
    <w:rsid w:val="51D36150"/>
    <w:rsid w:val="51FA22BE"/>
    <w:rsid w:val="5227AE76"/>
    <w:rsid w:val="52658F90"/>
    <w:rsid w:val="52C016EB"/>
    <w:rsid w:val="52C5B8B6"/>
    <w:rsid w:val="52C82CCF"/>
    <w:rsid w:val="52CFA8D0"/>
    <w:rsid w:val="52E5A2AC"/>
    <w:rsid w:val="52F5DD0A"/>
    <w:rsid w:val="530FD278"/>
    <w:rsid w:val="5324D0F1"/>
    <w:rsid w:val="535C4FA3"/>
    <w:rsid w:val="5370C1B4"/>
    <w:rsid w:val="53804A33"/>
    <w:rsid w:val="5388E41E"/>
    <w:rsid w:val="539EA057"/>
    <w:rsid w:val="53A91716"/>
    <w:rsid w:val="53A9EF95"/>
    <w:rsid w:val="53B8D9CC"/>
    <w:rsid w:val="54003B6C"/>
    <w:rsid w:val="5404F406"/>
    <w:rsid w:val="5405D1AC"/>
    <w:rsid w:val="54122A05"/>
    <w:rsid w:val="541CC2CF"/>
    <w:rsid w:val="542C8883"/>
    <w:rsid w:val="54343E7C"/>
    <w:rsid w:val="54541FB8"/>
    <w:rsid w:val="5456968B"/>
    <w:rsid w:val="549BBAC9"/>
    <w:rsid w:val="54A7D9F5"/>
    <w:rsid w:val="54A93DE4"/>
    <w:rsid w:val="54BAD6A2"/>
    <w:rsid w:val="54F4B952"/>
    <w:rsid w:val="54FAA20E"/>
    <w:rsid w:val="5504911E"/>
    <w:rsid w:val="551D41F7"/>
    <w:rsid w:val="553DF54C"/>
    <w:rsid w:val="55522129"/>
    <w:rsid w:val="556B5DF0"/>
    <w:rsid w:val="55A345EB"/>
    <w:rsid w:val="55C7602C"/>
    <w:rsid w:val="55D26993"/>
    <w:rsid w:val="55D5927D"/>
    <w:rsid w:val="55EED7A5"/>
    <w:rsid w:val="55F456C9"/>
    <w:rsid w:val="55F5082D"/>
    <w:rsid w:val="5600AE5F"/>
    <w:rsid w:val="56102D66"/>
    <w:rsid w:val="562D4D29"/>
    <w:rsid w:val="5656AC5B"/>
    <w:rsid w:val="5658ADA5"/>
    <w:rsid w:val="568EE982"/>
    <w:rsid w:val="5722296D"/>
    <w:rsid w:val="57534163"/>
    <w:rsid w:val="57884FB3"/>
    <w:rsid w:val="5795B96C"/>
    <w:rsid w:val="57985A7A"/>
    <w:rsid w:val="57AE287C"/>
    <w:rsid w:val="57CD67A8"/>
    <w:rsid w:val="57FAD49E"/>
    <w:rsid w:val="580A4FE4"/>
    <w:rsid w:val="5868BF11"/>
    <w:rsid w:val="58A03C87"/>
    <w:rsid w:val="58A5A174"/>
    <w:rsid w:val="58CBABDB"/>
    <w:rsid w:val="58DBDA33"/>
    <w:rsid w:val="58EB7699"/>
    <w:rsid w:val="5905F442"/>
    <w:rsid w:val="5923B290"/>
    <w:rsid w:val="5964A418"/>
    <w:rsid w:val="597088BB"/>
    <w:rsid w:val="599962FB"/>
    <w:rsid w:val="59B1A59D"/>
    <w:rsid w:val="59E854AD"/>
    <w:rsid w:val="59F07458"/>
    <w:rsid w:val="59FCC94F"/>
    <w:rsid w:val="5A022E5C"/>
    <w:rsid w:val="5A20488F"/>
    <w:rsid w:val="5A667A58"/>
    <w:rsid w:val="5A69BD33"/>
    <w:rsid w:val="5A7080DF"/>
    <w:rsid w:val="5A84A3E3"/>
    <w:rsid w:val="5AA8870D"/>
    <w:rsid w:val="5ABCA24C"/>
    <w:rsid w:val="5ADF2413"/>
    <w:rsid w:val="5ADFC570"/>
    <w:rsid w:val="5B0072BA"/>
    <w:rsid w:val="5B049A0B"/>
    <w:rsid w:val="5B599E68"/>
    <w:rsid w:val="5B7B3E23"/>
    <w:rsid w:val="5B7B52E1"/>
    <w:rsid w:val="5B8463C6"/>
    <w:rsid w:val="5B884F75"/>
    <w:rsid w:val="5B9528A9"/>
    <w:rsid w:val="5BD774EF"/>
    <w:rsid w:val="5CDD587C"/>
    <w:rsid w:val="5D238507"/>
    <w:rsid w:val="5D70C40D"/>
    <w:rsid w:val="5D864788"/>
    <w:rsid w:val="5DBEAECA"/>
    <w:rsid w:val="5DE62368"/>
    <w:rsid w:val="5DEDCB16"/>
    <w:rsid w:val="5E13C661"/>
    <w:rsid w:val="5E29DA22"/>
    <w:rsid w:val="5E2ED62C"/>
    <w:rsid w:val="5E44F4DE"/>
    <w:rsid w:val="5E46A80A"/>
    <w:rsid w:val="5E4774BF"/>
    <w:rsid w:val="5E4B1A97"/>
    <w:rsid w:val="5E6EB600"/>
    <w:rsid w:val="5E7C3B66"/>
    <w:rsid w:val="5E8D290D"/>
    <w:rsid w:val="5E94F04D"/>
    <w:rsid w:val="5EA992B1"/>
    <w:rsid w:val="5EACA297"/>
    <w:rsid w:val="5F9F5367"/>
    <w:rsid w:val="5FA76D88"/>
    <w:rsid w:val="5FAE9888"/>
    <w:rsid w:val="5FBE44AC"/>
    <w:rsid w:val="5FC0A238"/>
    <w:rsid w:val="5FC2209F"/>
    <w:rsid w:val="5FE96BA3"/>
    <w:rsid w:val="601E65B6"/>
    <w:rsid w:val="6031F27E"/>
    <w:rsid w:val="60446F5C"/>
    <w:rsid w:val="605E1867"/>
    <w:rsid w:val="606261BC"/>
    <w:rsid w:val="6076872D"/>
    <w:rsid w:val="60A2FDE7"/>
    <w:rsid w:val="60B10BCB"/>
    <w:rsid w:val="60F3AC3D"/>
    <w:rsid w:val="60F9D1BD"/>
    <w:rsid w:val="60FD1028"/>
    <w:rsid w:val="611F1A58"/>
    <w:rsid w:val="61418DA8"/>
    <w:rsid w:val="6145B3AF"/>
    <w:rsid w:val="614C6137"/>
    <w:rsid w:val="61883060"/>
    <w:rsid w:val="619A3C52"/>
    <w:rsid w:val="61A181E4"/>
    <w:rsid w:val="61A8F04C"/>
    <w:rsid w:val="61AD035F"/>
    <w:rsid w:val="61AE41AD"/>
    <w:rsid w:val="61CD6C93"/>
    <w:rsid w:val="61E22FC1"/>
    <w:rsid w:val="61F9CE3D"/>
    <w:rsid w:val="6207D0D3"/>
    <w:rsid w:val="620EF24F"/>
    <w:rsid w:val="6210AD80"/>
    <w:rsid w:val="6215C448"/>
    <w:rsid w:val="62412C3F"/>
    <w:rsid w:val="6271F666"/>
    <w:rsid w:val="62742489"/>
    <w:rsid w:val="627EE093"/>
    <w:rsid w:val="62B69F7D"/>
    <w:rsid w:val="62BD6A09"/>
    <w:rsid w:val="62C45001"/>
    <w:rsid w:val="63626D4B"/>
    <w:rsid w:val="637F237F"/>
    <w:rsid w:val="63814E4B"/>
    <w:rsid w:val="639200BB"/>
    <w:rsid w:val="6399B84C"/>
    <w:rsid w:val="63A9C70E"/>
    <w:rsid w:val="63DE8B64"/>
    <w:rsid w:val="63F627C5"/>
    <w:rsid w:val="6415335A"/>
    <w:rsid w:val="64160CF7"/>
    <w:rsid w:val="642123D4"/>
    <w:rsid w:val="6454B3F2"/>
    <w:rsid w:val="64658890"/>
    <w:rsid w:val="64691939"/>
    <w:rsid w:val="648DC6F9"/>
    <w:rsid w:val="648E020E"/>
    <w:rsid w:val="64926419"/>
    <w:rsid w:val="64A84371"/>
    <w:rsid w:val="64EE021E"/>
    <w:rsid w:val="64F615F9"/>
    <w:rsid w:val="6504CF85"/>
    <w:rsid w:val="650DFB17"/>
    <w:rsid w:val="6534A7A2"/>
    <w:rsid w:val="6545E1AD"/>
    <w:rsid w:val="65498DEB"/>
    <w:rsid w:val="654E532F"/>
    <w:rsid w:val="655C7591"/>
    <w:rsid w:val="6569EFA9"/>
    <w:rsid w:val="657A5449"/>
    <w:rsid w:val="65D81FC4"/>
    <w:rsid w:val="65F1C330"/>
    <w:rsid w:val="65F8AF90"/>
    <w:rsid w:val="65FC9A3C"/>
    <w:rsid w:val="661CEBF5"/>
    <w:rsid w:val="663256BC"/>
    <w:rsid w:val="664ECF99"/>
    <w:rsid w:val="665BB70A"/>
    <w:rsid w:val="6664533C"/>
    <w:rsid w:val="669253B4"/>
    <w:rsid w:val="6692BA25"/>
    <w:rsid w:val="669A847F"/>
    <w:rsid w:val="66B18A4A"/>
    <w:rsid w:val="66BCAC4E"/>
    <w:rsid w:val="66ED71AB"/>
    <w:rsid w:val="67059415"/>
    <w:rsid w:val="6779933C"/>
    <w:rsid w:val="677DD21C"/>
    <w:rsid w:val="67934D8F"/>
    <w:rsid w:val="67B79371"/>
    <w:rsid w:val="67D40C09"/>
    <w:rsid w:val="67FA54DF"/>
    <w:rsid w:val="67FCE07F"/>
    <w:rsid w:val="6809BC05"/>
    <w:rsid w:val="68118C89"/>
    <w:rsid w:val="68218ED1"/>
    <w:rsid w:val="6834A6F3"/>
    <w:rsid w:val="6838205E"/>
    <w:rsid w:val="686D471E"/>
    <w:rsid w:val="686D9A9A"/>
    <w:rsid w:val="688A7B94"/>
    <w:rsid w:val="689DDA33"/>
    <w:rsid w:val="689FC535"/>
    <w:rsid w:val="68AD354C"/>
    <w:rsid w:val="68EAC038"/>
    <w:rsid w:val="69072C69"/>
    <w:rsid w:val="69244F67"/>
    <w:rsid w:val="6927A884"/>
    <w:rsid w:val="69377ED2"/>
    <w:rsid w:val="69402EE5"/>
    <w:rsid w:val="694A0A43"/>
    <w:rsid w:val="69540CCF"/>
    <w:rsid w:val="695DB716"/>
    <w:rsid w:val="696B03FC"/>
    <w:rsid w:val="699A9501"/>
    <w:rsid w:val="69CD3497"/>
    <w:rsid w:val="69D31E3C"/>
    <w:rsid w:val="69F202A3"/>
    <w:rsid w:val="6A1C1CDB"/>
    <w:rsid w:val="6A234BA9"/>
    <w:rsid w:val="6A7570DC"/>
    <w:rsid w:val="6A879E5F"/>
    <w:rsid w:val="6AA4A591"/>
    <w:rsid w:val="6AAA5F9C"/>
    <w:rsid w:val="6AC52E5B"/>
    <w:rsid w:val="6AEFFD54"/>
    <w:rsid w:val="6AF15FF5"/>
    <w:rsid w:val="6AF38029"/>
    <w:rsid w:val="6B12E066"/>
    <w:rsid w:val="6B3F58FA"/>
    <w:rsid w:val="6B4307EC"/>
    <w:rsid w:val="6B82B3B8"/>
    <w:rsid w:val="6B8E63AC"/>
    <w:rsid w:val="6BA38AA6"/>
    <w:rsid w:val="6BA7BF97"/>
    <w:rsid w:val="6BB09E32"/>
    <w:rsid w:val="6BDC997A"/>
    <w:rsid w:val="6BE1AB4A"/>
    <w:rsid w:val="6BEF7CDE"/>
    <w:rsid w:val="6BFBCA5D"/>
    <w:rsid w:val="6C1CE679"/>
    <w:rsid w:val="6C24965E"/>
    <w:rsid w:val="6C4B87EF"/>
    <w:rsid w:val="6C547284"/>
    <w:rsid w:val="6C5C1D9F"/>
    <w:rsid w:val="6C65190D"/>
    <w:rsid w:val="6C7833ED"/>
    <w:rsid w:val="6C7C98B1"/>
    <w:rsid w:val="6C7E9BA0"/>
    <w:rsid w:val="6C7F76D5"/>
    <w:rsid w:val="6C976092"/>
    <w:rsid w:val="6CA82FEB"/>
    <w:rsid w:val="6CE99D20"/>
    <w:rsid w:val="6D21097A"/>
    <w:rsid w:val="6D2902B8"/>
    <w:rsid w:val="6D42C02F"/>
    <w:rsid w:val="6D4B91D4"/>
    <w:rsid w:val="6D60B2C9"/>
    <w:rsid w:val="6D7CC645"/>
    <w:rsid w:val="6D9F9B16"/>
    <w:rsid w:val="6DAA4A3E"/>
    <w:rsid w:val="6DBC9072"/>
    <w:rsid w:val="6DD8F718"/>
    <w:rsid w:val="6DE50DE0"/>
    <w:rsid w:val="6DF52D2A"/>
    <w:rsid w:val="6E0306CC"/>
    <w:rsid w:val="6E3B314B"/>
    <w:rsid w:val="6E4AD66B"/>
    <w:rsid w:val="6E54F503"/>
    <w:rsid w:val="6E6E3EF4"/>
    <w:rsid w:val="6E7283E5"/>
    <w:rsid w:val="6E75B788"/>
    <w:rsid w:val="6E81EA29"/>
    <w:rsid w:val="6E91448C"/>
    <w:rsid w:val="6EAC292A"/>
    <w:rsid w:val="6EACF0ED"/>
    <w:rsid w:val="6EFE1CD5"/>
    <w:rsid w:val="6F01ABA6"/>
    <w:rsid w:val="6F0C30C4"/>
    <w:rsid w:val="6F208C08"/>
    <w:rsid w:val="6F23C0F3"/>
    <w:rsid w:val="6F33057D"/>
    <w:rsid w:val="6F46A4AF"/>
    <w:rsid w:val="6F46CB93"/>
    <w:rsid w:val="6F4F772F"/>
    <w:rsid w:val="6F5EB3EB"/>
    <w:rsid w:val="6F651455"/>
    <w:rsid w:val="6F716FF1"/>
    <w:rsid w:val="6F80A012"/>
    <w:rsid w:val="6F9655BA"/>
    <w:rsid w:val="6FCE0535"/>
    <w:rsid w:val="70000067"/>
    <w:rsid w:val="700DCF66"/>
    <w:rsid w:val="70157A0D"/>
    <w:rsid w:val="702EE800"/>
    <w:rsid w:val="7047F5E1"/>
    <w:rsid w:val="706B1FAD"/>
    <w:rsid w:val="7091F3F3"/>
    <w:rsid w:val="70948000"/>
    <w:rsid w:val="70995360"/>
    <w:rsid w:val="70A8E25A"/>
    <w:rsid w:val="70BD86E0"/>
    <w:rsid w:val="70D9EEAF"/>
    <w:rsid w:val="70E01A2D"/>
    <w:rsid w:val="710640BE"/>
    <w:rsid w:val="713EF6DA"/>
    <w:rsid w:val="714297B6"/>
    <w:rsid w:val="714ADD1B"/>
    <w:rsid w:val="719904A2"/>
    <w:rsid w:val="71C4A641"/>
    <w:rsid w:val="71C4E64B"/>
    <w:rsid w:val="71DFEE5D"/>
    <w:rsid w:val="71E6AE13"/>
    <w:rsid w:val="721560EA"/>
    <w:rsid w:val="7255CE24"/>
    <w:rsid w:val="72855210"/>
    <w:rsid w:val="7297792C"/>
    <w:rsid w:val="72A5A8B5"/>
    <w:rsid w:val="72B00905"/>
    <w:rsid w:val="72CC83A8"/>
    <w:rsid w:val="72E44A2E"/>
    <w:rsid w:val="730829E0"/>
    <w:rsid w:val="734B60C2"/>
    <w:rsid w:val="7351AE15"/>
    <w:rsid w:val="73537D56"/>
    <w:rsid w:val="735CFD78"/>
    <w:rsid w:val="737A9084"/>
    <w:rsid w:val="737AD6AA"/>
    <w:rsid w:val="737C3E36"/>
    <w:rsid w:val="73ABB83F"/>
    <w:rsid w:val="73CC321C"/>
    <w:rsid w:val="73DF3881"/>
    <w:rsid w:val="73F4B1E6"/>
    <w:rsid w:val="740277C6"/>
    <w:rsid w:val="7425F4DD"/>
    <w:rsid w:val="742BFC8D"/>
    <w:rsid w:val="742E5990"/>
    <w:rsid w:val="7434E2D9"/>
    <w:rsid w:val="7449D1BE"/>
    <w:rsid w:val="74E48DFC"/>
    <w:rsid w:val="74EC2F32"/>
    <w:rsid w:val="7507D384"/>
    <w:rsid w:val="75181CB5"/>
    <w:rsid w:val="7518F196"/>
    <w:rsid w:val="751E5162"/>
    <w:rsid w:val="7534D921"/>
    <w:rsid w:val="75419504"/>
    <w:rsid w:val="75456724"/>
    <w:rsid w:val="754DDFE6"/>
    <w:rsid w:val="758DB42F"/>
    <w:rsid w:val="7592D74E"/>
    <w:rsid w:val="759A56C3"/>
    <w:rsid w:val="75A4344D"/>
    <w:rsid w:val="75B0A294"/>
    <w:rsid w:val="75ED3144"/>
    <w:rsid w:val="75F87432"/>
    <w:rsid w:val="760C8CA7"/>
    <w:rsid w:val="761C36CF"/>
    <w:rsid w:val="764AAF79"/>
    <w:rsid w:val="765E3623"/>
    <w:rsid w:val="766F136F"/>
    <w:rsid w:val="7685330E"/>
    <w:rsid w:val="76BB9144"/>
    <w:rsid w:val="76F0C996"/>
    <w:rsid w:val="77086C28"/>
    <w:rsid w:val="77290AB7"/>
    <w:rsid w:val="7755E823"/>
    <w:rsid w:val="778AB8A0"/>
    <w:rsid w:val="779F6E95"/>
    <w:rsid w:val="77B25065"/>
    <w:rsid w:val="77B7EFE1"/>
    <w:rsid w:val="77B975CC"/>
    <w:rsid w:val="78072E0E"/>
    <w:rsid w:val="7807F3DE"/>
    <w:rsid w:val="780E1FF0"/>
    <w:rsid w:val="780F9D7B"/>
    <w:rsid w:val="7818019D"/>
    <w:rsid w:val="781DD9E3"/>
    <w:rsid w:val="783ED281"/>
    <w:rsid w:val="78484675"/>
    <w:rsid w:val="7849A3EE"/>
    <w:rsid w:val="784A576D"/>
    <w:rsid w:val="789589D7"/>
    <w:rsid w:val="789FC487"/>
    <w:rsid w:val="78AA63C0"/>
    <w:rsid w:val="78B55561"/>
    <w:rsid w:val="78D8CB80"/>
    <w:rsid w:val="793BDAB4"/>
    <w:rsid w:val="793DF7EC"/>
    <w:rsid w:val="795DC3B5"/>
    <w:rsid w:val="796047B1"/>
    <w:rsid w:val="7966F86F"/>
    <w:rsid w:val="79A8738A"/>
    <w:rsid w:val="79A94B7F"/>
    <w:rsid w:val="79F5B8E3"/>
    <w:rsid w:val="79FA3D16"/>
    <w:rsid w:val="7A0C8DCA"/>
    <w:rsid w:val="7A2D9533"/>
    <w:rsid w:val="7A52367A"/>
    <w:rsid w:val="7A62BA3E"/>
    <w:rsid w:val="7A6F4746"/>
    <w:rsid w:val="7A763E89"/>
    <w:rsid w:val="7ABA6798"/>
    <w:rsid w:val="7AD46A07"/>
    <w:rsid w:val="7ADAB82C"/>
    <w:rsid w:val="7B1224B8"/>
    <w:rsid w:val="7B2F3A54"/>
    <w:rsid w:val="7B6A5101"/>
    <w:rsid w:val="7B6E2EAB"/>
    <w:rsid w:val="7B896460"/>
    <w:rsid w:val="7B98C1F6"/>
    <w:rsid w:val="7B9BE8CB"/>
    <w:rsid w:val="7BB20912"/>
    <w:rsid w:val="7BD0F966"/>
    <w:rsid w:val="7BF24F32"/>
    <w:rsid w:val="7C18FBE6"/>
    <w:rsid w:val="7C20DCD6"/>
    <w:rsid w:val="7C6697F7"/>
    <w:rsid w:val="7C671427"/>
    <w:rsid w:val="7C9F0D15"/>
    <w:rsid w:val="7CC66A38"/>
    <w:rsid w:val="7CC9AA59"/>
    <w:rsid w:val="7CFBD012"/>
    <w:rsid w:val="7D23044C"/>
    <w:rsid w:val="7D3083F7"/>
    <w:rsid w:val="7D366A15"/>
    <w:rsid w:val="7D4A9550"/>
    <w:rsid w:val="7D51B003"/>
    <w:rsid w:val="7D6B044B"/>
    <w:rsid w:val="7DB674D9"/>
    <w:rsid w:val="7DFC40D0"/>
    <w:rsid w:val="7E0F0E72"/>
    <w:rsid w:val="7E5B1775"/>
    <w:rsid w:val="7E792893"/>
    <w:rsid w:val="7E847804"/>
    <w:rsid w:val="7E9FDB2A"/>
    <w:rsid w:val="7EE270F2"/>
    <w:rsid w:val="7EF74EA8"/>
    <w:rsid w:val="7F0FDF92"/>
    <w:rsid w:val="7F2E0DC4"/>
    <w:rsid w:val="7F6F2290"/>
    <w:rsid w:val="7F974327"/>
    <w:rsid w:val="7FB68572"/>
    <w:rsid w:val="7FB6CEB4"/>
    <w:rsid w:val="7FC539E9"/>
    <w:rsid w:val="7FD5AF78"/>
    <w:rsid w:val="7FFB2AD4"/>
    <w:rsid w:val="7FFB50A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C74A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52FB0"/>
    <w:pPr>
      <w:spacing w:before="0" w:after="0" w:line="240" w:lineRule="auto"/>
    </w:pPr>
    <w:rPr>
      <w:rFonts w:ascii="Times New Roman" w:eastAsia="Times New Roman" w:hAnsi="Times New Roman" w:cs="Times New Roman"/>
      <w:sz w:val="24"/>
      <w:szCs w:val="24"/>
      <w:lang w:val="en-US"/>
    </w:rPr>
  </w:style>
  <w:style w:type="paragraph" w:styleId="Heading1">
    <w:name w:val="heading 1"/>
    <w:aliases w:val="Main heading,H1,Appendix 1,First level,T1,überschrift1,überschrift11,überschrift12,1,DTSÜberschrift 1,l1,level 1 header,heading 1,Überschrift 1,co,Heading 1 Colored,numeroté  1.,Chapter Headline,1 ghost,g,Titre1,chapitre,Titre 11,t1.T1.Titre 1"/>
    <w:basedOn w:val="Normal"/>
    <w:next w:val="Normal"/>
    <w:link w:val="Heading1Char"/>
    <w:qFormat/>
    <w:rsid w:val="007D5300"/>
    <w:pPr>
      <w:pageBreakBefore/>
      <w:numPr>
        <w:numId w:val="4"/>
      </w:numPr>
      <w:pBdr>
        <w:top w:val="single" w:sz="24" w:space="0" w:color="0075B8" w:themeColor="accent1"/>
        <w:left w:val="single" w:sz="24" w:space="0" w:color="0075B8" w:themeColor="accent1"/>
        <w:bottom w:val="single" w:sz="24" w:space="0" w:color="0075B8" w:themeColor="accent1"/>
        <w:right w:val="single" w:sz="24" w:space="0" w:color="0075B8" w:themeColor="accent1"/>
      </w:pBdr>
      <w:shd w:val="clear" w:color="auto" w:fill="0075B8" w:themeFill="accent1"/>
      <w:spacing w:after="360"/>
      <w:outlineLvl w:val="0"/>
    </w:pPr>
    <w:rPr>
      <w:caps/>
      <w:color w:val="FFFFFF" w:themeColor="background1"/>
      <w:spacing w:val="15"/>
      <w:sz w:val="22"/>
      <w:szCs w:val="22"/>
    </w:rPr>
  </w:style>
  <w:style w:type="paragraph" w:styleId="Heading2">
    <w:name w:val="heading 2"/>
    <w:aliases w:val="H2,Titre2,Sub-heading,paragraphe,Contrat 2,Ctt,h2,Titre 21,t2.T2,l2,I2,Titre Parag,MainSection,Titre 2 DD,Titre 2 - RAO,Heading2,Titre 1.1,GSA2,T2.t2.TIT2.Titre 2,T2,Titreo 2,(Alt+2),Arial 12 Fett Kursiv,Abschnitt,heading 2,niveau 2,t2,Aston T"/>
    <w:basedOn w:val="Normal"/>
    <w:next w:val="Normal"/>
    <w:link w:val="Heading2Char"/>
    <w:uiPriority w:val="9"/>
    <w:unhideWhenUsed/>
    <w:qFormat/>
    <w:rsid w:val="006A34DA"/>
    <w:pPr>
      <w:numPr>
        <w:ilvl w:val="1"/>
        <w:numId w:val="4"/>
      </w:numPr>
      <w:pBdr>
        <w:top w:val="single" w:sz="12" w:space="0" w:color="747474" w:themeColor="background2"/>
        <w:left w:val="single" w:sz="12" w:space="0" w:color="747474" w:themeColor="background2"/>
        <w:bottom w:val="single" w:sz="12" w:space="0" w:color="747474" w:themeColor="background2"/>
        <w:right w:val="single" w:sz="12" w:space="0" w:color="747474" w:themeColor="background2"/>
      </w:pBdr>
      <w:shd w:val="clear" w:color="auto" w:fill="747474" w:themeFill="background2"/>
      <w:outlineLvl w:val="1"/>
    </w:pPr>
    <w:rPr>
      <w:caps/>
      <w:color w:val="FFFFFF" w:themeColor="background1"/>
      <w:spacing w:val="15"/>
    </w:rPr>
  </w:style>
  <w:style w:type="paragraph" w:styleId="Heading3">
    <w:name w:val="heading 3"/>
    <w:aliases w:val="H3,Titre3,Niveau 1 1 1,Section,Annotationen,Side Heading,Titre 31,t3.T3,l3,CT,3,SubSect,Titre 3 DD,h3,1.1.1. Titre 3,Titre 3b,Titre 1.1.1 Car Car Car,Titre 1.1.1 Car,Titre 1.1.1,GSA3,T3.t3.TIT3.Titre 3,T3,heading 3,3rd level,H31,a,Map"/>
    <w:basedOn w:val="Normal"/>
    <w:next w:val="Normal"/>
    <w:link w:val="Heading3Char"/>
    <w:autoRedefine/>
    <w:unhideWhenUsed/>
    <w:qFormat/>
    <w:rsid w:val="005E734B"/>
    <w:pPr>
      <w:numPr>
        <w:ilvl w:val="2"/>
        <w:numId w:val="4"/>
      </w:numPr>
      <w:pBdr>
        <w:top w:val="single" w:sz="6" w:space="2" w:color="0075B8" w:themeColor="accent1"/>
      </w:pBdr>
      <w:spacing w:before="360" w:after="360"/>
      <w:ind w:left="720"/>
      <w:outlineLvl w:val="2"/>
    </w:pPr>
    <w:rPr>
      <w:caps/>
      <w:color w:val="0075B8" w:themeColor="accent1"/>
      <w:spacing w:val="15"/>
    </w:rPr>
  </w:style>
  <w:style w:type="paragraph" w:styleId="Heading4">
    <w:name w:val="heading 4"/>
    <w:basedOn w:val="Normal"/>
    <w:next w:val="Normal"/>
    <w:link w:val="Heading4Char"/>
    <w:unhideWhenUsed/>
    <w:qFormat/>
    <w:rsid w:val="00465B27"/>
    <w:pPr>
      <w:numPr>
        <w:ilvl w:val="3"/>
        <w:numId w:val="4"/>
      </w:numPr>
      <w:pBdr>
        <w:top w:val="dotted" w:sz="6" w:space="2" w:color="0075B8" w:themeColor="accent1"/>
      </w:pBdr>
      <w:spacing w:before="360" w:after="360"/>
      <w:ind w:left="862" w:hanging="862"/>
      <w:outlineLvl w:val="3"/>
    </w:pPr>
    <w:rPr>
      <w:caps/>
      <w:color w:val="0075B8" w:themeColor="accent1"/>
      <w:spacing w:val="10"/>
    </w:rPr>
  </w:style>
  <w:style w:type="paragraph" w:styleId="Heading5">
    <w:name w:val="heading 5"/>
    <w:basedOn w:val="Normal"/>
    <w:next w:val="Normal"/>
    <w:link w:val="Heading5Char"/>
    <w:unhideWhenUsed/>
    <w:qFormat/>
    <w:rsid w:val="006A34DA"/>
    <w:pPr>
      <w:numPr>
        <w:ilvl w:val="4"/>
        <w:numId w:val="4"/>
      </w:numPr>
      <w:pBdr>
        <w:bottom w:val="single" w:sz="6" w:space="1" w:color="0075B8" w:themeColor="accent1"/>
      </w:pBdr>
      <w:spacing w:before="200"/>
      <w:outlineLvl w:val="4"/>
    </w:pPr>
    <w:rPr>
      <w:caps/>
      <w:spacing w:val="10"/>
    </w:rPr>
  </w:style>
  <w:style w:type="paragraph" w:styleId="Heading6">
    <w:name w:val="heading 6"/>
    <w:basedOn w:val="Normal"/>
    <w:next w:val="Normal"/>
    <w:link w:val="Heading6Char"/>
    <w:unhideWhenUsed/>
    <w:qFormat/>
    <w:rsid w:val="006A34DA"/>
    <w:pPr>
      <w:numPr>
        <w:ilvl w:val="5"/>
        <w:numId w:val="4"/>
      </w:numPr>
      <w:pBdr>
        <w:bottom w:val="dotted" w:sz="6" w:space="1" w:color="0075B8" w:themeColor="accent1"/>
      </w:pBdr>
      <w:spacing w:before="200"/>
      <w:outlineLvl w:val="5"/>
    </w:pPr>
    <w:rPr>
      <w:caps/>
      <w:spacing w:val="10"/>
    </w:rPr>
  </w:style>
  <w:style w:type="paragraph" w:styleId="Heading7">
    <w:name w:val="heading 7"/>
    <w:basedOn w:val="Normal"/>
    <w:next w:val="Normal"/>
    <w:link w:val="Heading7Char"/>
    <w:unhideWhenUsed/>
    <w:qFormat/>
    <w:rsid w:val="00374D24"/>
    <w:pPr>
      <w:numPr>
        <w:ilvl w:val="6"/>
        <w:numId w:val="4"/>
      </w:numPr>
      <w:spacing w:before="200"/>
      <w:outlineLvl w:val="6"/>
    </w:pPr>
    <w:rPr>
      <w:caps/>
      <w:color w:val="0075B8" w:themeColor="text2"/>
      <w:spacing w:val="10"/>
    </w:rPr>
  </w:style>
  <w:style w:type="paragraph" w:styleId="Heading8">
    <w:name w:val="heading 8"/>
    <w:basedOn w:val="Normal"/>
    <w:next w:val="Normal"/>
    <w:link w:val="Heading8Char"/>
    <w:unhideWhenUsed/>
    <w:qFormat/>
    <w:rsid w:val="009A4AE5"/>
    <w:pPr>
      <w:numPr>
        <w:ilvl w:val="7"/>
        <w:numId w:val="4"/>
      </w:numPr>
      <w:spacing w:before="200"/>
      <w:outlineLvl w:val="7"/>
    </w:pPr>
    <w:rPr>
      <w:caps/>
      <w:spacing w:val="10"/>
      <w:sz w:val="18"/>
      <w:szCs w:val="18"/>
    </w:rPr>
  </w:style>
  <w:style w:type="paragraph" w:styleId="Heading9">
    <w:name w:val="heading 9"/>
    <w:basedOn w:val="Normal"/>
    <w:next w:val="Normal"/>
    <w:link w:val="Heading9Char"/>
    <w:unhideWhenUsed/>
    <w:qFormat/>
    <w:rsid w:val="009A4AE5"/>
    <w:pPr>
      <w:numPr>
        <w:ilvl w:val="8"/>
        <w:numId w:val="4"/>
      </w:num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4AE5"/>
    <w:rPr>
      <w:rFonts w:asciiTheme="majorHAnsi" w:eastAsiaTheme="majorEastAsia" w:hAnsiTheme="majorHAnsi" w:cstheme="majorBidi"/>
      <w:caps/>
      <w:color w:val="0075B8" w:themeColor="accent1"/>
      <w:spacing w:val="10"/>
      <w:sz w:val="52"/>
      <w:szCs w:val="52"/>
    </w:rPr>
  </w:style>
  <w:style w:type="character" w:customStyle="1" w:styleId="TitleChar">
    <w:name w:val="Title Char"/>
    <w:basedOn w:val="DefaultParagraphFont"/>
    <w:link w:val="Title"/>
    <w:uiPriority w:val="10"/>
    <w:rsid w:val="009A4AE5"/>
    <w:rPr>
      <w:rFonts w:asciiTheme="majorHAnsi" w:eastAsiaTheme="majorEastAsia" w:hAnsiTheme="majorHAnsi" w:cstheme="majorBidi"/>
      <w:caps/>
      <w:color w:val="0075B8" w:themeColor="accent1"/>
      <w:spacing w:val="10"/>
      <w:sz w:val="52"/>
      <w:szCs w:val="52"/>
    </w:rPr>
  </w:style>
  <w:style w:type="paragraph" w:styleId="Subtitle">
    <w:name w:val="Subtitle"/>
    <w:basedOn w:val="Normal"/>
    <w:next w:val="Normal"/>
    <w:link w:val="SubtitleChar"/>
    <w:uiPriority w:val="11"/>
    <w:qFormat/>
    <w:rsid w:val="009A4AE5"/>
    <w:pPr>
      <w:spacing w:after="500"/>
    </w:pPr>
    <w:rPr>
      <w:caps/>
      <w:color w:val="6D7B8B" w:themeColor="text1" w:themeTint="A6"/>
      <w:spacing w:val="10"/>
      <w:sz w:val="21"/>
      <w:szCs w:val="21"/>
    </w:rPr>
  </w:style>
  <w:style w:type="character" w:customStyle="1" w:styleId="SubtitleChar">
    <w:name w:val="Subtitle Char"/>
    <w:basedOn w:val="DefaultParagraphFont"/>
    <w:link w:val="Subtitle"/>
    <w:uiPriority w:val="11"/>
    <w:rsid w:val="009A4AE5"/>
    <w:rPr>
      <w:caps/>
      <w:color w:val="6D7B8B" w:themeColor="text1" w:themeTint="A6"/>
      <w:spacing w:val="10"/>
      <w:sz w:val="21"/>
      <w:szCs w:val="21"/>
    </w:rPr>
  </w:style>
  <w:style w:type="character" w:customStyle="1" w:styleId="Heading1Char">
    <w:name w:val="Heading 1 Char"/>
    <w:aliases w:val="Main heading Char,H1 Char,Appendix 1 Char,First level Char,T1 Char,überschrift1 Char,überschrift11 Char,überschrift12 Char,1 Char,DTSÜberschrift 1 Char,l1 Char,level 1 header Char,heading 1 Char,Überschrift 1 Char,co Char,1 ghost Char"/>
    <w:basedOn w:val="DefaultParagraphFont"/>
    <w:link w:val="Heading1"/>
    <w:rsid w:val="007D5300"/>
    <w:rPr>
      <w:caps/>
      <w:color w:val="FFFFFF" w:themeColor="background1"/>
      <w:spacing w:val="15"/>
      <w:sz w:val="22"/>
      <w:szCs w:val="22"/>
      <w:shd w:val="clear" w:color="auto" w:fill="0075B8" w:themeFill="accent1"/>
    </w:rPr>
  </w:style>
  <w:style w:type="paragraph" w:styleId="TOCHeading">
    <w:name w:val="TOC Heading"/>
    <w:basedOn w:val="Heading1"/>
    <w:next w:val="Normal"/>
    <w:uiPriority w:val="39"/>
    <w:unhideWhenUsed/>
    <w:qFormat/>
    <w:rsid w:val="009A4AE5"/>
    <w:pPr>
      <w:outlineLvl w:val="9"/>
    </w:pPr>
  </w:style>
  <w:style w:type="character" w:customStyle="1" w:styleId="Heading2Char">
    <w:name w:val="Heading 2 Char"/>
    <w:aliases w:val="H2 Char,Titre2 Char,Sub-heading Char,paragraphe Char,Contrat 2 Char,Ctt Char,h2 Char,Titre 21 Char,t2.T2 Char,l2 Char,I2 Char,Titre Parag Char,MainSection Char,Titre 2 DD Char,Titre 2 - RAO Char,Heading2 Char,Titre 1.1 Char,GSA2 Char"/>
    <w:basedOn w:val="DefaultParagraphFont"/>
    <w:link w:val="Heading2"/>
    <w:uiPriority w:val="9"/>
    <w:rsid w:val="006A34DA"/>
    <w:rPr>
      <w:caps/>
      <w:color w:val="FFFFFF" w:themeColor="background1"/>
      <w:spacing w:val="15"/>
      <w:shd w:val="clear" w:color="auto" w:fill="747474" w:themeFill="background2"/>
    </w:rPr>
  </w:style>
  <w:style w:type="character" w:customStyle="1" w:styleId="Heading3Char">
    <w:name w:val="Heading 3 Char"/>
    <w:aliases w:val="H3 Char,Titre3 Char,Niveau 1 1 1 Char,Section Char,Annotationen Char,Side Heading Char,Titre 31 Char,t3.T3 Char,l3 Char,CT Char,3 Char,SubSect Char,Titre 3 DD Char,h3 Char,1.1.1. Titre 3 Char,Titre 3b Char,Titre 1.1.1 Car Car Car Char"/>
    <w:basedOn w:val="DefaultParagraphFont"/>
    <w:link w:val="Heading3"/>
    <w:rsid w:val="005E734B"/>
    <w:rPr>
      <w:caps/>
      <w:color w:val="0075B8" w:themeColor="accent1"/>
      <w:spacing w:val="15"/>
    </w:rPr>
  </w:style>
  <w:style w:type="character" w:customStyle="1" w:styleId="Heading4Char">
    <w:name w:val="Heading 4 Char"/>
    <w:basedOn w:val="DefaultParagraphFont"/>
    <w:link w:val="Heading4"/>
    <w:rsid w:val="00465B27"/>
    <w:rPr>
      <w:caps/>
      <w:color w:val="0075B8" w:themeColor="accent1"/>
      <w:spacing w:val="10"/>
    </w:rPr>
  </w:style>
  <w:style w:type="character" w:customStyle="1" w:styleId="Heading5Char">
    <w:name w:val="Heading 5 Char"/>
    <w:basedOn w:val="DefaultParagraphFont"/>
    <w:link w:val="Heading5"/>
    <w:rsid w:val="006A34DA"/>
    <w:rPr>
      <w:caps/>
      <w:color w:val="747474" w:themeColor="background2"/>
      <w:spacing w:val="10"/>
    </w:rPr>
  </w:style>
  <w:style w:type="character" w:customStyle="1" w:styleId="Heading6Char">
    <w:name w:val="Heading 6 Char"/>
    <w:basedOn w:val="DefaultParagraphFont"/>
    <w:link w:val="Heading6"/>
    <w:rsid w:val="006A34DA"/>
    <w:rPr>
      <w:caps/>
      <w:color w:val="747474" w:themeColor="background2"/>
      <w:spacing w:val="10"/>
    </w:rPr>
  </w:style>
  <w:style w:type="character" w:customStyle="1" w:styleId="Heading7Char">
    <w:name w:val="Heading 7 Char"/>
    <w:basedOn w:val="DefaultParagraphFont"/>
    <w:link w:val="Heading7"/>
    <w:rsid w:val="00374D24"/>
    <w:rPr>
      <w:caps/>
      <w:color w:val="0075B8" w:themeColor="text2"/>
      <w:spacing w:val="10"/>
    </w:rPr>
  </w:style>
  <w:style w:type="character" w:customStyle="1" w:styleId="Heading8Char">
    <w:name w:val="Heading 8 Char"/>
    <w:basedOn w:val="DefaultParagraphFont"/>
    <w:link w:val="Heading8"/>
    <w:rsid w:val="009A4AE5"/>
    <w:rPr>
      <w:caps/>
      <w:color w:val="747474" w:themeColor="background2"/>
      <w:spacing w:val="10"/>
      <w:sz w:val="18"/>
      <w:szCs w:val="18"/>
    </w:rPr>
  </w:style>
  <w:style w:type="character" w:customStyle="1" w:styleId="Heading9Char">
    <w:name w:val="Heading 9 Char"/>
    <w:basedOn w:val="DefaultParagraphFont"/>
    <w:link w:val="Heading9"/>
    <w:rsid w:val="009A4AE5"/>
    <w:rPr>
      <w:i/>
      <w:iCs/>
      <w:caps/>
      <w:color w:val="747474" w:themeColor="background2"/>
      <w:spacing w:val="10"/>
      <w:sz w:val="18"/>
      <w:szCs w:val="18"/>
    </w:rPr>
  </w:style>
  <w:style w:type="paragraph" w:styleId="Caption">
    <w:name w:val="caption"/>
    <w:basedOn w:val="Normal"/>
    <w:next w:val="Normal"/>
    <w:uiPriority w:val="35"/>
    <w:unhideWhenUsed/>
    <w:qFormat/>
    <w:rsid w:val="009A4AE5"/>
    <w:rPr>
      <w:b/>
      <w:bCs/>
      <w:color w:val="005789" w:themeColor="accent1" w:themeShade="BF"/>
      <w:sz w:val="16"/>
      <w:szCs w:val="16"/>
    </w:rPr>
  </w:style>
  <w:style w:type="character" w:styleId="Strong">
    <w:name w:val="Strong"/>
    <w:uiPriority w:val="22"/>
    <w:qFormat/>
    <w:rsid w:val="009A4AE5"/>
    <w:rPr>
      <w:b/>
      <w:bCs/>
    </w:rPr>
  </w:style>
  <w:style w:type="character" w:styleId="Emphasis">
    <w:name w:val="Emphasis"/>
    <w:uiPriority w:val="20"/>
    <w:qFormat/>
    <w:rsid w:val="009A4AE5"/>
    <w:rPr>
      <w:caps/>
      <w:color w:val="003A5B" w:themeColor="accent1" w:themeShade="7F"/>
      <w:spacing w:val="5"/>
    </w:rPr>
  </w:style>
  <w:style w:type="paragraph" w:styleId="NoSpacing">
    <w:name w:val="No Spacing"/>
    <w:uiPriority w:val="1"/>
    <w:qFormat/>
    <w:rsid w:val="006A34DA"/>
    <w:pPr>
      <w:spacing w:after="0" w:line="240" w:lineRule="auto"/>
    </w:pPr>
    <w:rPr>
      <w:color w:val="0075B8" w:themeColor="text2"/>
    </w:rPr>
  </w:style>
  <w:style w:type="paragraph" w:styleId="Quote">
    <w:name w:val="Quote"/>
    <w:basedOn w:val="Normal"/>
    <w:next w:val="Normal"/>
    <w:link w:val="QuoteChar"/>
    <w:uiPriority w:val="29"/>
    <w:qFormat/>
    <w:rsid w:val="009A4AE5"/>
    <w:rPr>
      <w:i/>
      <w:iCs/>
    </w:rPr>
  </w:style>
  <w:style w:type="character" w:customStyle="1" w:styleId="QuoteChar">
    <w:name w:val="Quote Char"/>
    <w:basedOn w:val="DefaultParagraphFont"/>
    <w:link w:val="Quote"/>
    <w:uiPriority w:val="29"/>
    <w:rsid w:val="009A4AE5"/>
    <w:rPr>
      <w:i/>
      <w:iCs/>
      <w:sz w:val="24"/>
      <w:szCs w:val="24"/>
    </w:rPr>
  </w:style>
  <w:style w:type="paragraph" w:styleId="IntenseQuote">
    <w:name w:val="Intense Quote"/>
    <w:basedOn w:val="Normal"/>
    <w:next w:val="Normal"/>
    <w:link w:val="IntenseQuoteChar"/>
    <w:uiPriority w:val="30"/>
    <w:qFormat/>
    <w:rsid w:val="009A4AE5"/>
    <w:pPr>
      <w:spacing w:before="240" w:after="240"/>
      <w:ind w:left="1080" w:right="1080"/>
      <w:jc w:val="center"/>
    </w:pPr>
    <w:rPr>
      <w:color w:val="0075B8" w:themeColor="accent1"/>
    </w:rPr>
  </w:style>
  <w:style w:type="character" w:customStyle="1" w:styleId="IntenseQuoteChar">
    <w:name w:val="Intense Quote Char"/>
    <w:basedOn w:val="DefaultParagraphFont"/>
    <w:link w:val="IntenseQuote"/>
    <w:uiPriority w:val="30"/>
    <w:rsid w:val="009A4AE5"/>
    <w:rPr>
      <w:color w:val="0075B8" w:themeColor="accent1"/>
      <w:sz w:val="24"/>
      <w:szCs w:val="24"/>
    </w:rPr>
  </w:style>
  <w:style w:type="character" w:styleId="SubtleEmphasis">
    <w:name w:val="Subtle Emphasis"/>
    <w:uiPriority w:val="19"/>
    <w:qFormat/>
    <w:rsid w:val="009A4AE5"/>
    <w:rPr>
      <w:i/>
      <w:iCs/>
      <w:color w:val="003A5B" w:themeColor="accent1" w:themeShade="7F"/>
    </w:rPr>
  </w:style>
  <w:style w:type="character" w:styleId="IntenseEmphasis">
    <w:name w:val="Intense Emphasis"/>
    <w:uiPriority w:val="21"/>
    <w:qFormat/>
    <w:rsid w:val="009A4AE5"/>
    <w:rPr>
      <w:b/>
      <w:bCs/>
      <w:caps/>
      <w:color w:val="003A5B" w:themeColor="accent1" w:themeShade="7F"/>
      <w:spacing w:val="10"/>
    </w:rPr>
  </w:style>
  <w:style w:type="character" w:styleId="SubtleReference">
    <w:name w:val="Subtle Reference"/>
    <w:uiPriority w:val="31"/>
    <w:qFormat/>
    <w:rsid w:val="009A4AE5"/>
    <w:rPr>
      <w:b/>
      <w:bCs/>
      <w:color w:val="0075B8" w:themeColor="accent1"/>
    </w:rPr>
  </w:style>
  <w:style w:type="character" w:styleId="IntenseReference">
    <w:name w:val="Intense Reference"/>
    <w:uiPriority w:val="32"/>
    <w:qFormat/>
    <w:rsid w:val="009A4AE5"/>
    <w:rPr>
      <w:b/>
      <w:bCs/>
      <w:i/>
      <w:iCs/>
      <w:caps/>
      <w:color w:val="0075B8" w:themeColor="accent1"/>
    </w:rPr>
  </w:style>
  <w:style w:type="character" w:styleId="BookTitle">
    <w:name w:val="Book Title"/>
    <w:uiPriority w:val="33"/>
    <w:qFormat/>
    <w:rsid w:val="009A4AE5"/>
    <w:rPr>
      <w:b/>
      <w:bCs/>
      <w:i/>
      <w:iCs/>
      <w:spacing w:val="0"/>
    </w:rPr>
  </w:style>
  <w:style w:type="paragraph" w:styleId="Header">
    <w:name w:val="header"/>
    <w:basedOn w:val="Normal"/>
    <w:link w:val="HeaderChar"/>
    <w:uiPriority w:val="99"/>
    <w:unhideWhenUsed/>
    <w:rsid w:val="0017660E"/>
    <w:pPr>
      <w:tabs>
        <w:tab w:val="center" w:pos="4513"/>
        <w:tab w:val="right" w:pos="9026"/>
      </w:tabs>
    </w:pPr>
  </w:style>
  <w:style w:type="character" w:customStyle="1" w:styleId="HeaderChar">
    <w:name w:val="Header Char"/>
    <w:basedOn w:val="DefaultParagraphFont"/>
    <w:link w:val="Header"/>
    <w:uiPriority w:val="99"/>
    <w:rsid w:val="0017660E"/>
  </w:style>
  <w:style w:type="paragraph" w:styleId="Footer">
    <w:name w:val="footer"/>
    <w:basedOn w:val="Normal"/>
    <w:link w:val="FooterChar"/>
    <w:uiPriority w:val="99"/>
    <w:unhideWhenUsed/>
    <w:rsid w:val="0017660E"/>
    <w:pPr>
      <w:tabs>
        <w:tab w:val="center" w:pos="4513"/>
        <w:tab w:val="right" w:pos="9026"/>
      </w:tabs>
    </w:pPr>
  </w:style>
  <w:style w:type="character" w:customStyle="1" w:styleId="FooterChar">
    <w:name w:val="Footer Char"/>
    <w:basedOn w:val="DefaultParagraphFont"/>
    <w:link w:val="Footer"/>
    <w:uiPriority w:val="99"/>
    <w:rsid w:val="0017660E"/>
  </w:style>
  <w:style w:type="character" w:styleId="PlaceholderText">
    <w:name w:val="Placeholder Text"/>
    <w:basedOn w:val="DefaultParagraphFont"/>
    <w:uiPriority w:val="99"/>
    <w:semiHidden/>
    <w:rsid w:val="0017660E"/>
    <w:rPr>
      <w:color w:val="808080"/>
    </w:rPr>
  </w:style>
  <w:style w:type="table" w:styleId="TableGrid">
    <w:name w:val="Table Grid"/>
    <w:basedOn w:val="TableNormal"/>
    <w:uiPriority w:val="39"/>
    <w:rsid w:val="00080FEB"/>
    <w:pPr>
      <w:spacing w:before="0" w:after="0" w:line="240" w:lineRule="auto"/>
    </w:pPr>
    <w:rPr>
      <w:color w:val="999999"/>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table" w:styleId="ListTable3-Accent1">
    <w:name w:val="List Table 3 Accent 1"/>
    <w:basedOn w:val="TableNormal"/>
    <w:uiPriority w:val="48"/>
    <w:rsid w:val="00FD504B"/>
    <w:pPr>
      <w:spacing w:after="0" w:line="240" w:lineRule="auto"/>
    </w:pPr>
    <w:tblPr>
      <w:tblStyleRowBandSize w:val="1"/>
      <w:tblStyleColBandSize w:val="1"/>
      <w:tblBorders>
        <w:top w:val="single" w:sz="4" w:space="0" w:color="0075B8" w:themeColor="accent1"/>
        <w:left w:val="single" w:sz="4" w:space="0" w:color="0075B8" w:themeColor="accent1"/>
        <w:bottom w:val="single" w:sz="4" w:space="0" w:color="0075B8" w:themeColor="accent1"/>
        <w:right w:val="single" w:sz="4" w:space="0" w:color="0075B8" w:themeColor="accent1"/>
      </w:tblBorders>
    </w:tblPr>
    <w:tblStylePr w:type="firstRow">
      <w:rPr>
        <w:b/>
        <w:bCs/>
        <w:color w:val="FFFFFF" w:themeColor="background1"/>
      </w:rPr>
      <w:tblPr/>
      <w:tcPr>
        <w:shd w:val="clear" w:color="auto" w:fill="0075B8" w:themeFill="accent1"/>
      </w:tcPr>
    </w:tblStylePr>
    <w:tblStylePr w:type="lastRow">
      <w:rPr>
        <w:b/>
        <w:bCs/>
      </w:rPr>
      <w:tblPr/>
      <w:tcPr>
        <w:tcBorders>
          <w:top w:val="double" w:sz="4" w:space="0" w:color="0075B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5B8" w:themeColor="accent1"/>
          <w:right w:val="single" w:sz="4" w:space="0" w:color="0075B8" w:themeColor="accent1"/>
        </w:tcBorders>
      </w:tcPr>
    </w:tblStylePr>
    <w:tblStylePr w:type="band1Horz">
      <w:tblPr/>
      <w:tcPr>
        <w:tcBorders>
          <w:top w:val="single" w:sz="4" w:space="0" w:color="0075B8" w:themeColor="accent1"/>
          <w:bottom w:val="single" w:sz="4" w:space="0" w:color="0075B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5B8" w:themeColor="accent1"/>
          <w:left w:val="nil"/>
        </w:tcBorders>
      </w:tcPr>
    </w:tblStylePr>
    <w:tblStylePr w:type="swCell">
      <w:tblPr/>
      <w:tcPr>
        <w:tcBorders>
          <w:top w:val="double" w:sz="4" w:space="0" w:color="0075B8" w:themeColor="accent1"/>
          <w:right w:val="nil"/>
        </w:tcBorders>
      </w:tcPr>
    </w:tblStylePr>
  </w:style>
  <w:style w:type="table" w:styleId="TableGridLight">
    <w:name w:val="Grid Table Light"/>
    <w:basedOn w:val="TableNormal"/>
    <w:uiPriority w:val="40"/>
    <w:rsid w:val="00FD50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1">
    <w:name w:val="toc 1"/>
    <w:basedOn w:val="Normal"/>
    <w:next w:val="Normal"/>
    <w:autoRedefine/>
    <w:uiPriority w:val="39"/>
    <w:unhideWhenUsed/>
    <w:rsid w:val="002F7EC4"/>
    <w:pPr>
      <w:tabs>
        <w:tab w:val="left" w:pos="400"/>
        <w:tab w:val="right" w:leader="dot" w:pos="11670"/>
      </w:tabs>
      <w:spacing w:after="100"/>
    </w:pPr>
  </w:style>
  <w:style w:type="character" w:styleId="Hyperlink">
    <w:name w:val="Hyperlink"/>
    <w:basedOn w:val="DefaultParagraphFont"/>
    <w:uiPriority w:val="99"/>
    <w:unhideWhenUsed/>
    <w:rsid w:val="00080FEB"/>
    <w:rPr>
      <w:color w:val="0075B8" w:themeColor="hyperlink"/>
      <w:u w:val="single"/>
    </w:rPr>
  </w:style>
  <w:style w:type="paragraph" w:styleId="ListParagraph">
    <w:name w:val="List Paragraph"/>
    <w:aliases w:val="List à puce,Bullet List,Bulleted Text,lp1,List Paragraph1,Numbered List,Level 1 Puce,FooterText,numbered,TOC style,Paragraphe de liste1,Bullet,Bulletr List Paragraph,列出段落,列出段落1,List Paragraph2,List Paragraph21,Listeafsnit1,lp11"/>
    <w:basedOn w:val="Normal"/>
    <w:link w:val="ListParagraphChar"/>
    <w:uiPriority w:val="34"/>
    <w:qFormat/>
    <w:rsid w:val="00AF1DD6"/>
    <w:pPr>
      <w:ind w:left="720"/>
      <w:contextualSpacing/>
    </w:pPr>
  </w:style>
  <w:style w:type="character" w:customStyle="1" w:styleId="ListParagraphChar">
    <w:name w:val="List Paragraph Char"/>
    <w:aliases w:val="List à puce Char,Bullet List Char,Bulleted Text Char,lp1 Char,List Paragraph1 Char,Numbered List Char,Level 1 Puce Char,FooterText Char,numbered Char,TOC style Char,Paragraphe de liste1 Char,Bullet Char,Bulletr List Paragraph Char"/>
    <w:link w:val="ListParagraph"/>
    <w:uiPriority w:val="34"/>
    <w:rsid w:val="00AF1DD6"/>
  </w:style>
  <w:style w:type="table" w:customStyle="1" w:styleId="GridTable5Dark-Accent11">
    <w:name w:val="Grid Table 5 Dark - Accent 11"/>
    <w:basedOn w:val="TableNormal"/>
    <w:uiPriority w:val="50"/>
    <w:rsid w:val="00ED6E65"/>
    <w:rPr>
      <w:lang w:val="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5EDF8"/>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2EAADC"/>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2EAADC"/>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2EAADC"/>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2EAADC"/>
      </w:tcPr>
    </w:tblStylePr>
    <w:tblStylePr w:type="band1Vert">
      <w:tblPr/>
      <w:tcPr>
        <w:shd w:val="clear" w:color="auto" w:fill="ABDCF1"/>
      </w:tcPr>
    </w:tblStylePr>
    <w:tblStylePr w:type="band1Horz">
      <w:tblPr/>
      <w:tcPr>
        <w:shd w:val="clear" w:color="auto" w:fill="ABDCF1"/>
      </w:tcPr>
    </w:tblStylePr>
  </w:style>
  <w:style w:type="table" w:styleId="GridTable5Dark-Accent1">
    <w:name w:val="Grid Table 5 Dark Accent 1"/>
    <w:basedOn w:val="TableNormal"/>
    <w:uiPriority w:val="50"/>
    <w:rsid w:val="00ED6E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DE7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5B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5B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5B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5B8" w:themeFill="accent1"/>
      </w:tcPr>
    </w:tblStylePr>
    <w:tblStylePr w:type="band1Vert">
      <w:tblPr/>
      <w:tcPr>
        <w:shd w:val="clear" w:color="auto" w:fill="7CCFFF" w:themeFill="accent1" w:themeFillTint="66"/>
      </w:tcPr>
    </w:tblStylePr>
    <w:tblStylePr w:type="band1Horz">
      <w:tblPr/>
      <w:tcPr>
        <w:shd w:val="clear" w:color="auto" w:fill="7CCFFF" w:themeFill="accent1" w:themeFillTint="66"/>
      </w:tcPr>
    </w:tblStylePr>
  </w:style>
  <w:style w:type="paragraph" w:styleId="BalloonText">
    <w:name w:val="Balloon Text"/>
    <w:basedOn w:val="Normal"/>
    <w:link w:val="BalloonTextChar"/>
    <w:uiPriority w:val="99"/>
    <w:semiHidden/>
    <w:unhideWhenUsed/>
    <w:rsid w:val="001F70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704B"/>
    <w:rPr>
      <w:rFonts w:ascii="Segoe UI" w:hAnsi="Segoe UI" w:cs="Segoe UI"/>
      <w:color w:val="747474" w:themeColor="background2"/>
      <w:sz w:val="18"/>
      <w:szCs w:val="18"/>
    </w:rPr>
  </w:style>
  <w:style w:type="numbering" w:customStyle="1" w:styleId="BusinessDecision">
    <w:name w:val="Business &amp; Decision"/>
    <w:uiPriority w:val="99"/>
    <w:rsid w:val="00C87B31"/>
    <w:pPr>
      <w:numPr>
        <w:numId w:val="3"/>
      </w:numPr>
    </w:pPr>
  </w:style>
  <w:style w:type="paragraph" w:styleId="TOC2">
    <w:name w:val="toc 2"/>
    <w:basedOn w:val="Normal"/>
    <w:next w:val="Normal"/>
    <w:autoRedefine/>
    <w:uiPriority w:val="39"/>
    <w:unhideWhenUsed/>
    <w:rsid w:val="002B547A"/>
    <w:pPr>
      <w:spacing w:after="100"/>
      <w:ind w:left="200"/>
    </w:pPr>
  </w:style>
  <w:style w:type="paragraph" w:styleId="TOC3">
    <w:name w:val="toc 3"/>
    <w:basedOn w:val="Normal"/>
    <w:next w:val="Normal"/>
    <w:autoRedefine/>
    <w:uiPriority w:val="39"/>
    <w:unhideWhenUsed/>
    <w:rsid w:val="002B547A"/>
    <w:pPr>
      <w:spacing w:after="100"/>
      <w:ind w:left="400"/>
    </w:pPr>
  </w:style>
  <w:style w:type="paragraph" w:styleId="FootnoteText">
    <w:name w:val="footnote text"/>
    <w:basedOn w:val="Normal"/>
    <w:link w:val="FootnoteTextChar"/>
    <w:uiPriority w:val="99"/>
    <w:semiHidden/>
    <w:unhideWhenUsed/>
    <w:rsid w:val="002E5430"/>
  </w:style>
  <w:style w:type="character" w:customStyle="1" w:styleId="FootnoteTextChar">
    <w:name w:val="Footnote Text Char"/>
    <w:basedOn w:val="DefaultParagraphFont"/>
    <w:link w:val="FootnoteText"/>
    <w:uiPriority w:val="99"/>
    <w:semiHidden/>
    <w:rsid w:val="002E5430"/>
    <w:rPr>
      <w:color w:val="747474" w:themeColor="background2"/>
    </w:rPr>
  </w:style>
  <w:style w:type="character" w:styleId="FootnoteReference">
    <w:name w:val="footnote reference"/>
    <w:basedOn w:val="DefaultParagraphFont"/>
    <w:uiPriority w:val="99"/>
    <w:semiHidden/>
    <w:unhideWhenUsed/>
    <w:rsid w:val="002E5430"/>
    <w:rPr>
      <w:vertAlign w:val="superscript"/>
    </w:rPr>
  </w:style>
  <w:style w:type="character" w:styleId="CommentReference">
    <w:name w:val="annotation reference"/>
    <w:basedOn w:val="DefaultParagraphFont"/>
    <w:uiPriority w:val="99"/>
    <w:semiHidden/>
    <w:unhideWhenUsed/>
    <w:rsid w:val="00041607"/>
    <w:rPr>
      <w:sz w:val="16"/>
      <w:szCs w:val="16"/>
    </w:rPr>
  </w:style>
  <w:style w:type="paragraph" w:styleId="CommentText">
    <w:name w:val="annotation text"/>
    <w:basedOn w:val="Normal"/>
    <w:link w:val="CommentTextChar"/>
    <w:uiPriority w:val="99"/>
    <w:unhideWhenUsed/>
    <w:rsid w:val="00041607"/>
  </w:style>
  <w:style w:type="character" w:customStyle="1" w:styleId="CommentTextChar">
    <w:name w:val="Comment Text Char"/>
    <w:basedOn w:val="DefaultParagraphFont"/>
    <w:link w:val="CommentText"/>
    <w:uiPriority w:val="99"/>
    <w:rsid w:val="00041607"/>
    <w:rPr>
      <w:color w:val="747474" w:themeColor="background2"/>
    </w:rPr>
  </w:style>
  <w:style w:type="paragraph" w:styleId="CommentSubject">
    <w:name w:val="annotation subject"/>
    <w:basedOn w:val="CommentText"/>
    <w:next w:val="CommentText"/>
    <w:link w:val="CommentSubjectChar"/>
    <w:uiPriority w:val="99"/>
    <w:semiHidden/>
    <w:unhideWhenUsed/>
    <w:rsid w:val="00041607"/>
    <w:rPr>
      <w:b/>
      <w:bCs/>
    </w:rPr>
  </w:style>
  <w:style w:type="character" w:customStyle="1" w:styleId="CommentSubjectChar">
    <w:name w:val="Comment Subject Char"/>
    <w:basedOn w:val="CommentTextChar"/>
    <w:link w:val="CommentSubject"/>
    <w:uiPriority w:val="99"/>
    <w:semiHidden/>
    <w:rsid w:val="00041607"/>
    <w:rPr>
      <w:b/>
      <w:bCs/>
      <w:color w:val="747474" w:themeColor="background2"/>
    </w:rPr>
  </w:style>
  <w:style w:type="paragraph" w:customStyle="1" w:styleId="paragraph">
    <w:name w:val="paragraph"/>
    <w:basedOn w:val="Normal"/>
    <w:rsid w:val="004176C5"/>
    <w:pPr>
      <w:spacing w:beforeAutospacing="1" w:after="100" w:afterAutospacing="1"/>
    </w:pPr>
  </w:style>
  <w:style w:type="character" w:customStyle="1" w:styleId="normaltextrun">
    <w:name w:val="normaltextrun"/>
    <w:basedOn w:val="DefaultParagraphFont"/>
    <w:rsid w:val="004176C5"/>
  </w:style>
  <w:style w:type="character" w:customStyle="1" w:styleId="eop">
    <w:name w:val="eop"/>
    <w:basedOn w:val="DefaultParagraphFont"/>
    <w:rsid w:val="004176C5"/>
  </w:style>
  <w:style w:type="character" w:customStyle="1" w:styleId="spellingerror">
    <w:name w:val="spellingerror"/>
    <w:basedOn w:val="DefaultParagraphFont"/>
    <w:rsid w:val="00A51A32"/>
  </w:style>
  <w:style w:type="paragraph" w:customStyle="1" w:styleId="TableHeading">
    <w:name w:val="Table Heading"/>
    <w:basedOn w:val="Normal"/>
    <w:rsid w:val="00FB1729"/>
    <w:pPr>
      <w:shd w:val="clear" w:color="000000" w:fill="auto"/>
      <w:spacing w:before="40" w:after="40"/>
      <w:jc w:val="center"/>
    </w:pPr>
    <w:rPr>
      <w:rFonts w:ascii="Arial Bold" w:hAnsi="Arial Bold"/>
      <w:b/>
      <w:smallCaps/>
      <w:noProof/>
    </w:rPr>
  </w:style>
  <w:style w:type="paragraph" w:customStyle="1" w:styleId="TableText">
    <w:name w:val="Table Text"/>
    <w:basedOn w:val="Normal"/>
    <w:rsid w:val="00FB1729"/>
    <w:pPr>
      <w:spacing w:before="20" w:after="40"/>
    </w:pPr>
  </w:style>
  <w:style w:type="paragraph" w:customStyle="1" w:styleId="Appendix">
    <w:name w:val="Appendix"/>
    <w:basedOn w:val="Normal"/>
    <w:link w:val="AppendixChar"/>
    <w:qFormat/>
    <w:rsid w:val="00FB1729"/>
    <w:pPr>
      <w:keepNext/>
      <w:pageBreakBefore/>
      <w:numPr>
        <w:numId w:val="5"/>
      </w:numPr>
      <w:ind w:left="0"/>
      <w:jc w:val="center"/>
      <w:outlineLvl w:val="0"/>
    </w:pPr>
    <w:rPr>
      <w:rFonts w:ascii="Tahoma" w:hAnsi="Tahoma"/>
      <w:b/>
      <w:sz w:val="28"/>
      <w:u w:val="single"/>
      <w:lang w:val="x-none"/>
    </w:rPr>
  </w:style>
  <w:style w:type="paragraph" w:styleId="Revision">
    <w:name w:val="Revision"/>
    <w:hidden/>
    <w:uiPriority w:val="99"/>
    <w:semiHidden/>
    <w:rsid w:val="00E04933"/>
    <w:pPr>
      <w:spacing w:before="0" w:after="0" w:line="240" w:lineRule="auto"/>
    </w:pPr>
    <w:rPr>
      <w:color w:val="747474" w:themeColor="background2"/>
      <w:lang w:val="fr-BE"/>
    </w:rPr>
  </w:style>
  <w:style w:type="table" w:styleId="GridTable4-Accent1">
    <w:name w:val="Grid Table 4 Accent 1"/>
    <w:basedOn w:val="TableNormal"/>
    <w:uiPriority w:val="49"/>
    <w:rsid w:val="00E04933"/>
    <w:pPr>
      <w:spacing w:after="0" w:line="240" w:lineRule="auto"/>
    </w:pPr>
    <w:tblPr>
      <w:tblStyleRowBandSize w:val="1"/>
      <w:tblStyleColBandSize w:val="1"/>
      <w:tblBorders>
        <w:top w:val="single" w:sz="4" w:space="0" w:color="3BB7FF" w:themeColor="accent1" w:themeTint="99"/>
        <w:left w:val="single" w:sz="4" w:space="0" w:color="3BB7FF" w:themeColor="accent1" w:themeTint="99"/>
        <w:bottom w:val="single" w:sz="4" w:space="0" w:color="3BB7FF" w:themeColor="accent1" w:themeTint="99"/>
        <w:right w:val="single" w:sz="4" w:space="0" w:color="3BB7FF" w:themeColor="accent1" w:themeTint="99"/>
        <w:insideH w:val="single" w:sz="4" w:space="0" w:color="3BB7FF" w:themeColor="accent1" w:themeTint="99"/>
        <w:insideV w:val="single" w:sz="4" w:space="0" w:color="3BB7FF" w:themeColor="accent1" w:themeTint="99"/>
      </w:tblBorders>
    </w:tblPr>
    <w:tblStylePr w:type="firstRow">
      <w:rPr>
        <w:b/>
        <w:bCs/>
        <w:color w:val="FFFFFF" w:themeColor="background1"/>
      </w:rPr>
      <w:tblPr/>
      <w:tcPr>
        <w:tcBorders>
          <w:top w:val="single" w:sz="4" w:space="0" w:color="0075B8" w:themeColor="accent1"/>
          <w:left w:val="single" w:sz="4" w:space="0" w:color="0075B8" w:themeColor="accent1"/>
          <w:bottom w:val="single" w:sz="4" w:space="0" w:color="0075B8" w:themeColor="accent1"/>
          <w:right w:val="single" w:sz="4" w:space="0" w:color="0075B8" w:themeColor="accent1"/>
          <w:insideH w:val="nil"/>
          <w:insideV w:val="nil"/>
        </w:tcBorders>
        <w:shd w:val="clear" w:color="auto" w:fill="0075B8" w:themeFill="accent1"/>
      </w:tcPr>
    </w:tblStylePr>
    <w:tblStylePr w:type="lastRow">
      <w:rPr>
        <w:b/>
        <w:bCs/>
      </w:rPr>
      <w:tblPr/>
      <w:tcPr>
        <w:tcBorders>
          <w:top w:val="double" w:sz="4" w:space="0" w:color="0075B8" w:themeColor="accent1"/>
        </w:tcBorders>
      </w:tcPr>
    </w:tblStylePr>
    <w:tblStylePr w:type="firstCol">
      <w:rPr>
        <w:b/>
        <w:bCs/>
      </w:rPr>
    </w:tblStylePr>
    <w:tblStylePr w:type="lastCol">
      <w:rPr>
        <w:b/>
        <w:bCs/>
      </w:rPr>
    </w:tblStylePr>
    <w:tblStylePr w:type="band1Vert">
      <w:tblPr/>
      <w:tcPr>
        <w:shd w:val="clear" w:color="auto" w:fill="BDE7FF" w:themeFill="accent1" w:themeFillTint="33"/>
      </w:tcPr>
    </w:tblStylePr>
    <w:tblStylePr w:type="band1Horz">
      <w:tblPr/>
      <w:tcPr>
        <w:shd w:val="clear" w:color="auto" w:fill="BDE7FF" w:themeFill="accent1" w:themeFillTint="33"/>
      </w:tcPr>
    </w:tblStylePr>
  </w:style>
  <w:style w:type="table" w:styleId="GridTable1Light-Accent1">
    <w:name w:val="Grid Table 1 Light Accent 1"/>
    <w:basedOn w:val="TableNormal"/>
    <w:uiPriority w:val="46"/>
    <w:rsid w:val="00E04933"/>
    <w:pPr>
      <w:spacing w:after="0" w:line="240" w:lineRule="auto"/>
    </w:pPr>
    <w:tblPr>
      <w:tblStyleRowBandSize w:val="1"/>
      <w:tblStyleColBandSize w:val="1"/>
      <w:tblBorders>
        <w:top w:val="single" w:sz="4" w:space="0" w:color="7CCFFF" w:themeColor="accent1" w:themeTint="66"/>
        <w:left w:val="single" w:sz="4" w:space="0" w:color="7CCFFF" w:themeColor="accent1" w:themeTint="66"/>
        <w:bottom w:val="single" w:sz="4" w:space="0" w:color="7CCFFF" w:themeColor="accent1" w:themeTint="66"/>
        <w:right w:val="single" w:sz="4" w:space="0" w:color="7CCFFF" w:themeColor="accent1" w:themeTint="66"/>
        <w:insideH w:val="single" w:sz="4" w:space="0" w:color="7CCFFF" w:themeColor="accent1" w:themeTint="66"/>
        <w:insideV w:val="single" w:sz="4" w:space="0" w:color="7CCFFF" w:themeColor="accent1" w:themeTint="66"/>
      </w:tblBorders>
    </w:tblPr>
    <w:tblStylePr w:type="firstRow">
      <w:rPr>
        <w:b/>
        <w:bCs/>
      </w:rPr>
      <w:tblPr/>
      <w:tcPr>
        <w:tcBorders>
          <w:bottom w:val="single" w:sz="12" w:space="0" w:color="3BB7FF" w:themeColor="accent1" w:themeTint="99"/>
        </w:tcBorders>
      </w:tcPr>
    </w:tblStylePr>
    <w:tblStylePr w:type="lastRow">
      <w:rPr>
        <w:b/>
        <w:bCs/>
      </w:rPr>
      <w:tblPr/>
      <w:tcPr>
        <w:tcBorders>
          <w:top w:val="double" w:sz="2" w:space="0" w:color="3BB7FF" w:themeColor="accent1" w:themeTint="99"/>
        </w:tcBorders>
      </w:tcPr>
    </w:tblStylePr>
    <w:tblStylePr w:type="firstCol">
      <w:rPr>
        <w:b/>
        <w:bCs/>
      </w:rPr>
    </w:tblStylePr>
    <w:tblStylePr w:type="lastCol">
      <w:rPr>
        <w:b/>
        <w:bCs/>
      </w:rPr>
    </w:tblStylePr>
  </w:style>
  <w:style w:type="character" w:customStyle="1" w:styleId="AppendixChar">
    <w:name w:val="Appendix Char"/>
    <w:link w:val="Appendix"/>
    <w:rsid w:val="00E04933"/>
    <w:rPr>
      <w:rFonts w:ascii="Tahoma" w:eastAsia="Times New Roman" w:hAnsi="Tahoma" w:cs="Times New Roman"/>
      <w:b/>
      <w:sz w:val="28"/>
      <w:szCs w:val="24"/>
      <w:u w:val="single"/>
      <w:lang w:val="x-none"/>
    </w:rPr>
  </w:style>
  <w:style w:type="paragraph" w:styleId="NormalWeb">
    <w:name w:val="Normal (Web)"/>
    <w:basedOn w:val="Normal"/>
    <w:uiPriority w:val="99"/>
    <w:unhideWhenUsed/>
    <w:rsid w:val="00E04933"/>
    <w:pPr>
      <w:spacing w:beforeAutospacing="1" w:after="100" w:afterAutospacing="1"/>
    </w:pPr>
  </w:style>
  <w:style w:type="character" w:styleId="FollowedHyperlink">
    <w:name w:val="FollowedHyperlink"/>
    <w:basedOn w:val="DefaultParagraphFont"/>
    <w:uiPriority w:val="99"/>
    <w:semiHidden/>
    <w:unhideWhenUsed/>
    <w:rsid w:val="00E04933"/>
    <w:rPr>
      <w:color w:val="003A5C" w:themeColor="followedHyperlink"/>
      <w:u w:val="single"/>
    </w:rPr>
  </w:style>
  <w:style w:type="character" w:customStyle="1" w:styleId="UnresolvedMention1">
    <w:name w:val="Unresolved Mention1"/>
    <w:basedOn w:val="DefaultParagraphFont"/>
    <w:uiPriority w:val="99"/>
    <w:semiHidden/>
    <w:unhideWhenUsed/>
    <w:rsid w:val="00E04933"/>
    <w:rPr>
      <w:color w:val="605E5C"/>
      <w:shd w:val="clear" w:color="auto" w:fill="E1DFDD"/>
    </w:rPr>
  </w:style>
  <w:style w:type="character" w:customStyle="1" w:styleId="ProductList-BodyChar">
    <w:name w:val="Product List - Body Char"/>
    <w:basedOn w:val="DefaultParagraphFont"/>
    <w:link w:val="ProductList-Body"/>
    <w:locked/>
    <w:rsid w:val="00E04933"/>
    <w:rPr>
      <w:sz w:val="18"/>
    </w:rPr>
  </w:style>
  <w:style w:type="paragraph" w:customStyle="1" w:styleId="ProductList-Body">
    <w:name w:val="Product List - Body"/>
    <w:basedOn w:val="Normal"/>
    <w:link w:val="ProductList-BodyChar"/>
    <w:qFormat/>
    <w:rsid w:val="00E04933"/>
    <w:pPr>
      <w:tabs>
        <w:tab w:val="left" w:pos="360"/>
        <w:tab w:val="left" w:pos="720"/>
        <w:tab w:val="left" w:pos="1080"/>
      </w:tabs>
    </w:pPr>
    <w:rPr>
      <w:sz w:val="18"/>
    </w:rPr>
  </w:style>
  <w:style w:type="character" w:customStyle="1" w:styleId="ProductList-OfferingBodyChar">
    <w:name w:val="Product List - Offering Body Char"/>
    <w:basedOn w:val="ProductList-BodyChar"/>
    <w:link w:val="ProductList-OfferingBody"/>
    <w:locked/>
    <w:rsid w:val="00E04933"/>
    <w:rPr>
      <w:sz w:val="16"/>
    </w:rPr>
  </w:style>
  <w:style w:type="paragraph" w:customStyle="1" w:styleId="ProductList-OfferingBody">
    <w:name w:val="Product List - Offering Body"/>
    <w:basedOn w:val="ProductList-Body"/>
    <w:next w:val="ProductList-Body"/>
    <w:link w:val="ProductList-OfferingBodyChar"/>
    <w:qFormat/>
    <w:rsid w:val="00E04933"/>
    <w:pPr>
      <w:spacing w:before="20" w:after="20"/>
      <w:ind w:left="-14" w:right="-101"/>
    </w:pPr>
    <w:rPr>
      <w:sz w:val="16"/>
    </w:rPr>
  </w:style>
  <w:style w:type="character" w:customStyle="1" w:styleId="tlid-translation">
    <w:name w:val="tlid-translation"/>
    <w:basedOn w:val="DefaultParagraphFont"/>
    <w:rsid w:val="00E04933"/>
  </w:style>
  <w:style w:type="paragraph" w:styleId="TOC4">
    <w:name w:val="toc 4"/>
    <w:basedOn w:val="Normal"/>
    <w:next w:val="Normal"/>
    <w:autoRedefine/>
    <w:uiPriority w:val="39"/>
    <w:unhideWhenUsed/>
    <w:rsid w:val="00E04933"/>
    <w:pPr>
      <w:spacing w:after="100" w:line="259" w:lineRule="auto"/>
      <w:ind w:left="660"/>
    </w:pPr>
    <w:rPr>
      <w:sz w:val="22"/>
      <w:szCs w:val="22"/>
    </w:rPr>
  </w:style>
  <w:style w:type="paragraph" w:styleId="TOC5">
    <w:name w:val="toc 5"/>
    <w:basedOn w:val="Normal"/>
    <w:next w:val="Normal"/>
    <w:autoRedefine/>
    <w:uiPriority w:val="39"/>
    <w:unhideWhenUsed/>
    <w:rsid w:val="00E04933"/>
    <w:pPr>
      <w:spacing w:after="100" w:line="259" w:lineRule="auto"/>
      <w:ind w:left="880"/>
    </w:pPr>
    <w:rPr>
      <w:sz w:val="22"/>
      <w:szCs w:val="22"/>
    </w:rPr>
  </w:style>
  <w:style w:type="paragraph" w:styleId="TOC6">
    <w:name w:val="toc 6"/>
    <w:basedOn w:val="Normal"/>
    <w:next w:val="Normal"/>
    <w:autoRedefine/>
    <w:uiPriority w:val="39"/>
    <w:unhideWhenUsed/>
    <w:rsid w:val="00E04933"/>
    <w:pPr>
      <w:spacing w:after="100" w:line="259" w:lineRule="auto"/>
      <w:ind w:left="1100"/>
    </w:pPr>
    <w:rPr>
      <w:sz w:val="22"/>
      <w:szCs w:val="22"/>
    </w:rPr>
  </w:style>
  <w:style w:type="paragraph" w:styleId="TOC7">
    <w:name w:val="toc 7"/>
    <w:basedOn w:val="Normal"/>
    <w:next w:val="Normal"/>
    <w:autoRedefine/>
    <w:uiPriority w:val="39"/>
    <w:unhideWhenUsed/>
    <w:rsid w:val="00E04933"/>
    <w:pPr>
      <w:spacing w:after="100" w:line="259" w:lineRule="auto"/>
      <w:ind w:left="1320"/>
    </w:pPr>
    <w:rPr>
      <w:sz w:val="22"/>
      <w:szCs w:val="22"/>
    </w:rPr>
  </w:style>
  <w:style w:type="paragraph" w:styleId="TOC8">
    <w:name w:val="toc 8"/>
    <w:basedOn w:val="Normal"/>
    <w:next w:val="Normal"/>
    <w:autoRedefine/>
    <w:uiPriority w:val="39"/>
    <w:unhideWhenUsed/>
    <w:rsid w:val="00E04933"/>
    <w:pPr>
      <w:spacing w:after="100" w:line="259" w:lineRule="auto"/>
      <w:ind w:left="1540"/>
    </w:pPr>
    <w:rPr>
      <w:sz w:val="22"/>
      <w:szCs w:val="22"/>
    </w:rPr>
  </w:style>
  <w:style w:type="paragraph" w:styleId="TOC9">
    <w:name w:val="toc 9"/>
    <w:basedOn w:val="Normal"/>
    <w:next w:val="Normal"/>
    <w:autoRedefine/>
    <w:uiPriority w:val="39"/>
    <w:unhideWhenUsed/>
    <w:rsid w:val="00E04933"/>
    <w:pPr>
      <w:spacing w:after="100" w:line="259" w:lineRule="auto"/>
      <w:ind w:left="1760"/>
    </w:pPr>
    <w:rPr>
      <w:sz w:val="22"/>
      <w:szCs w:val="22"/>
    </w:rPr>
  </w:style>
  <w:style w:type="paragraph" w:styleId="BodyText">
    <w:name w:val="Body Text"/>
    <w:basedOn w:val="Normal"/>
    <w:link w:val="BodyTextChar"/>
    <w:uiPriority w:val="99"/>
    <w:semiHidden/>
    <w:unhideWhenUsed/>
    <w:rsid w:val="00E04933"/>
    <w:pPr>
      <w:spacing w:after="120"/>
    </w:pPr>
    <w:rPr>
      <w:lang w:val="fr-BE"/>
    </w:rPr>
  </w:style>
  <w:style w:type="character" w:customStyle="1" w:styleId="BodyTextChar">
    <w:name w:val="Body Text Char"/>
    <w:basedOn w:val="DefaultParagraphFont"/>
    <w:link w:val="BodyText"/>
    <w:uiPriority w:val="99"/>
    <w:semiHidden/>
    <w:rsid w:val="00E04933"/>
    <w:rPr>
      <w:color w:val="747474" w:themeColor="background2"/>
      <w:lang w:val="fr-BE"/>
    </w:rPr>
  </w:style>
  <w:style w:type="paragraph" w:customStyle="1" w:styleId="Bullet1">
    <w:name w:val="*Bullet 1"/>
    <w:basedOn w:val="Normal"/>
    <w:rsid w:val="00E04933"/>
    <w:pPr>
      <w:keepLines/>
      <w:numPr>
        <w:numId w:val="6"/>
      </w:numPr>
      <w:spacing w:before="40" w:after="20"/>
    </w:pPr>
    <w:rPr>
      <w:color w:val="000000"/>
    </w:rPr>
  </w:style>
  <w:style w:type="character" w:customStyle="1" w:styleId="UnresolvedMention2">
    <w:name w:val="Unresolved Mention2"/>
    <w:basedOn w:val="DefaultParagraphFont"/>
    <w:uiPriority w:val="99"/>
    <w:semiHidden/>
    <w:unhideWhenUsed/>
    <w:rsid w:val="00E04933"/>
    <w:rPr>
      <w:color w:val="808080"/>
      <w:shd w:val="clear" w:color="auto" w:fill="E6E6E6"/>
    </w:rPr>
  </w:style>
  <w:style w:type="paragraph" w:customStyle="1" w:styleId="Texte1">
    <w:name w:val="Texte 1"/>
    <w:basedOn w:val="Normal"/>
    <w:qFormat/>
    <w:rsid w:val="00E04933"/>
    <w:pPr>
      <w:ind w:left="567"/>
    </w:pPr>
    <w:rPr>
      <w:rFonts w:ascii="Tahoma" w:eastAsia="Calibri" w:hAnsi="Tahoma" w:cs="Tahoma"/>
      <w:lang w:val="fr-BE"/>
    </w:rPr>
  </w:style>
  <w:style w:type="character" w:styleId="UnresolvedMention">
    <w:name w:val="Unresolved Mention"/>
    <w:basedOn w:val="DefaultParagraphFont"/>
    <w:uiPriority w:val="99"/>
    <w:semiHidden/>
    <w:unhideWhenUsed/>
    <w:rsid w:val="00E04933"/>
    <w:rPr>
      <w:color w:val="605E5C"/>
      <w:shd w:val="clear" w:color="auto" w:fill="E1DFDD"/>
    </w:rPr>
  </w:style>
  <w:style w:type="table" w:customStyle="1" w:styleId="TableGrid1">
    <w:name w:val="Table Grid1"/>
    <w:basedOn w:val="TableNormal"/>
    <w:next w:val="TableGrid"/>
    <w:uiPriority w:val="39"/>
    <w:rsid w:val="00E04933"/>
    <w:pPr>
      <w:spacing w:before="0" w:after="0" w:line="240" w:lineRule="auto"/>
    </w:pPr>
    <w:rPr>
      <w:rFonts w:eastAsia="Calibr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2D376A"/>
    <w:pPr>
      <w:spacing w:after="0" w:line="240" w:lineRule="auto"/>
    </w:pPr>
    <w:tblPr>
      <w:tblStyleRowBandSize w:val="1"/>
      <w:tblStyleColBandSize w:val="1"/>
      <w:tblBorders>
        <w:top w:val="single" w:sz="4" w:space="0" w:color="788595" w:themeColor="text1" w:themeTint="99"/>
        <w:left w:val="single" w:sz="4" w:space="0" w:color="788595" w:themeColor="text1" w:themeTint="99"/>
        <w:bottom w:val="single" w:sz="4" w:space="0" w:color="788595" w:themeColor="text1" w:themeTint="99"/>
        <w:right w:val="single" w:sz="4" w:space="0" w:color="788595" w:themeColor="text1" w:themeTint="99"/>
        <w:insideH w:val="single" w:sz="4" w:space="0" w:color="788595" w:themeColor="text1" w:themeTint="99"/>
        <w:insideV w:val="single" w:sz="4" w:space="0" w:color="788595" w:themeColor="text1" w:themeTint="99"/>
      </w:tblBorders>
    </w:tblPr>
    <w:tblStylePr w:type="firstRow">
      <w:rPr>
        <w:b/>
        <w:bCs/>
        <w:color w:val="FFFFFF" w:themeColor="background1"/>
      </w:rPr>
      <w:tblPr/>
      <w:tcPr>
        <w:tcBorders>
          <w:top w:val="single" w:sz="4" w:space="0" w:color="30363D" w:themeColor="text1"/>
          <w:left w:val="single" w:sz="4" w:space="0" w:color="30363D" w:themeColor="text1"/>
          <w:bottom w:val="single" w:sz="4" w:space="0" w:color="30363D" w:themeColor="text1"/>
          <w:right w:val="single" w:sz="4" w:space="0" w:color="30363D" w:themeColor="text1"/>
          <w:insideH w:val="nil"/>
          <w:insideV w:val="nil"/>
        </w:tcBorders>
        <w:shd w:val="clear" w:color="auto" w:fill="30363D" w:themeFill="text1"/>
      </w:tcPr>
    </w:tblStylePr>
    <w:tblStylePr w:type="lastRow">
      <w:rPr>
        <w:b/>
        <w:bCs/>
      </w:rPr>
      <w:tblPr/>
      <w:tcPr>
        <w:tcBorders>
          <w:top w:val="double" w:sz="4" w:space="0" w:color="30363D" w:themeColor="text1"/>
        </w:tcBorders>
      </w:tcPr>
    </w:tblStylePr>
    <w:tblStylePr w:type="firstCol">
      <w:rPr>
        <w:b/>
        <w:bCs/>
      </w:rPr>
    </w:tblStylePr>
    <w:tblStylePr w:type="lastCol">
      <w:rPr>
        <w:b/>
        <w:bCs/>
      </w:rPr>
    </w:tblStylePr>
    <w:tblStylePr w:type="band1Vert">
      <w:tblPr/>
      <w:tcPr>
        <w:shd w:val="clear" w:color="auto" w:fill="D2D6DB" w:themeFill="text1" w:themeFillTint="33"/>
      </w:tcPr>
    </w:tblStylePr>
    <w:tblStylePr w:type="band1Horz">
      <w:tblPr/>
      <w:tcPr>
        <w:shd w:val="clear" w:color="auto" w:fill="D2D6DB" w:themeFill="text1" w:themeFillTint="33"/>
      </w:tcPr>
    </w:tblStylePr>
  </w:style>
  <w:style w:type="character" w:styleId="HTMLCode">
    <w:name w:val="HTML Code"/>
    <w:basedOn w:val="DefaultParagraphFont"/>
    <w:uiPriority w:val="99"/>
    <w:semiHidden/>
    <w:unhideWhenUsed/>
    <w:rsid w:val="009744D4"/>
    <w:rPr>
      <w:rFonts w:ascii="Courier New" w:eastAsia="Times New Roman" w:hAnsi="Courier New" w:cs="Courier New"/>
      <w:sz w:val="20"/>
      <w:szCs w:val="20"/>
    </w:rPr>
  </w:style>
  <w:style w:type="paragraph" w:customStyle="1" w:styleId="wp-caption-text">
    <w:name w:val="wp-caption-text"/>
    <w:basedOn w:val="Normal"/>
    <w:rsid w:val="00CB78C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92915">
      <w:bodyDiv w:val="1"/>
      <w:marLeft w:val="0"/>
      <w:marRight w:val="0"/>
      <w:marTop w:val="0"/>
      <w:marBottom w:val="0"/>
      <w:divBdr>
        <w:top w:val="none" w:sz="0" w:space="0" w:color="auto"/>
        <w:left w:val="none" w:sz="0" w:space="0" w:color="auto"/>
        <w:bottom w:val="none" w:sz="0" w:space="0" w:color="auto"/>
        <w:right w:val="none" w:sz="0" w:space="0" w:color="auto"/>
      </w:divBdr>
      <w:divsChild>
        <w:div w:id="386345976">
          <w:marLeft w:val="0"/>
          <w:marRight w:val="0"/>
          <w:marTop w:val="0"/>
          <w:marBottom w:val="0"/>
          <w:divBdr>
            <w:top w:val="none" w:sz="0" w:space="0" w:color="auto"/>
            <w:left w:val="none" w:sz="0" w:space="0" w:color="auto"/>
            <w:bottom w:val="none" w:sz="0" w:space="0" w:color="auto"/>
            <w:right w:val="none" w:sz="0" w:space="0" w:color="auto"/>
          </w:divBdr>
        </w:div>
        <w:div w:id="1337030521">
          <w:marLeft w:val="0"/>
          <w:marRight w:val="0"/>
          <w:marTop w:val="0"/>
          <w:marBottom w:val="0"/>
          <w:divBdr>
            <w:top w:val="none" w:sz="0" w:space="0" w:color="auto"/>
            <w:left w:val="none" w:sz="0" w:space="0" w:color="auto"/>
            <w:bottom w:val="none" w:sz="0" w:space="0" w:color="auto"/>
            <w:right w:val="none" w:sz="0" w:space="0" w:color="auto"/>
          </w:divBdr>
        </w:div>
      </w:divsChild>
    </w:div>
    <w:div w:id="76249818">
      <w:bodyDiv w:val="1"/>
      <w:marLeft w:val="0"/>
      <w:marRight w:val="0"/>
      <w:marTop w:val="0"/>
      <w:marBottom w:val="0"/>
      <w:divBdr>
        <w:top w:val="none" w:sz="0" w:space="0" w:color="auto"/>
        <w:left w:val="none" w:sz="0" w:space="0" w:color="auto"/>
        <w:bottom w:val="none" w:sz="0" w:space="0" w:color="auto"/>
        <w:right w:val="none" w:sz="0" w:space="0" w:color="auto"/>
      </w:divBdr>
    </w:div>
    <w:div w:id="97219203">
      <w:bodyDiv w:val="1"/>
      <w:marLeft w:val="0"/>
      <w:marRight w:val="0"/>
      <w:marTop w:val="0"/>
      <w:marBottom w:val="0"/>
      <w:divBdr>
        <w:top w:val="none" w:sz="0" w:space="0" w:color="auto"/>
        <w:left w:val="none" w:sz="0" w:space="0" w:color="auto"/>
        <w:bottom w:val="none" w:sz="0" w:space="0" w:color="auto"/>
        <w:right w:val="none" w:sz="0" w:space="0" w:color="auto"/>
      </w:divBdr>
    </w:div>
    <w:div w:id="142308961">
      <w:bodyDiv w:val="1"/>
      <w:marLeft w:val="0"/>
      <w:marRight w:val="0"/>
      <w:marTop w:val="0"/>
      <w:marBottom w:val="0"/>
      <w:divBdr>
        <w:top w:val="none" w:sz="0" w:space="0" w:color="auto"/>
        <w:left w:val="none" w:sz="0" w:space="0" w:color="auto"/>
        <w:bottom w:val="none" w:sz="0" w:space="0" w:color="auto"/>
        <w:right w:val="none" w:sz="0" w:space="0" w:color="auto"/>
      </w:divBdr>
    </w:div>
    <w:div w:id="222838728">
      <w:bodyDiv w:val="1"/>
      <w:marLeft w:val="0"/>
      <w:marRight w:val="0"/>
      <w:marTop w:val="0"/>
      <w:marBottom w:val="0"/>
      <w:divBdr>
        <w:top w:val="none" w:sz="0" w:space="0" w:color="auto"/>
        <w:left w:val="none" w:sz="0" w:space="0" w:color="auto"/>
        <w:bottom w:val="none" w:sz="0" w:space="0" w:color="auto"/>
        <w:right w:val="none" w:sz="0" w:space="0" w:color="auto"/>
      </w:divBdr>
    </w:div>
    <w:div w:id="361369682">
      <w:bodyDiv w:val="1"/>
      <w:marLeft w:val="0"/>
      <w:marRight w:val="0"/>
      <w:marTop w:val="0"/>
      <w:marBottom w:val="0"/>
      <w:divBdr>
        <w:top w:val="none" w:sz="0" w:space="0" w:color="auto"/>
        <w:left w:val="none" w:sz="0" w:space="0" w:color="auto"/>
        <w:bottom w:val="none" w:sz="0" w:space="0" w:color="auto"/>
        <w:right w:val="none" w:sz="0" w:space="0" w:color="auto"/>
      </w:divBdr>
    </w:div>
    <w:div w:id="436213080">
      <w:bodyDiv w:val="1"/>
      <w:marLeft w:val="0"/>
      <w:marRight w:val="0"/>
      <w:marTop w:val="0"/>
      <w:marBottom w:val="0"/>
      <w:divBdr>
        <w:top w:val="none" w:sz="0" w:space="0" w:color="auto"/>
        <w:left w:val="none" w:sz="0" w:space="0" w:color="auto"/>
        <w:bottom w:val="none" w:sz="0" w:space="0" w:color="auto"/>
        <w:right w:val="none" w:sz="0" w:space="0" w:color="auto"/>
      </w:divBdr>
    </w:div>
    <w:div w:id="783841430">
      <w:bodyDiv w:val="1"/>
      <w:marLeft w:val="0"/>
      <w:marRight w:val="0"/>
      <w:marTop w:val="0"/>
      <w:marBottom w:val="0"/>
      <w:divBdr>
        <w:top w:val="none" w:sz="0" w:space="0" w:color="auto"/>
        <w:left w:val="none" w:sz="0" w:space="0" w:color="auto"/>
        <w:bottom w:val="none" w:sz="0" w:space="0" w:color="auto"/>
        <w:right w:val="none" w:sz="0" w:space="0" w:color="auto"/>
      </w:divBdr>
    </w:div>
    <w:div w:id="837235510">
      <w:bodyDiv w:val="1"/>
      <w:marLeft w:val="0"/>
      <w:marRight w:val="0"/>
      <w:marTop w:val="0"/>
      <w:marBottom w:val="0"/>
      <w:divBdr>
        <w:top w:val="none" w:sz="0" w:space="0" w:color="auto"/>
        <w:left w:val="none" w:sz="0" w:space="0" w:color="auto"/>
        <w:bottom w:val="none" w:sz="0" w:space="0" w:color="auto"/>
        <w:right w:val="none" w:sz="0" w:space="0" w:color="auto"/>
      </w:divBdr>
    </w:div>
    <w:div w:id="955599121">
      <w:bodyDiv w:val="1"/>
      <w:marLeft w:val="0"/>
      <w:marRight w:val="0"/>
      <w:marTop w:val="0"/>
      <w:marBottom w:val="0"/>
      <w:divBdr>
        <w:top w:val="none" w:sz="0" w:space="0" w:color="auto"/>
        <w:left w:val="none" w:sz="0" w:space="0" w:color="auto"/>
        <w:bottom w:val="none" w:sz="0" w:space="0" w:color="auto"/>
        <w:right w:val="none" w:sz="0" w:space="0" w:color="auto"/>
      </w:divBdr>
      <w:divsChild>
        <w:div w:id="1153912634">
          <w:marLeft w:val="0"/>
          <w:marRight w:val="465"/>
          <w:marTop w:val="0"/>
          <w:marBottom w:val="465"/>
          <w:divBdr>
            <w:top w:val="none" w:sz="0" w:space="0" w:color="auto"/>
            <w:left w:val="none" w:sz="0" w:space="0" w:color="auto"/>
            <w:bottom w:val="none" w:sz="0" w:space="0" w:color="auto"/>
            <w:right w:val="none" w:sz="0" w:space="0" w:color="auto"/>
          </w:divBdr>
        </w:div>
        <w:div w:id="37050090">
          <w:marLeft w:val="0"/>
          <w:marRight w:val="465"/>
          <w:marTop w:val="0"/>
          <w:marBottom w:val="465"/>
          <w:divBdr>
            <w:top w:val="none" w:sz="0" w:space="0" w:color="auto"/>
            <w:left w:val="none" w:sz="0" w:space="0" w:color="auto"/>
            <w:bottom w:val="none" w:sz="0" w:space="0" w:color="auto"/>
            <w:right w:val="none" w:sz="0" w:space="0" w:color="auto"/>
          </w:divBdr>
        </w:div>
        <w:div w:id="2071684282">
          <w:marLeft w:val="0"/>
          <w:marRight w:val="0"/>
          <w:marTop w:val="0"/>
          <w:marBottom w:val="465"/>
          <w:divBdr>
            <w:top w:val="none" w:sz="0" w:space="0" w:color="auto"/>
            <w:left w:val="none" w:sz="0" w:space="0" w:color="auto"/>
            <w:bottom w:val="none" w:sz="0" w:space="0" w:color="auto"/>
            <w:right w:val="none" w:sz="0" w:space="0" w:color="auto"/>
          </w:divBdr>
        </w:div>
        <w:div w:id="1743328463">
          <w:marLeft w:val="0"/>
          <w:marRight w:val="465"/>
          <w:marTop w:val="0"/>
          <w:marBottom w:val="465"/>
          <w:divBdr>
            <w:top w:val="none" w:sz="0" w:space="0" w:color="auto"/>
            <w:left w:val="none" w:sz="0" w:space="0" w:color="auto"/>
            <w:bottom w:val="none" w:sz="0" w:space="0" w:color="auto"/>
            <w:right w:val="none" w:sz="0" w:space="0" w:color="auto"/>
          </w:divBdr>
        </w:div>
        <w:div w:id="1292204172">
          <w:marLeft w:val="0"/>
          <w:marRight w:val="465"/>
          <w:marTop w:val="0"/>
          <w:marBottom w:val="465"/>
          <w:divBdr>
            <w:top w:val="none" w:sz="0" w:space="0" w:color="auto"/>
            <w:left w:val="none" w:sz="0" w:space="0" w:color="auto"/>
            <w:bottom w:val="none" w:sz="0" w:space="0" w:color="auto"/>
            <w:right w:val="none" w:sz="0" w:space="0" w:color="auto"/>
          </w:divBdr>
        </w:div>
        <w:div w:id="1225025145">
          <w:marLeft w:val="0"/>
          <w:marRight w:val="0"/>
          <w:marTop w:val="0"/>
          <w:marBottom w:val="465"/>
          <w:divBdr>
            <w:top w:val="none" w:sz="0" w:space="0" w:color="auto"/>
            <w:left w:val="none" w:sz="0" w:space="0" w:color="auto"/>
            <w:bottom w:val="none" w:sz="0" w:space="0" w:color="auto"/>
            <w:right w:val="none" w:sz="0" w:space="0" w:color="auto"/>
          </w:divBdr>
        </w:div>
        <w:div w:id="1199506866">
          <w:marLeft w:val="0"/>
          <w:marRight w:val="0"/>
          <w:marTop w:val="0"/>
          <w:marBottom w:val="465"/>
          <w:divBdr>
            <w:top w:val="none" w:sz="0" w:space="0" w:color="auto"/>
            <w:left w:val="none" w:sz="0" w:space="0" w:color="auto"/>
            <w:bottom w:val="none" w:sz="0" w:space="0" w:color="auto"/>
            <w:right w:val="none" w:sz="0" w:space="0" w:color="auto"/>
          </w:divBdr>
        </w:div>
        <w:div w:id="2143771379">
          <w:marLeft w:val="0"/>
          <w:marRight w:val="0"/>
          <w:marTop w:val="0"/>
          <w:marBottom w:val="465"/>
          <w:divBdr>
            <w:top w:val="none" w:sz="0" w:space="0" w:color="auto"/>
            <w:left w:val="none" w:sz="0" w:space="0" w:color="auto"/>
            <w:bottom w:val="none" w:sz="0" w:space="0" w:color="auto"/>
            <w:right w:val="none" w:sz="0" w:space="0" w:color="auto"/>
          </w:divBdr>
        </w:div>
        <w:div w:id="854464227">
          <w:marLeft w:val="0"/>
          <w:marRight w:val="0"/>
          <w:marTop w:val="0"/>
          <w:marBottom w:val="465"/>
          <w:divBdr>
            <w:top w:val="none" w:sz="0" w:space="0" w:color="auto"/>
            <w:left w:val="none" w:sz="0" w:space="0" w:color="auto"/>
            <w:bottom w:val="none" w:sz="0" w:space="0" w:color="auto"/>
            <w:right w:val="none" w:sz="0" w:space="0" w:color="auto"/>
          </w:divBdr>
        </w:div>
        <w:div w:id="374239456">
          <w:marLeft w:val="0"/>
          <w:marRight w:val="0"/>
          <w:marTop w:val="0"/>
          <w:marBottom w:val="465"/>
          <w:divBdr>
            <w:top w:val="none" w:sz="0" w:space="0" w:color="auto"/>
            <w:left w:val="none" w:sz="0" w:space="0" w:color="auto"/>
            <w:bottom w:val="none" w:sz="0" w:space="0" w:color="auto"/>
            <w:right w:val="none" w:sz="0" w:space="0" w:color="auto"/>
          </w:divBdr>
        </w:div>
        <w:div w:id="1726678032">
          <w:marLeft w:val="0"/>
          <w:marRight w:val="0"/>
          <w:marTop w:val="0"/>
          <w:marBottom w:val="465"/>
          <w:divBdr>
            <w:top w:val="none" w:sz="0" w:space="0" w:color="auto"/>
            <w:left w:val="none" w:sz="0" w:space="0" w:color="auto"/>
            <w:bottom w:val="none" w:sz="0" w:space="0" w:color="auto"/>
            <w:right w:val="none" w:sz="0" w:space="0" w:color="auto"/>
          </w:divBdr>
        </w:div>
        <w:div w:id="1951737921">
          <w:marLeft w:val="0"/>
          <w:marRight w:val="0"/>
          <w:marTop w:val="0"/>
          <w:marBottom w:val="465"/>
          <w:divBdr>
            <w:top w:val="none" w:sz="0" w:space="0" w:color="auto"/>
            <w:left w:val="none" w:sz="0" w:space="0" w:color="auto"/>
            <w:bottom w:val="none" w:sz="0" w:space="0" w:color="auto"/>
            <w:right w:val="none" w:sz="0" w:space="0" w:color="auto"/>
          </w:divBdr>
        </w:div>
        <w:div w:id="1286499464">
          <w:marLeft w:val="0"/>
          <w:marRight w:val="0"/>
          <w:marTop w:val="0"/>
          <w:marBottom w:val="465"/>
          <w:divBdr>
            <w:top w:val="none" w:sz="0" w:space="0" w:color="auto"/>
            <w:left w:val="none" w:sz="0" w:space="0" w:color="auto"/>
            <w:bottom w:val="none" w:sz="0" w:space="0" w:color="auto"/>
            <w:right w:val="none" w:sz="0" w:space="0" w:color="auto"/>
          </w:divBdr>
        </w:div>
      </w:divsChild>
    </w:div>
    <w:div w:id="1081948258">
      <w:bodyDiv w:val="1"/>
      <w:marLeft w:val="0"/>
      <w:marRight w:val="0"/>
      <w:marTop w:val="0"/>
      <w:marBottom w:val="0"/>
      <w:divBdr>
        <w:top w:val="none" w:sz="0" w:space="0" w:color="auto"/>
        <w:left w:val="none" w:sz="0" w:space="0" w:color="auto"/>
        <w:bottom w:val="none" w:sz="0" w:space="0" w:color="auto"/>
        <w:right w:val="none" w:sz="0" w:space="0" w:color="auto"/>
      </w:divBdr>
    </w:div>
    <w:div w:id="1157922201">
      <w:bodyDiv w:val="1"/>
      <w:marLeft w:val="0"/>
      <w:marRight w:val="0"/>
      <w:marTop w:val="0"/>
      <w:marBottom w:val="0"/>
      <w:divBdr>
        <w:top w:val="none" w:sz="0" w:space="0" w:color="auto"/>
        <w:left w:val="none" w:sz="0" w:space="0" w:color="auto"/>
        <w:bottom w:val="none" w:sz="0" w:space="0" w:color="auto"/>
        <w:right w:val="none" w:sz="0" w:space="0" w:color="auto"/>
      </w:divBdr>
    </w:div>
    <w:div w:id="1219436219">
      <w:bodyDiv w:val="1"/>
      <w:marLeft w:val="0"/>
      <w:marRight w:val="0"/>
      <w:marTop w:val="0"/>
      <w:marBottom w:val="0"/>
      <w:divBdr>
        <w:top w:val="none" w:sz="0" w:space="0" w:color="auto"/>
        <w:left w:val="none" w:sz="0" w:space="0" w:color="auto"/>
        <w:bottom w:val="none" w:sz="0" w:space="0" w:color="auto"/>
        <w:right w:val="none" w:sz="0" w:space="0" w:color="auto"/>
      </w:divBdr>
    </w:div>
    <w:div w:id="1251043345">
      <w:bodyDiv w:val="1"/>
      <w:marLeft w:val="0"/>
      <w:marRight w:val="0"/>
      <w:marTop w:val="0"/>
      <w:marBottom w:val="0"/>
      <w:divBdr>
        <w:top w:val="none" w:sz="0" w:space="0" w:color="auto"/>
        <w:left w:val="none" w:sz="0" w:space="0" w:color="auto"/>
        <w:bottom w:val="none" w:sz="0" w:space="0" w:color="auto"/>
        <w:right w:val="none" w:sz="0" w:space="0" w:color="auto"/>
      </w:divBdr>
    </w:div>
    <w:div w:id="1326324657">
      <w:bodyDiv w:val="1"/>
      <w:marLeft w:val="0"/>
      <w:marRight w:val="0"/>
      <w:marTop w:val="0"/>
      <w:marBottom w:val="0"/>
      <w:divBdr>
        <w:top w:val="none" w:sz="0" w:space="0" w:color="auto"/>
        <w:left w:val="none" w:sz="0" w:space="0" w:color="auto"/>
        <w:bottom w:val="none" w:sz="0" w:space="0" w:color="auto"/>
        <w:right w:val="none" w:sz="0" w:space="0" w:color="auto"/>
      </w:divBdr>
    </w:div>
    <w:div w:id="1375077674">
      <w:bodyDiv w:val="1"/>
      <w:marLeft w:val="0"/>
      <w:marRight w:val="0"/>
      <w:marTop w:val="0"/>
      <w:marBottom w:val="0"/>
      <w:divBdr>
        <w:top w:val="none" w:sz="0" w:space="0" w:color="auto"/>
        <w:left w:val="none" w:sz="0" w:space="0" w:color="auto"/>
        <w:bottom w:val="none" w:sz="0" w:space="0" w:color="auto"/>
        <w:right w:val="none" w:sz="0" w:space="0" w:color="auto"/>
      </w:divBdr>
      <w:divsChild>
        <w:div w:id="1103496872">
          <w:marLeft w:val="0"/>
          <w:marRight w:val="0"/>
          <w:marTop w:val="0"/>
          <w:marBottom w:val="0"/>
          <w:divBdr>
            <w:top w:val="none" w:sz="0" w:space="0" w:color="auto"/>
            <w:left w:val="none" w:sz="0" w:space="0" w:color="auto"/>
            <w:bottom w:val="none" w:sz="0" w:space="0" w:color="auto"/>
            <w:right w:val="none" w:sz="0" w:space="0" w:color="auto"/>
          </w:divBdr>
        </w:div>
        <w:div w:id="1569226696">
          <w:marLeft w:val="0"/>
          <w:marRight w:val="0"/>
          <w:marTop w:val="0"/>
          <w:marBottom w:val="0"/>
          <w:divBdr>
            <w:top w:val="none" w:sz="0" w:space="0" w:color="auto"/>
            <w:left w:val="none" w:sz="0" w:space="0" w:color="auto"/>
            <w:bottom w:val="none" w:sz="0" w:space="0" w:color="auto"/>
            <w:right w:val="none" w:sz="0" w:space="0" w:color="auto"/>
          </w:divBdr>
        </w:div>
        <w:div w:id="2024160980">
          <w:marLeft w:val="0"/>
          <w:marRight w:val="0"/>
          <w:marTop w:val="0"/>
          <w:marBottom w:val="0"/>
          <w:divBdr>
            <w:top w:val="none" w:sz="0" w:space="0" w:color="auto"/>
            <w:left w:val="none" w:sz="0" w:space="0" w:color="auto"/>
            <w:bottom w:val="none" w:sz="0" w:space="0" w:color="auto"/>
            <w:right w:val="none" w:sz="0" w:space="0" w:color="auto"/>
          </w:divBdr>
        </w:div>
      </w:divsChild>
    </w:div>
    <w:div w:id="1409620421">
      <w:bodyDiv w:val="1"/>
      <w:marLeft w:val="0"/>
      <w:marRight w:val="0"/>
      <w:marTop w:val="0"/>
      <w:marBottom w:val="0"/>
      <w:divBdr>
        <w:top w:val="none" w:sz="0" w:space="0" w:color="auto"/>
        <w:left w:val="none" w:sz="0" w:space="0" w:color="auto"/>
        <w:bottom w:val="none" w:sz="0" w:space="0" w:color="auto"/>
        <w:right w:val="none" w:sz="0" w:space="0" w:color="auto"/>
      </w:divBdr>
    </w:div>
    <w:div w:id="1465391012">
      <w:bodyDiv w:val="1"/>
      <w:marLeft w:val="0"/>
      <w:marRight w:val="0"/>
      <w:marTop w:val="0"/>
      <w:marBottom w:val="0"/>
      <w:divBdr>
        <w:top w:val="none" w:sz="0" w:space="0" w:color="auto"/>
        <w:left w:val="none" w:sz="0" w:space="0" w:color="auto"/>
        <w:bottom w:val="none" w:sz="0" w:space="0" w:color="auto"/>
        <w:right w:val="none" w:sz="0" w:space="0" w:color="auto"/>
      </w:divBdr>
    </w:div>
    <w:div w:id="1474174829">
      <w:bodyDiv w:val="1"/>
      <w:marLeft w:val="0"/>
      <w:marRight w:val="0"/>
      <w:marTop w:val="0"/>
      <w:marBottom w:val="0"/>
      <w:divBdr>
        <w:top w:val="none" w:sz="0" w:space="0" w:color="auto"/>
        <w:left w:val="none" w:sz="0" w:space="0" w:color="auto"/>
        <w:bottom w:val="none" w:sz="0" w:space="0" w:color="auto"/>
        <w:right w:val="none" w:sz="0" w:space="0" w:color="auto"/>
      </w:divBdr>
    </w:div>
    <w:div w:id="1555507195">
      <w:bodyDiv w:val="1"/>
      <w:marLeft w:val="0"/>
      <w:marRight w:val="0"/>
      <w:marTop w:val="0"/>
      <w:marBottom w:val="0"/>
      <w:divBdr>
        <w:top w:val="none" w:sz="0" w:space="0" w:color="auto"/>
        <w:left w:val="none" w:sz="0" w:space="0" w:color="auto"/>
        <w:bottom w:val="none" w:sz="0" w:space="0" w:color="auto"/>
        <w:right w:val="none" w:sz="0" w:space="0" w:color="auto"/>
      </w:divBdr>
    </w:div>
    <w:div w:id="1615554938">
      <w:bodyDiv w:val="1"/>
      <w:marLeft w:val="0"/>
      <w:marRight w:val="0"/>
      <w:marTop w:val="0"/>
      <w:marBottom w:val="0"/>
      <w:divBdr>
        <w:top w:val="none" w:sz="0" w:space="0" w:color="auto"/>
        <w:left w:val="none" w:sz="0" w:space="0" w:color="auto"/>
        <w:bottom w:val="none" w:sz="0" w:space="0" w:color="auto"/>
        <w:right w:val="none" w:sz="0" w:space="0" w:color="auto"/>
      </w:divBdr>
    </w:div>
    <w:div w:id="1616406637">
      <w:bodyDiv w:val="1"/>
      <w:marLeft w:val="0"/>
      <w:marRight w:val="0"/>
      <w:marTop w:val="0"/>
      <w:marBottom w:val="0"/>
      <w:divBdr>
        <w:top w:val="none" w:sz="0" w:space="0" w:color="auto"/>
        <w:left w:val="none" w:sz="0" w:space="0" w:color="auto"/>
        <w:bottom w:val="none" w:sz="0" w:space="0" w:color="auto"/>
        <w:right w:val="none" w:sz="0" w:space="0" w:color="auto"/>
      </w:divBdr>
      <w:divsChild>
        <w:div w:id="1444224872">
          <w:marLeft w:val="0"/>
          <w:marRight w:val="0"/>
          <w:marTop w:val="0"/>
          <w:marBottom w:val="0"/>
          <w:divBdr>
            <w:top w:val="none" w:sz="0" w:space="0" w:color="auto"/>
            <w:left w:val="none" w:sz="0" w:space="0" w:color="auto"/>
            <w:bottom w:val="none" w:sz="0" w:space="0" w:color="auto"/>
            <w:right w:val="none" w:sz="0" w:space="0" w:color="auto"/>
          </w:divBdr>
        </w:div>
        <w:div w:id="1693066949">
          <w:marLeft w:val="0"/>
          <w:marRight w:val="0"/>
          <w:marTop w:val="0"/>
          <w:marBottom w:val="0"/>
          <w:divBdr>
            <w:top w:val="none" w:sz="0" w:space="0" w:color="auto"/>
            <w:left w:val="none" w:sz="0" w:space="0" w:color="auto"/>
            <w:bottom w:val="none" w:sz="0" w:space="0" w:color="auto"/>
            <w:right w:val="none" w:sz="0" w:space="0" w:color="auto"/>
          </w:divBdr>
        </w:div>
      </w:divsChild>
    </w:div>
    <w:div w:id="1637296043">
      <w:bodyDiv w:val="1"/>
      <w:marLeft w:val="0"/>
      <w:marRight w:val="0"/>
      <w:marTop w:val="0"/>
      <w:marBottom w:val="0"/>
      <w:divBdr>
        <w:top w:val="none" w:sz="0" w:space="0" w:color="auto"/>
        <w:left w:val="none" w:sz="0" w:space="0" w:color="auto"/>
        <w:bottom w:val="none" w:sz="0" w:space="0" w:color="auto"/>
        <w:right w:val="none" w:sz="0" w:space="0" w:color="auto"/>
      </w:divBdr>
    </w:div>
    <w:div w:id="1638492011">
      <w:bodyDiv w:val="1"/>
      <w:marLeft w:val="0"/>
      <w:marRight w:val="0"/>
      <w:marTop w:val="0"/>
      <w:marBottom w:val="0"/>
      <w:divBdr>
        <w:top w:val="none" w:sz="0" w:space="0" w:color="auto"/>
        <w:left w:val="none" w:sz="0" w:space="0" w:color="auto"/>
        <w:bottom w:val="none" w:sz="0" w:space="0" w:color="auto"/>
        <w:right w:val="none" w:sz="0" w:space="0" w:color="auto"/>
      </w:divBdr>
    </w:div>
    <w:div w:id="1712992912">
      <w:bodyDiv w:val="1"/>
      <w:marLeft w:val="0"/>
      <w:marRight w:val="0"/>
      <w:marTop w:val="0"/>
      <w:marBottom w:val="0"/>
      <w:divBdr>
        <w:top w:val="none" w:sz="0" w:space="0" w:color="auto"/>
        <w:left w:val="none" w:sz="0" w:space="0" w:color="auto"/>
        <w:bottom w:val="none" w:sz="0" w:space="0" w:color="auto"/>
        <w:right w:val="none" w:sz="0" w:space="0" w:color="auto"/>
      </w:divBdr>
    </w:div>
    <w:div w:id="1831288946">
      <w:bodyDiv w:val="1"/>
      <w:marLeft w:val="0"/>
      <w:marRight w:val="0"/>
      <w:marTop w:val="0"/>
      <w:marBottom w:val="0"/>
      <w:divBdr>
        <w:top w:val="none" w:sz="0" w:space="0" w:color="auto"/>
        <w:left w:val="none" w:sz="0" w:space="0" w:color="auto"/>
        <w:bottom w:val="none" w:sz="0" w:space="0" w:color="auto"/>
        <w:right w:val="none" w:sz="0" w:space="0" w:color="auto"/>
      </w:divBdr>
    </w:div>
    <w:div w:id="1981574711">
      <w:bodyDiv w:val="1"/>
      <w:marLeft w:val="0"/>
      <w:marRight w:val="0"/>
      <w:marTop w:val="0"/>
      <w:marBottom w:val="0"/>
      <w:divBdr>
        <w:top w:val="none" w:sz="0" w:space="0" w:color="auto"/>
        <w:left w:val="none" w:sz="0" w:space="0" w:color="auto"/>
        <w:bottom w:val="none" w:sz="0" w:space="0" w:color="auto"/>
        <w:right w:val="none" w:sz="0" w:space="0" w:color="auto"/>
      </w:divBdr>
    </w:div>
    <w:div w:id="2038041641">
      <w:bodyDiv w:val="1"/>
      <w:marLeft w:val="0"/>
      <w:marRight w:val="0"/>
      <w:marTop w:val="0"/>
      <w:marBottom w:val="0"/>
      <w:divBdr>
        <w:top w:val="none" w:sz="0" w:space="0" w:color="auto"/>
        <w:left w:val="none" w:sz="0" w:space="0" w:color="auto"/>
        <w:bottom w:val="none" w:sz="0" w:space="0" w:color="auto"/>
        <w:right w:val="none" w:sz="0" w:space="0" w:color="auto"/>
      </w:divBdr>
      <w:divsChild>
        <w:div w:id="736517165">
          <w:marLeft w:val="0"/>
          <w:marRight w:val="0"/>
          <w:marTop w:val="0"/>
          <w:marBottom w:val="0"/>
          <w:divBdr>
            <w:top w:val="none" w:sz="0" w:space="0" w:color="auto"/>
            <w:left w:val="none" w:sz="0" w:space="0" w:color="auto"/>
            <w:bottom w:val="none" w:sz="0" w:space="0" w:color="auto"/>
            <w:right w:val="none" w:sz="0" w:space="0" w:color="auto"/>
          </w:divBdr>
        </w:div>
      </w:divsChild>
    </w:div>
    <w:div w:id="2094279416">
      <w:bodyDiv w:val="1"/>
      <w:marLeft w:val="0"/>
      <w:marRight w:val="0"/>
      <w:marTop w:val="0"/>
      <w:marBottom w:val="0"/>
      <w:divBdr>
        <w:top w:val="none" w:sz="0" w:space="0" w:color="auto"/>
        <w:left w:val="none" w:sz="0" w:space="0" w:color="auto"/>
        <w:bottom w:val="none" w:sz="0" w:space="0" w:color="auto"/>
        <w:right w:val="none" w:sz="0" w:space="0" w:color="auto"/>
      </w:divBdr>
      <w:divsChild>
        <w:div w:id="492339095">
          <w:marLeft w:val="0"/>
          <w:marRight w:val="0"/>
          <w:marTop w:val="0"/>
          <w:marBottom w:val="0"/>
          <w:divBdr>
            <w:top w:val="none" w:sz="0" w:space="0" w:color="auto"/>
            <w:left w:val="none" w:sz="0" w:space="0" w:color="auto"/>
            <w:bottom w:val="none" w:sz="0" w:space="0" w:color="auto"/>
            <w:right w:val="none" w:sz="0" w:space="0" w:color="auto"/>
          </w:divBdr>
        </w:div>
        <w:div w:id="19903969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Neuroventis/AutomationSuite" TargetMode="External"/><Relationship Id="rId26" Type="http://schemas.openxmlformats.org/officeDocument/2006/relationships/image" Target="media/image11.jpeg"/><Relationship Id="rId39" Type="http://schemas.openxmlformats.org/officeDocument/2006/relationships/hyperlink" Target="https://www.shaileshjha.com/step-by-step-how-to-download-and-install-java-se-jdk-8-on-windows-10/java-se-jdk-8-installation-specify-jre-destination-folder-2/" TargetMode="External"/><Relationship Id="rId21" Type="http://schemas.openxmlformats.org/officeDocument/2006/relationships/hyperlink" Target="https://github.com/Neuroventis/AutomationSuite" TargetMode="External"/><Relationship Id="rId34" Type="http://schemas.openxmlformats.org/officeDocument/2006/relationships/image" Target="media/image15.jpeg"/><Relationship Id="rId42" Type="http://schemas.openxmlformats.org/officeDocument/2006/relationships/image" Target="media/image19.jpeg"/><Relationship Id="rId47" Type="http://schemas.openxmlformats.org/officeDocument/2006/relationships/hyperlink" Target="https://www.architectryan.com/static/system_properties-f3a4f86cdd178c48ed9d8398743f85df-39c95.png" TargetMode="External"/><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shaileshjha.com/step-by-step-how-to-download-and-install-java-se-jdk-8-on-windows-10/java-jdk-8-download-licence-agreement/" TargetMode="External"/><Relationship Id="rId11" Type="http://schemas.openxmlformats.org/officeDocument/2006/relationships/header" Target="header1.xml"/><Relationship Id="rId24" Type="http://schemas.openxmlformats.org/officeDocument/2006/relationships/hyperlink" Target="https://www.oracle.com/java/technologies/javase-jdk8-downloads.html" TargetMode="External"/><Relationship Id="rId32" Type="http://schemas.openxmlformats.org/officeDocument/2006/relationships/image" Target="media/image14.jpeg"/><Relationship Id="rId37" Type="http://schemas.openxmlformats.org/officeDocument/2006/relationships/hyperlink" Target="https://www.shaileshjha.com/step-by-step-how-to-download-and-install-java-se-jdk-8-on-windows-10/java-se-jdk-8-installation-progress-2/" TargetMode="External"/><Relationship Id="rId40" Type="http://schemas.openxmlformats.org/officeDocument/2006/relationships/image" Target="media/image18.jpeg"/><Relationship Id="rId45" Type="http://schemas.openxmlformats.org/officeDocument/2006/relationships/hyperlink" Target="https://www.architectryan.com/static/start_menu-91c0473bae32fa3862658e4d6e62d75c-2facb.png" TargetMode="External"/><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yperlink" Target="https://www.shaileshjha.com/step-by-step-how-to-download-and-install-java-se-jdk-8-on-windows-10/java-jdk-8-download-page/" TargetMode="External"/><Relationship Id="rId30" Type="http://schemas.openxmlformats.org/officeDocument/2006/relationships/image" Target="media/image13.jpeg"/><Relationship Id="rId35" Type="http://schemas.openxmlformats.org/officeDocument/2006/relationships/hyperlink" Target="https://www.shaileshjha.com/step-by-step-how-to-download-and-install-java-se-jdk-8-on-windows-10/java-se-jdk-8-installation-wizard-custom-setup-2/" TargetMode="External"/><Relationship Id="rId43" Type="http://schemas.openxmlformats.org/officeDocument/2006/relationships/hyperlink" Target="https://www.shaileshjha.com/step-by-step-how-to-download-and-install-java-se-jdk-8-on-windows-10/java-se-jdk-8-installation-complete-2/" TargetMode="External"/><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www.shaileshjha.com/step-by-step-how-to-download-and-install-java-se-jdk-8-on-windows-10/java-downlaod-page-jdk-8/" TargetMode="External"/><Relationship Id="rId33" Type="http://schemas.openxmlformats.org/officeDocument/2006/relationships/hyperlink" Target="https://www.shaileshjha.com/step-by-step-how-to-download-and-install-java-se-jdk-8-on-windows-10/java-se-jdk-8-installation-wizard-2/" TargetMode="External"/><Relationship Id="rId38" Type="http://schemas.openxmlformats.org/officeDocument/2006/relationships/image" Target="media/image17.jpeg"/><Relationship Id="rId46" Type="http://schemas.openxmlformats.org/officeDocument/2006/relationships/image" Target="media/image21.png"/><Relationship Id="rId59"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hyperlink" Target="https://www.shaileshjha.com/step-by-step-how-to-download-and-install-java-se-jdk-8-on-windows-10/java-installation-progress/" TargetMode="External"/><Relationship Id="rId54" Type="http://schemas.openxmlformats.org/officeDocument/2006/relationships/image" Target="media/image28.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endnotes" Target="endnotes.xml"/><Relationship Id="rId31" Type="http://schemas.openxmlformats.org/officeDocument/2006/relationships/hyperlink" Target="https://www.shaileshjha.com/step-by-step-how-to-download-and-install-java-se-jdk-8-on-windows-10/oracle-login-page/" TargetMode="External"/><Relationship Id="rId44" Type="http://schemas.openxmlformats.org/officeDocument/2006/relationships/image" Target="media/image20.jpeg"/><Relationship Id="rId52" Type="http://schemas.openxmlformats.org/officeDocument/2006/relationships/image" Target="media/image26.png"/><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kajouj\Documents\My%20Received%20Files\TEMPLATE%20-%20Workshop%20Meeting%20Minute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63E007119FC4A32B9F9532F9E3A860D"/>
        <w:category>
          <w:name w:val="General"/>
          <w:gallery w:val="placeholder"/>
        </w:category>
        <w:types>
          <w:type w:val="bbPlcHdr"/>
        </w:types>
        <w:behaviors>
          <w:behavior w:val="content"/>
        </w:behaviors>
        <w:guid w:val="{F447AB5B-07A1-4148-93C0-8798D74FCB65}"/>
      </w:docPartPr>
      <w:docPartBody>
        <w:p w:rsidR="0054560B" w:rsidRDefault="0054560B" w:rsidP="0054560B">
          <w:pPr>
            <w:pStyle w:val="663E007119FC4A32B9F9532F9E3A860D"/>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Bold">
    <w:altName w:val="Arial"/>
    <w:panose1 w:val="020B0704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4560B"/>
    <w:rsid w:val="0054560B"/>
    <w:rsid w:val="00CB4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3E007119FC4A32B9F9532F9E3A860D">
    <w:name w:val="663E007119FC4A32B9F9532F9E3A860D"/>
    <w:rsid w:val="005456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Business &amp; Decision">
      <a:dk1>
        <a:srgbClr val="30363D"/>
      </a:dk1>
      <a:lt1>
        <a:sysClr val="window" lastClr="FFFFFF"/>
      </a:lt1>
      <a:dk2>
        <a:srgbClr val="0075B8"/>
      </a:dk2>
      <a:lt2>
        <a:srgbClr val="747474"/>
      </a:lt2>
      <a:accent1>
        <a:srgbClr val="0075B8"/>
      </a:accent1>
      <a:accent2>
        <a:srgbClr val="AFAFB3"/>
      </a:accent2>
      <a:accent3>
        <a:srgbClr val="FF0064"/>
      </a:accent3>
      <a:accent4>
        <a:srgbClr val="FF3300"/>
      </a:accent4>
      <a:accent5>
        <a:srgbClr val="82B846"/>
      </a:accent5>
      <a:accent6>
        <a:srgbClr val="FFB400"/>
      </a:accent6>
      <a:hlink>
        <a:srgbClr val="0075B8"/>
      </a:hlink>
      <a:folHlink>
        <a:srgbClr val="003A5C"/>
      </a:folHlink>
    </a:clrScheme>
    <a:fontScheme name="Business &amp; Decision">
      <a:majorFont>
        <a:latin typeface="Trebuchet MS"/>
        <a:ea typeface=""/>
        <a:cs typeface=""/>
      </a:majorFont>
      <a:minorFont>
        <a:latin typeface="Trebuchet M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7e831d5a-52e1-48aa-876e-262f9026d86c">
      <UserInfo>
        <DisplayName>Antoine de Grieve</DisplayName>
        <AccountId>24</AccountId>
        <AccountType/>
      </UserInfo>
      <UserInfo>
        <DisplayName>Mathieu Schuermans</DisplayName>
        <AccountId>21</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FE0E9C04AFBA7439CE1E3FDB6385914" ma:contentTypeVersion="11" ma:contentTypeDescription="Create a new document." ma:contentTypeScope="" ma:versionID="7262ddb53c66d3586b30509c4f11059b">
  <xsd:schema xmlns:xsd="http://www.w3.org/2001/XMLSchema" xmlns:xs="http://www.w3.org/2001/XMLSchema" xmlns:p="http://schemas.microsoft.com/office/2006/metadata/properties" xmlns:ns2="4a27b55e-3096-47e0-9f4e-7da8eaa6af51" xmlns:ns3="7e831d5a-52e1-48aa-876e-262f9026d86c" targetNamespace="http://schemas.microsoft.com/office/2006/metadata/properties" ma:root="true" ma:fieldsID="a94525849d59506b58c138e65dd8cb9f" ns2:_="" ns3:_="">
    <xsd:import namespace="4a27b55e-3096-47e0-9f4e-7da8eaa6af51"/>
    <xsd:import namespace="7e831d5a-52e1-48aa-876e-262f9026d86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27b55e-3096-47e0-9f4e-7da8eaa6af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e831d5a-52e1-48aa-876e-262f9026d86c"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7E83C-0D38-494D-8E48-0FCA725AEA39}">
  <ds:schemaRefs>
    <ds:schemaRef ds:uri="http://schemas.microsoft.com/sharepoint/v3/contenttype/forms"/>
  </ds:schemaRefs>
</ds:datastoreItem>
</file>

<file path=customXml/itemProps2.xml><?xml version="1.0" encoding="utf-8"?>
<ds:datastoreItem xmlns:ds="http://schemas.openxmlformats.org/officeDocument/2006/customXml" ds:itemID="{D5ABECDE-ED8F-4877-BE5B-E793304F9873}">
  <ds:schemaRefs>
    <ds:schemaRef ds:uri="http://schemas.microsoft.com/office/2006/metadata/properties"/>
    <ds:schemaRef ds:uri="http://schemas.microsoft.com/office/infopath/2007/PartnerControls"/>
    <ds:schemaRef ds:uri="7e831d5a-52e1-48aa-876e-262f9026d86c"/>
  </ds:schemaRefs>
</ds:datastoreItem>
</file>

<file path=customXml/itemProps3.xml><?xml version="1.0" encoding="utf-8"?>
<ds:datastoreItem xmlns:ds="http://schemas.openxmlformats.org/officeDocument/2006/customXml" ds:itemID="{D93AED09-BBDF-49C7-B2F9-4317A4D89E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27b55e-3096-47e0-9f4e-7da8eaa6af51"/>
    <ds:schemaRef ds:uri="7e831d5a-52e1-48aa-876e-262f9026d8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44DC359-E28B-4C76-AFA3-A19742DE9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 Workshop Meeting Minutes.dotx</Template>
  <TotalTime>0</TotalTime>
  <Pages>1</Pages>
  <Words>1492</Words>
  <Characters>8511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2021-05-17T16:33:00Z</dcterms:created>
  <dcterms:modified xsi:type="dcterms:W3CDTF">2021-05-17T21:35:00Z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0x0101001FE0E9C04AFBA7439CE1E3FDB6385914</vt:lpwstr>
  </property>
  <property fmtid="{D5CDD505-2E9C-101B-9397-08002B2CF9AE}" pid="3" name="_dlc_DocIdItemGuid">
    <vt:lpwstr>e1c4e8d7-43c9-4489-b4b5-6fd9f7552dd5</vt:lpwstr>
  </property>
  <property fmtid="{D5CDD505-2E9C-101B-9397-08002B2CF9AE}" pid="4" name="Partner">
    <vt:lpwstr/>
  </property>
  <property fmtid="{D5CDD505-2E9C-101B-9397-08002B2CF9AE}" pid="5" name="Technology">
    <vt:lpwstr/>
  </property>
  <property fmtid="{D5CDD505-2E9C-101B-9397-08002B2CF9AE}" pid="6" name="Domain">
    <vt:lpwstr/>
  </property>
  <property fmtid="{D5CDD505-2E9C-101B-9397-08002B2CF9AE}" pid="7" name="Project Phase">
    <vt:lpwstr/>
  </property>
</Properties>
</file>